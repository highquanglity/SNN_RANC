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6.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tbl>
      <w:tblPr>
        <w:tblpPr w:leftFromText="180" w:rightFromText="180" w:vertAnchor="text" w:tblpY="1"/>
        <w:tblOverlap w:val="never"/>
        <w:tblW w:w="9288" w:type="dxa"/>
        <w:tblBorders>
          <w:top w:val="thinThickSmallGap" w:color="auto" w:sz="24" w:space="0"/>
          <w:left w:val="thinThickSmallGap" w:color="auto" w:sz="24" w:space="0"/>
          <w:bottom w:val="thickThinSmallGap" w:color="auto" w:sz="24" w:space="0"/>
          <w:right w:val="thickThinSmallGap" w:color="auto" w:sz="24" w:space="0"/>
          <w:insideH w:val="single" w:color="auto" w:sz="4" w:space="0"/>
          <w:insideV w:val="single" w:color="auto" w:sz="4" w:space="0"/>
        </w:tblBorders>
        <w:tblLook w:val="01E0" w:firstRow="1" w:lastRow="1" w:firstColumn="1" w:lastColumn="1" w:noHBand="0" w:noVBand="0"/>
      </w:tblPr>
      <w:tblGrid>
        <w:gridCol w:w="9288"/>
      </w:tblGrid>
      <w:tr w:rsidR="0030535A" w:rsidTr="00C25F7E" w14:paraId="79576392" w14:textId="77777777">
        <w:trPr>
          <w:trHeight w:val="14134"/>
        </w:trPr>
        <w:tc>
          <w:tcPr>
            <w:tcW w:w="9288" w:type="dxa"/>
          </w:tcPr>
          <w:p w:rsidRPr="00D41531" w:rsidR="0030535A" w:rsidP="004A172F" w:rsidRDefault="0030535A" w14:paraId="41B4F674" w14:textId="77777777">
            <w:pPr>
              <w:spacing w:after="0" w:line="240" w:lineRule="auto"/>
              <w:jc w:val="center"/>
            </w:pPr>
            <w:r w:rsidRPr="00E41E7A">
              <w:br w:type="page"/>
            </w:r>
            <w:r w:rsidRPr="00D41531">
              <w:t>TRƯỜNG ĐẠI HỌC BÁCH KHOA HÀ NỘI</w:t>
            </w:r>
          </w:p>
          <w:p w:rsidRPr="00E85917" w:rsidR="0030535A" w:rsidP="004A172F" w:rsidRDefault="0030535A" w14:paraId="565F890B" w14:textId="77777777">
            <w:pPr>
              <w:spacing w:after="0" w:line="240" w:lineRule="auto"/>
              <w:jc w:val="center"/>
              <w:rPr>
                <w:b/>
                <w:sz w:val="32"/>
                <w:szCs w:val="32"/>
              </w:rPr>
            </w:pPr>
            <w:r>
              <w:rPr>
                <w:b/>
                <w:sz w:val="32"/>
                <w:szCs w:val="32"/>
              </w:rPr>
              <w:t>VIỆN</w:t>
            </w:r>
            <w:r w:rsidRPr="00E85917">
              <w:rPr>
                <w:b/>
                <w:sz w:val="32"/>
                <w:szCs w:val="32"/>
              </w:rPr>
              <w:t xml:space="preserve"> ĐIỆN TỬ - VIỄN THÔNG</w:t>
            </w:r>
          </w:p>
          <w:p w:rsidRPr="00392F14" w:rsidR="0030535A" w:rsidP="004A172F" w:rsidRDefault="0030535A" w14:paraId="2A196116" w14:textId="77777777"/>
          <w:p w:rsidR="0030535A" w:rsidP="004A172F" w:rsidRDefault="0030535A" w14:paraId="2AAE46A9" w14:textId="77777777">
            <w:pPr>
              <w:jc w:val="center"/>
            </w:pPr>
            <w:r>
              <w:rPr>
                <w:noProof/>
              </w:rPr>
              <w:drawing>
                <wp:inline distT="0" distB="0" distL="0" distR="0" wp14:anchorId="4266C05E" wp14:editId="7AEE9FF3">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9"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rsidRPr="00AE1825" w:rsidR="00A955B8" w:rsidP="004A172F" w:rsidRDefault="00A955B8" w14:paraId="7AD987AD" w14:textId="77777777">
            <w:pPr>
              <w:jc w:val="center"/>
            </w:pPr>
          </w:p>
          <w:p w:rsidRPr="00AE1825" w:rsidR="00786A9A" w:rsidP="004F4E23" w:rsidRDefault="00786A9A" w14:paraId="0636E03A" w14:textId="77777777"/>
          <w:p w:rsidR="0030535A" w:rsidP="004F4E23" w:rsidRDefault="004F4E23" w14:paraId="0244C599" w14:textId="330D384C">
            <w:pPr>
              <w:jc w:val="center"/>
              <w:rPr>
                <w:b/>
                <w:sz w:val="44"/>
                <w:szCs w:val="44"/>
                <w:lang w:val="de-DE"/>
              </w:rPr>
            </w:pPr>
            <w:r w:rsidRPr="004F4E23">
              <w:rPr>
                <w:b/>
                <w:sz w:val="44"/>
                <w:szCs w:val="44"/>
                <w:lang w:val="de-DE"/>
              </w:rPr>
              <w:t xml:space="preserve">ĐỒ ÁN </w:t>
            </w:r>
            <w:r w:rsidR="000822FA">
              <w:rPr>
                <w:b/>
                <w:sz w:val="44"/>
                <w:szCs w:val="44"/>
                <w:lang w:val="de-DE"/>
              </w:rPr>
              <w:t>THIẾT KẾ III</w:t>
            </w:r>
          </w:p>
          <w:p w:rsidRPr="004F4E23" w:rsidR="00A955B8" w:rsidP="004F4E23" w:rsidRDefault="00A955B8" w14:paraId="235D3EB9" w14:textId="376C38EE">
            <w:pPr>
              <w:jc w:val="center"/>
              <w:rPr>
                <w:b/>
                <w:sz w:val="44"/>
                <w:szCs w:val="44"/>
                <w:lang w:val="de-DE"/>
              </w:rPr>
            </w:pPr>
          </w:p>
          <w:p w:rsidR="004F4E23" w:rsidP="004F4E23" w:rsidRDefault="004F4E23" w14:paraId="4B3C0544" w14:textId="77777777">
            <w:pPr>
              <w:jc w:val="center"/>
              <w:rPr>
                <w:b/>
                <w:sz w:val="40"/>
                <w:szCs w:val="40"/>
                <w:lang w:val="de-DE"/>
              </w:rPr>
            </w:pPr>
            <w:r>
              <w:rPr>
                <w:b/>
                <w:sz w:val="40"/>
                <w:szCs w:val="40"/>
                <w:lang w:val="de-DE"/>
              </w:rPr>
              <w:t>ĐỀ TÀI:</w:t>
            </w:r>
          </w:p>
          <w:p w:rsidR="00A955B8" w:rsidP="004F4E23" w:rsidRDefault="00F4354F" w14:paraId="7D4B5874" w14:textId="2D6CF46F">
            <w:pPr>
              <w:jc w:val="center"/>
              <w:rPr>
                <w:b/>
                <w:sz w:val="40"/>
                <w:szCs w:val="40"/>
                <w:lang w:val="de-DE"/>
              </w:rPr>
            </w:pPr>
            <w:r>
              <w:rPr>
                <w:b/>
                <w:sz w:val="40"/>
                <w:szCs w:val="40"/>
                <w:lang w:val="de-DE"/>
              </w:rPr>
              <w:t>TRIỂN KHAI SPIKING NEURAL NETWORKS NHẬN DIỆN CHỮ SỐ VIẾT TAY TRÊN FPGA</w:t>
            </w:r>
          </w:p>
          <w:p w:rsidR="00A955B8" w:rsidP="004F4E23" w:rsidRDefault="00A955B8" w14:paraId="4E8D5FBD" w14:textId="77777777">
            <w:pPr>
              <w:jc w:val="center"/>
              <w:rPr>
                <w:b/>
                <w:sz w:val="40"/>
                <w:szCs w:val="40"/>
                <w:lang w:val="de-DE"/>
              </w:rPr>
            </w:pPr>
          </w:p>
          <w:p w:rsidR="00A955B8" w:rsidP="004F4E23" w:rsidRDefault="00A955B8" w14:paraId="209EAA68" w14:textId="77777777">
            <w:pPr>
              <w:jc w:val="center"/>
              <w:rPr>
                <w:b/>
                <w:sz w:val="40"/>
                <w:szCs w:val="40"/>
                <w:lang w:val="de-DE"/>
              </w:rPr>
            </w:pPr>
          </w:p>
          <w:tbl>
            <w:tblPr>
              <w:tblStyle w:val="TableGrid"/>
              <w:tblW w:w="0" w:type="auto"/>
              <w:tblInd w:w="7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420"/>
              <w:gridCol w:w="4050"/>
            </w:tblGrid>
            <w:tr w:rsidR="004F4E23" w:rsidTr="000141B1" w14:paraId="07C4F81D" w14:textId="77777777">
              <w:tc>
                <w:tcPr>
                  <w:tcW w:w="3420" w:type="dxa"/>
                </w:tcPr>
                <w:p w:rsidRPr="00A955B8" w:rsidR="004F4E23" w:rsidP="001C62CF" w:rsidRDefault="000822FA" w14:paraId="01FC1BF8" w14:textId="1450027E">
                  <w:pPr>
                    <w:framePr w:hSpace="180" w:wrap="around" w:hAnchor="text" w:vAnchor="text" w:y="1"/>
                    <w:suppressOverlap/>
                    <w:jc w:val="left"/>
                    <w:rPr>
                      <w:b/>
                      <w:sz w:val="32"/>
                      <w:szCs w:val="32"/>
                      <w:lang w:val="de-DE"/>
                    </w:rPr>
                  </w:pPr>
                  <w:r>
                    <w:rPr>
                      <w:b/>
                      <w:sz w:val="32"/>
                      <w:szCs w:val="32"/>
                      <w:lang w:val="de-DE"/>
                    </w:rPr>
                    <w:t>Sinh viên thực hiện</w:t>
                  </w:r>
                  <w:r w:rsidR="009E73BA">
                    <w:rPr>
                      <w:b/>
                      <w:sz w:val="32"/>
                      <w:szCs w:val="32"/>
                      <w:lang w:val="de-DE"/>
                    </w:rPr>
                    <w:t>:</w:t>
                  </w:r>
                </w:p>
              </w:tc>
              <w:tc>
                <w:tcPr>
                  <w:tcW w:w="4050" w:type="dxa"/>
                </w:tcPr>
                <w:p w:rsidRPr="004F4E23" w:rsidR="004F4E23" w:rsidP="001C62CF" w:rsidRDefault="004F4E23" w14:paraId="389D5B51" w14:textId="2994296E">
                  <w:pPr>
                    <w:framePr w:hSpace="180" w:wrap="around" w:hAnchor="text" w:vAnchor="text" w:y="1"/>
                    <w:suppressOverlap/>
                    <w:jc w:val="left"/>
                    <w:rPr>
                      <w:sz w:val="32"/>
                      <w:szCs w:val="32"/>
                      <w:lang w:val="de-DE"/>
                    </w:rPr>
                  </w:pPr>
                  <w:r>
                    <w:rPr>
                      <w:sz w:val="32"/>
                      <w:szCs w:val="32"/>
                      <w:lang w:val="de-DE"/>
                    </w:rPr>
                    <w:t>Trương Tuấn Vũ – 20164724</w:t>
                  </w:r>
                </w:p>
              </w:tc>
            </w:tr>
            <w:tr w:rsidR="004F4E23" w:rsidTr="000141B1" w14:paraId="43775262" w14:textId="77777777">
              <w:tc>
                <w:tcPr>
                  <w:tcW w:w="3420" w:type="dxa"/>
                </w:tcPr>
                <w:p w:rsidRPr="00A955B8" w:rsidR="004F4E23" w:rsidP="001C62CF" w:rsidRDefault="004F4E23" w14:paraId="2A6F212A" w14:textId="77777777">
                  <w:pPr>
                    <w:framePr w:hSpace="180" w:wrap="around" w:hAnchor="text" w:vAnchor="text" w:y="1"/>
                    <w:suppressOverlap/>
                    <w:jc w:val="left"/>
                    <w:rPr>
                      <w:b/>
                      <w:sz w:val="32"/>
                      <w:szCs w:val="32"/>
                      <w:lang w:val="de-DE"/>
                    </w:rPr>
                  </w:pPr>
                  <w:r w:rsidRPr="00A955B8">
                    <w:rPr>
                      <w:b/>
                      <w:sz w:val="32"/>
                      <w:szCs w:val="32"/>
                      <w:lang w:val="de-DE"/>
                    </w:rPr>
                    <w:t>Giảng viên hướng dẫn:</w:t>
                  </w:r>
                </w:p>
              </w:tc>
              <w:tc>
                <w:tcPr>
                  <w:tcW w:w="4050" w:type="dxa"/>
                </w:tcPr>
                <w:p w:rsidRPr="004F4E23" w:rsidR="004F4E23" w:rsidP="001C62CF" w:rsidRDefault="00A955B8" w14:paraId="04581DAE" w14:textId="6BE594D8">
                  <w:pPr>
                    <w:framePr w:hSpace="180" w:wrap="around" w:hAnchor="text" w:vAnchor="text" w:y="1"/>
                    <w:suppressOverlap/>
                    <w:jc w:val="left"/>
                    <w:rPr>
                      <w:sz w:val="32"/>
                      <w:szCs w:val="32"/>
                      <w:lang w:val="de-DE"/>
                    </w:rPr>
                  </w:pPr>
                  <w:r>
                    <w:rPr>
                      <w:sz w:val="32"/>
                      <w:szCs w:val="32"/>
                      <w:lang w:val="de-DE"/>
                    </w:rPr>
                    <w:t xml:space="preserve">PGS.TS </w:t>
                  </w:r>
                  <w:r w:rsidR="000822FA">
                    <w:rPr>
                      <w:sz w:val="32"/>
                      <w:szCs w:val="32"/>
                      <w:lang w:val="de-DE"/>
                    </w:rPr>
                    <w:t>Nguyễn Đức Minh</w:t>
                  </w:r>
                </w:p>
              </w:tc>
            </w:tr>
          </w:tbl>
          <w:p w:rsidR="004F4E23" w:rsidP="004F4E23" w:rsidRDefault="004F4E23" w14:paraId="53A05FF4" w14:textId="77777777">
            <w:pPr>
              <w:ind w:firstLine="720"/>
              <w:jc w:val="left"/>
              <w:rPr>
                <w:b/>
                <w:sz w:val="40"/>
                <w:szCs w:val="40"/>
                <w:lang w:val="de-DE"/>
              </w:rPr>
            </w:pPr>
          </w:p>
          <w:p w:rsidR="00BF0A5E" w:rsidP="0030535A" w:rsidRDefault="00BF0A5E" w14:paraId="4A8DF220" w14:textId="77777777">
            <w:pPr>
              <w:rPr>
                <w:sz w:val="28"/>
                <w:szCs w:val="28"/>
                <w:lang w:val="de-DE"/>
              </w:rPr>
            </w:pPr>
          </w:p>
          <w:p w:rsidR="00BF0A5E" w:rsidP="0030535A" w:rsidRDefault="00BF0A5E" w14:paraId="428E9156" w14:textId="77777777">
            <w:pPr>
              <w:rPr>
                <w:sz w:val="28"/>
                <w:szCs w:val="28"/>
                <w:lang w:val="de-DE"/>
              </w:rPr>
            </w:pPr>
          </w:p>
          <w:p w:rsidRPr="00E85917" w:rsidR="00BF0A5E" w:rsidP="000822FA" w:rsidRDefault="00BF0A5E" w14:paraId="726A76AB" w14:textId="5543B306">
            <w:pPr>
              <w:jc w:val="center"/>
              <w:rPr>
                <w:sz w:val="28"/>
                <w:szCs w:val="28"/>
                <w:lang w:val="de-DE"/>
              </w:rPr>
            </w:pPr>
            <w:r w:rsidRPr="00E85917">
              <w:rPr>
                <w:sz w:val="28"/>
                <w:szCs w:val="28"/>
                <w:lang w:val="de-DE"/>
              </w:rPr>
              <w:t>Hà Nộ</w:t>
            </w:r>
            <w:r w:rsidR="0041090F">
              <w:rPr>
                <w:sz w:val="28"/>
                <w:szCs w:val="28"/>
                <w:lang w:val="de-DE"/>
              </w:rPr>
              <w:t>i,</w:t>
            </w:r>
            <w:r w:rsidRPr="00E85917">
              <w:rPr>
                <w:sz w:val="28"/>
                <w:szCs w:val="28"/>
                <w:lang w:val="de-DE"/>
              </w:rPr>
              <w:t xml:space="preserve"> 5-20</w:t>
            </w:r>
            <w:r w:rsidR="000822FA">
              <w:rPr>
                <w:sz w:val="28"/>
                <w:szCs w:val="28"/>
                <w:lang w:val="de-DE"/>
              </w:rPr>
              <w:t>20</w:t>
            </w:r>
          </w:p>
        </w:tc>
      </w:tr>
    </w:tbl>
    <w:p w:rsidR="00B836A5" w:rsidP="00E7754F" w:rsidRDefault="00B836A5" w14:paraId="2893D625" w14:textId="77777777">
      <w:pPr>
        <w:pStyle w:val="Heading1"/>
        <w:numPr>
          <w:ilvl w:val="0"/>
          <w:numId w:val="0"/>
        </w:numPr>
        <w:sectPr w:rsidR="00B836A5" w:rsidSect="00B836A5">
          <w:headerReference w:type="even" r:id="rId10"/>
          <w:headerReference w:type="default" r:id="rId11"/>
          <w:footerReference w:type="even" r:id="rId12"/>
          <w:footerReference w:type="default" r:id="rId13"/>
          <w:headerReference w:type="first" r:id="rId14"/>
          <w:footerReference w:type="first" r:id="rId15"/>
          <w:pgSz w:w="11906" w:h="16838" w:orient="portrait" w:code="9"/>
          <w:pgMar w:top="1134" w:right="1138" w:bottom="1411" w:left="1699" w:header="850" w:footer="432" w:gutter="0"/>
          <w:pgNumType w:fmt="upperLetter" w:start="1"/>
          <w:cols w:space="454"/>
          <w:docGrid w:type="lines" w:linePitch="360"/>
        </w:sectPr>
      </w:pPr>
    </w:p>
    <w:p w:rsidRPr="00D45A66" w:rsidR="00C82B07" w:rsidP="00D45A66" w:rsidRDefault="00C82B07" w14:paraId="4A8B17E4" w14:textId="77777777">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rsidR="009D3285" w:rsidRDefault="00206164" w14:paraId="1C9BAA12" w14:textId="77777777">
      <w:pPr>
        <w:pStyle w:val="TOC1"/>
        <w:rPr>
          <w:rFonts w:asciiTheme="minorHAnsi" w:hAnsiTheme="minorHAnsi" w:eastAsiaTheme="minorEastAsia" w:cstheme="minorBidi"/>
          <w:b w:val="0"/>
          <w:noProof/>
          <w:kern w:val="0"/>
          <w:sz w:val="22"/>
          <w:szCs w:val="22"/>
        </w:rPr>
      </w:pPr>
      <w:r>
        <w:fldChar w:fldCharType="begin"/>
      </w:r>
      <w:r w:rsidR="007F7646">
        <w:instrText xml:space="preserve"> TOC \o "1-3" \h \z \u </w:instrText>
      </w:r>
      <w:r>
        <w:fldChar w:fldCharType="separate"/>
      </w:r>
      <w:hyperlink w:history="1" w:anchor="_Toc58948158">
        <w:r w:rsidRPr="00245C38" w:rsidR="009D3285">
          <w:rPr>
            <w:rStyle w:val="Hyperlink"/>
            <w:noProof/>
          </w:rPr>
          <w:t>DANH MỤC HÌNH VẼ</w:t>
        </w:r>
        <w:r w:rsidR="009D3285">
          <w:rPr>
            <w:noProof/>
            <w:webHidden/>
          </w:rPr>
          <w:tab/>
        </w:r>
        <w:r w:rsidR="009D3285">
          <w:rPr>
            <w:noProof/>
            <w:webHidden/>
          </w:rPr>
          <w:fldChar w:fldCharType="begin"/>
        </w:r>
        <w:r w:rsidR="009D3285">
          <w:rPr>
            <w:noProof/>
            <w:webHidden/>
          </w:rPr>
          <w:instrText xml:space="preserve"> PAGEREF _Toc58948158 \h </w:instrText>
        </w:r>
        <w:r w:rsidR="009D3285">
          <w:rPr>
            <w:noProof/>
            <w:webHidden/>
          </w:rPr>
        </w:r>
        <w:r w:rsidR="009D3285">
          <w:rPr>
            <w:noProof/>
            <w:webHidden/>
          </w:rPr>
          <w:fldChar w:fldCharType="separate"/>
        </w:r>
        <w:r w:rsidR="009D3285">
          <w:rPr>
            <w:noProof/>
            <w:webHidden/>
          </w:rPr>
          <w:t>i</w:t>
        </w:r>
        <w:r w:rsidR="009D3285">
          <w:rPr>
            <w:noProof/>
            <w:webHidden/>
          </w:rPr>
          <w:fldChar w:fldCharType="end"/>
        </w:r>
      </w:hyperlink>
    </w:p>
    <w:p w:rsidR="009D3285" w:rsidRDefault="00657E2C" w14:paraId="1AD836C7" w14:textId="77777777">
      <w:pPr>
        <w:pStyle w:val="TOC1"/>
        <w:rPr>
          <w:rFonts w:asciiTheme="minorHAnsi" w:hAnsiTheme="minorHAnsi" w:eastAsiaTheme="minorEastAsia" w:cstheme="minorBidi"/>
          <w:b w:val="0"/>
          <w:noProof/>
          <w:kern w:val="0"/>
          <w:sz w:val="22"/>
          <w:szCs w:val="22"/>
        </w:rPr>
      </w:pPr>
      <w:hyperlink w:history="1" w:anchor="_Toc58948159">
        <w:r w:rsidRPr="00245C38" w:rsidR="009D3285">
          <w:rPr>
            <w:rStyle w:val="Hyperlink"/>
            <w:noProof/>
          </w:rPr>
          <w:t>DANH MỤC BẢNG BIỂU</w:t>
        </w:r>
        <w:r w:rsidR="009D3285">
          <w:rPr>
            <w:noProof/>
            <w:webHidden/>
          </w:rPr>
          <w:tab/>
        </w:r>
        <w:r w:rsidR="009D3285">
          <w:rPr>
            <w:noProof/>
            <w:webHidden/>
          </w:rPr>
          <w:fldChar w:fldCharType="begin"/>
        </w:r>
        <w:r w:rsidR="009D3285">
          <w:rPr>
            <w:noProof/>
            <w:webHidden/>
          </w:rPr>
          <w:instrText xml:space="preserve"> PAGEREF _Toc58948159 \h </w:instrText>
        </w:r>
        <w:r w:rsidR="009D3285">
          <w:rPr>
            <w:noProof/>
            <w:webHidden/>
          </w:rPr>
        </w:r>
        <w:r w:rsidR="009D3285">
          <w:rPr>
            <w:noProof/>
            <w:webHidden/>
          </w:rPr>
          <w:fldChar w:fldCharType="separate"/>
        </w:r>
        <w:r w:rsidR="009D3285">
          <w:rPr>
            <w:noProof/>
            <w:webHidden/>
          </w:rPr>
          <w:t>ii</w:t>
        </w:r>
        <w:r w:rsidR="009D3285">
          <w:rPr>
            <w:noProof/>
            <w:webHidden/>
          </w:rPr>
          <w:fldChar w:fldCharType="end"/>
        </w:r>
      </w:hyperlink>
    </w:p>
    <w:p w:rsidR="009D3285" w:rsidRDefault="00657E2C" w14:paraId="73BA39A5" w14:textId="77777777">
      <w:pPr>
        <w:pStyle w:val="TOC1"/>
        <w:rPr>
          <w:rFonts w:asciiTheme="minorHAnsi" w:hAnsiTheme="minorHAnsi" w:eastAsiaTheme="minorEastAsia" w:cstheme="minorBidi"/>
          <w:b w:val="0"/>
          <w:noProof/>
          <w:kern w:val="0"/>
          <w:sz w:val="22"/>
          <w:szCs w:val="22"/>
        </w:rPr>
      </w:pPr>
      <w:hyperlink w:history="1" w:anchor="_Toc58948160">
        <w:r w:rsidRPr="00245C38" w:rsidR="009D3285">
          <w:rPr>
            <w:rStyle w:val="Hyperlink"/>
            <w:noProof/>
          </w:rPr>
          <w:t>TÓM TẮT ĐỒ ÁN</w:t>
        </w:r>
        <w:r w:rsidR="009D3285">
          <w:rPr>
            <w:noProof/>
            <w:webHidden/>
          </w:rPr>
          <w:tab/>
        </w:r>
        <w:r w:rsidR="009D3285">
          <w:rPr>
            <w:noProof/>
            <w:webHidden/>
          </w:rPr>
          <w:fldChar w:fldCharType="begin"/>
        </w:r>
        <w:r w:rsidR="009D3285">
          <w:rPr>
            <w:noProof/>
            <w:webHidden/>
          </w:rPr>
          <w:instrText xml:space="preserve"> PAGEREF _Toc58948160 \h </w:instrText>
        </w:r>
        <w:r w:rsidR="009D3285">
          <w:rPr>
            <w:noProof/>
            <w:webHidden/>
          </w:rPr>
        </w:r>
        <w:r w:rsidR="009D3285">
          <w:rPr>
            <w:noProof/>
            <w:webHidden/>
          </w:rPr>
          <w:fldChar w:fldCharType="separate"/>
        </w:r>
        <w:r w:rsidR="009D3285">
          <w:rPr>
            <w:noProof/>
            <w:webHidden/>
          </w:rPr>
          <w:t>iii</w:t>
        </w:r>
        <w:r w:rsidR="009D3285">
          <w:rPr>
            <w:noProof/>
            <w:webHidden/>
          </w:rPr>
          <w:fldChar w:fldCharType="end"/>
        </w:r>
      </w:hyperlink>
    </w:p>
    <w:p w:rsidR="009D3285" w:rsidRDefault="00657E2C" w14:paraId="4A42687A" w14:textId="77777777">
      <w:pPr>
        <w:pStyle w:val="TOC1"/>
        <w:rPr>
          <w:rFonts w:asciiTheme="minorHAnsi" w:hAnsiTheme="minorHAnsi" w:eastAsiaTheme="minorEastAsia" w:cstheme="minorBidi"/>
          <w:b w:val="0"/>
          <w:noProof/>
          <w:kern w:val="0"/>
          <w:sz w:val="22"/>
          <w:szCs w:val="22"/>
        </w:rPr>
      </w:pPr>
      <w:hyperlink w:history="1" w:anchor="_Toc58948161">
        <w:r w:rsidRPr="00245C38" w:rsidR="009D3285">
          <w:rPr>
            <w:rStyle w:val="Hyperlink"/>
            <w:noProof/>
          </w:rPr>
          <w:t>CHƯƠNG 1. GIỚI THIỆU CHUNG</w:t>
        </w:r>
        <w:r w:rsidR="009D3285">
          <w:rPr>
            <w:noProof/>
            <w:webHidden/>
          </w:rPr>
          <w:tab/>
        </w:r>
        <w:r w:rsidR="009D3285">
          <w:rPr>
            <w:noProof/>
            <w:webHidden/>
          </w:rPr>
          <w:fldChar w:fldCharType="begin"/>
        </w:r>
        <w:r w:rsidR="009D3285">
          <w:rPr>
            <w:noProof/>
            <w:webHidden/>
          </w:rPr>
          <w:instrText xml:space="preserve"> PAGEREF _Toc58948161 \h </w:instrText>
        </w:r>
        <w:r w:rsidR="009D3285">
          <w:rPr>
            <w:noProof/>
            <w:webHidden/>
          </w:rPr>
        </w:r>
        <w:r w:rsidR="009D3285">
          <w:rPr>
            <w:noProof/>
            <w:webHidden/>
          </w:rPr>
          <w:fldChar w:fldCharType="separate"/>
        </w:r>
        <w:r w:rsidR="009D3285">
          <w:rPr>
            <w:noProof/>
            <w:webHidden/>
          </w:rPr>
          <w:t>4</w:t>
        </w:r>
        <w:r w:rsidR="009D3285">
          <w:rPr>
            <w:noProof/>
            <w:webHidden/>
          </w:rPr>
          <w:fldChar w:fldCharType="end"/>
        </w:r>
      </w:hyperlink>
    </w:p>
    <w:p w:rsidR="009D3285" w:rsidRDefault="00657E2C" w14:paraId="70AEDBC5"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62">
        <w:r w:rsidRPr="00245C38" w:rsidR="009D3285">
          <w:rPr>
            <w:rStyle w:val="Hyperlink"/>
            <w:noProof/>
          </w:rPr>
          <w:t>1.1 Tổng quan Neuronscience Computation</w:t>
        </w:r>
        <w:r w:rsidR="009D3285">
          <w:rPr>
            <w:noProof/>
            <w:webHidden/>
          </w:rPr>
          <w:tab/>
        </w:r>
        <w:r w:rsidR="009D3285">
          <w:rPr>
            <w:noProof/>
            <w:webHidden/>
          </w:rPr>
          <w:fldChar w:fldCharType="begin"/>
        </w:r>
        <w:r w:rsidR="009D3285">
          <w:rPr>
            <w:noProof/>
            <w:webHidden/>
          </w:rPr>
          <w:instrText xml:space="preserve"> PAGEREF _Toc58948162 \h </w:instrText>
        </w:r>
        <w:r w:rsidR="009D3285">
          <w:rPr>
            <w:noProof/>
            <w:webHidden/>
          </w:rPr>
        </w:r>
        <w:r w:rsidR="009D3285">
          <w:rPr>
            <w:noProof/>
            <w:webHidden/>
          </w:rPr>
          <w:fldChar w:fldCharType="separate"/>
        </w:r>
        <w:r w:rsidR="009D3285">
          <w:rPr>
            <w:noProof/>
            <w:webHidden/>
          </w:rPr>
          <w:t>4</w:t>
        </w:r>
        <w:r w:rsidR="009D3285">
          <w:rPr>
            <w:noProof/>
            <w:webHidden/>
          </w:rPr>
          <w:fldChar w:fldCharType="end"/>
        </w:r>
      </w:hyperlink>
    </w:p>
    <w:p w:rsidR="009D3285" w:rsidRDefault="00657E2C" w14:paraId="7F321165"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63">
        <w:r w:rsidRPr="00245C38" w:rsidR="009D3285">
          <w:rPr>
            <w:rStyle w:val="Hyperlink"/>
            <w:noProof/>
          </w:rPr>
          <w:t>1.2 Giới thiệu Spiking Neural Networks</w:t>
        </w:r>
        <w:r w:rsidR="009D3285">
          <w:rPr>
            <w:noProof/>
            <w:webHidden/>
          </w:rPr>
          <w:tab/>
        </w:r>
        <w:r w:rsidR="009D3285">
          <w:rPr>
            <w:noProof/>
            <w:webHidden/>
          </w:rPr>
          <w:fldChar w:fldCharType="begin"/>
        </w:r>
        <w:r w:rsidR="009D3285">
          <w:rPr>
            <w:noProof/>
            <w:webHidden/>
          </w:rPr>
          <w:instrText xml:space="preserve"> PAGEREF _Toc58948163 \h </w:instrText>
        </w:r>
        <w:r w:rsidR="009D3285">
          <w:rPr>
            <w:noProof/>
            <w:webHidden/>
          </w:rPr>
        </w:r>
        <w:r w:rsidR="009D3285">
          <w:rPr>
            <w:noProof/>
            <w:webHidden/>
          </w:rPr>
          <w:fldChar w:fldCharType="separate"/>
        </w:r>
        <w:r w:rsidR="009D3285">
          <w:rPr>
            <w:noProof/>
            <w:webHidden/>
          </w:rPr>
          <w:t>4</w:t>
        </w:r>
        <w:r w:rsidR="009D3285">
          <w:rPr>
            <w:noProof/>
            <w:webHidden/>
          </w:rPr>
          <w:fldChar w:fldCharType="end"/>
        </w:r>
      </w:hyperlink>
    </w:p>
    <w:p w:rsidR="009D3285" w:rsidRDefault="00657E2C" w14:paraId="3ED24135"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64">
        <w:r w:rsidRPr="00245C38" w:rsidR="009D3285">
          <w:rPr>
            <w:rStyle w:val="Hyperlink"/>
            <w:noProof/>
          </w:rPr>
          <w:t>1.3 Thư viện ảnh MNIST</w:t>
        </w:r>
        <w:r w:rsidR="009D3285">
          <w:rPr>
            <w:noProof/>
            <w:webHidden/>
          </w:rPr>
          <w:tab/>
        </w:r>
        <w:r w:rsidR="009D3285">
          <w:rPr>
            <w:noProof/>
            <w:webHidden/>
          </w:rPr>
          <w:fldChar w:fldCharType="begin"/>
        </w:r>
        <w:r w:rsidR="009D3285">
          <w:rPr>
            <w:noProof/>
            <w:webHidden/>
          </w:rPr>
          <w:instrText xml:space="preserve"> PAGEREF _Toc58948164 \h </w:instrText>
        </w:r>
        <w:r w:rsidR="009D3285">
          <w:rPr>
            <w:noProof/>
            <w:webHidden/>
          </w:rPr>
        </w:r>
        <w:r w:rsidR="009D3285">
          <w:rPr>
            <w:noProof/>
            <w:webHidden/>
          </w:rPr>
          <w:fldChar w:fldCharType="separate"/>
        </w:r>
        <w:r w:rsidR="009D3285">
          <w:rPr>
            <w:noProof/>
            <w:webHidden/>
          </w:rPr>
          <w:t>4</w:t>
        </w:r>
        <w:r w:rsidR="009D3285">
          <w:rPr>
            <w:noProof/>
            <w:webHidden/>
          </w:rPr>
          <w:fldChar w:fldCharType="end"/>
        </w:r>
      </w:hyperlink>
    </w:p>
    <w:p w:rsidR="009D3285" w:rsidRDefault="00657E2C" w14:paraId="231C6F4A"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65">
        <w:r w:rsidRPr="00245C38" w:rsidR="009D3285">
          <w:rPr>
            <w:rStyle w:val="Hyperlink"/>
            <w:noProof/>
          </w:rPr>
          <w:t>1.4 Xilinx Zynq ZC-702 System on Chip</w:t>
        </w:r>
        <w:r w:rsidR="009D3285">
          <w:rPr>
            <w:noProof/>
            <w:webHidden/>
          </w:rPr>
          <w:tab/>
        </w:r>
        <w:r w:rsidR="009D3285">
          <w:rPr>
            <w:noProof/>
            <w:webHidden/>
          </w:rPr>
          <w:fldChar w:fldCharType="begin"/>
        </w:r>
        <w:r w:rsidR="009D3285">
          <w:rPr>
            <w:noProof/>
            <w:webHidden/>
          </w:rPr>
          <w:instrText xml:space="preserve"> PAGEREF _Toc58948165 \h </w:instrText>
        </w:r>
        <w:r w:rsidR="009D3285">
          <w:rPr>
            <w:noProof/>
            <w:webHidden/>
          </w:rPr>
        </w:r>
        <w:r w:rsidR="009D3285">
          <w:rPr>
            <w:noProof/>
            <w:webHidden/>
          </w:rPr>
          <w:fldChar w:fldCharType="separate"/>
        </w:r>
        <w:r w:rsidR="009D3285">
          <w:rPr>
            <w:noProof/>
            <w:webHidden/>
          </w:rPr>
          <w:t>4</w:t>
        </w:r>
        <w:r w:rsidR="009D3285">
          <w:rPr>
            <w:noProof/>
            <w:webHidden/>
          </w:rPr>
          <w:fldChar w:fldCharType="end"/>
        </w:r>
      </w:hyperlink>
    </w:p>
    <w:p w:rsidR="009D3285" w:rsidRDefault="00657E2C" w14:paraId="14E625FA" w14:textId="77777777">
      <w:pPr>
        <w:pStyle w:val="TOC1"/>
        <w:rPr>
          <w:rFonts w:asciiTheme="minorHAnsi" w:hAnsiTheme="minorHAnsi" w:eastAsiaTheme="minorEastAsia" w:cstheme="minorBidi"/>
          <w:b w:val="0"/>
          <w:noProof/>
          <w:kern w:val="0"/>
          <w:sz w:val="22"/>
          <w:szCs w:val="22"/>
        </w:rPr>
      </w:pPr>
      <w:hyperlink w:history="1" w:anchor="_Toc58948166">
        <w:r w:rsidRPr="00245C38" w:rsidR="009D3285">
          <w:rPr>
            <w:rStyle w:val="Hyperlink"/>
            <w:noProof/>
          </w:rPr>
          <w:t>CHƯƠNG 2. ĐẶC TẢ THÔNG SỐ KỸ THUẬT</w:t>
        </w:r>
        <w:r w:rsidR="009D3285">
          <w:rPr>
            <w:noProof/>
            <w:webHidden/>
          </w:rPr>
          <w:tab/>
        </w:r>
        <w:r w:rsidR="009D3285">
          <w:rPr>
            <w:noProof/>
            <w:webHidden/>
          </w:rPr>
          <w:fldChar w:fldCharType="begin"/>
        </w:r>
        <w:r w:rsidR="009D3285">
          <w:rPr>
            <w:noProof/>
            <w:webHidden/>
          </w:rPr>
          <w:instrText xml:space="preserve"> PAGEREF _Toc58948166 \h </w:instrText>
        </w:r>
        <w:r w:rsidR="009D3285">
          <w:rPr>
            <w:noProof/>
            <w:webHidden/>
          </w:rPr>
        </w:r>
        <w:r w:rsidR="009D3285">
          <w:rPr>
            <w:noProof/>
            <w:webHidden/>
          </w:rPr>
          <w:fldChar w:fldCharType="separate"/>
        </w:r>
        <w:r w:rsidR="009D3285">
          <w:rPr>
            <w:noProof/>
            <w:webHidden/>
          </w:rPr>
          <w:t>5</w:t>
        </w:r>
        <w:r w:rsidR="009D3285">
          <w:rPr>
            <w:noProof/>
            <w:webHidden/>
          </w:rPr>
          <w:fldChar w:fldCharType="end"/>
        </w:r>
      </w:hyperlink>
    </w:p>
    <w:p w:rsidR="009D3285" w:rsidRDefault="00657E2C" w14:paraId="5C4BB538"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67">
        <w:r w:rsidRPr="00245C38" w:rsidR="009D3285">
          <w:rPr>
            <w:rStyle w:val="Hyperlink"/>
            <w:noProof/>
          </w:rPr>
          <w:t>2.1 Mục tiêu thiết kế</w:t>
        </w:r>
        <w:r w:rsidR="009D3285">
          <w:rPr>
            <w:noProof/>
            <w:webHidden/>
          </w:rPr>
          <w:tab/>
        </w:r>
        <w:r w:rsidR="009D3285">
          <w:rPr>
            <w:noProof/>
            <w:webHidden/>
          </w:rPr>
          <w:fldChar w:fldCharType="begin"/>
        </w:r>
        <w:r w:rsidR="009D3285">
          <w:rPr>
            <w:noProof/>
            <w:webHidden/>
          </w:rPr>
          <w:instrText xml:space="preserve"> PAGEREF _Toc58948167 \h </w:instrText>
        </w:r>
        <w:r w:rsidR="009D3285">
          <w:rPr>
            <w:noProof/>
            <w:webHidden/>
          </w:rPr>
        </w:r>
        <w:r w:rsidR="009D3285">
          <w:rPr>
            <w:noProof/>
            <w:webHidden/>
          </w:rPr>
          <w:fldChar w:fldCharType="separate"/>
        </w:r>
        <w:r w:rsidR="009D3285">
          <w:rPr>
            <w:noProof/>
            <w:webHidden/>
          </w:rPr>
          <w:t>5</w:t>
        </w:r>
        <w:r w:rsidR="009D3285">
          <w:rPr>
            <w:noProof/>
            <w:webHidden/>
          </w:rPr>
          <w:fldChar w:fldCharType="end"/>
        </w:r>
      </w:hyperlink>
    </w:p>
    <w:p w:rsidR="009D3285" w:rsidRDefault="00657E2C" w14:paraId="5F741788" w14:textId="77777777">
      <w:pPr>
        <w:pStyle w:val="TOC3"/>
        <w:rPr>
          <w:rFonts w:asciiTheme="minorHAnsi" w:hAnsiTheme="minorHAnsi" w:eastAsiaTheme="minorEastAsia" w:cstheme="minorBidi"/>
          <w:noProof/>
          <w:kern w:val="0"/>
          <w:sz w:val="22"/>
          <w:szCs w:val="22"/>
        </w:rPr>
      </w:pPr>
      <w:hyperlink w:history="1" w:anchor="_Toc58948168">
        <w:r w:rsidRPr="00245C38" w:rsidR="009D3285">
          <w:rPr>
            <w:rStyle w:val="Hyperlink"/>
            <w:noProof/>
          </w:rPr>
          <w:t>2.1.1 Hướng tối ưu cho thiết kế</w:t>
        </w:r>
        <w:r w:rsidR="009D3285">
          <w:rPr>
            <w:noProof/>
            <w:webHidden/>
          </w:rPr>
          <w:tab/>
        </w:r>
        <w:r w:rsidR="009D3285">
          <w:rPr>
            <w:noProof/>
            <w:webHidden/>
          </w:rPr>
          <w:fldChar w:fldCharType="begin"/>
        </w:r>
        <w:r w:rsidR="009D3285">
          <w:rPr>
            <w:noProof/>
            <w:webHidden/>
          </w:rPr>
          <w:instrText xml:space="preserve"> PAGEREF _Toc58948168 \h </w:instrText>
        </w:r>
        <w:r w:rsidR="009D3285">
          <w:rPr>
            <w:noProof/>
            <w:webHidden/>
          </w:rPr>
        </w:r>
        <w:r w:rsidR="009D3285">
          <w:rPr>
            <w:noProof/>
            <w:webHidden/>
          </w:rPr>
          <w:fldChar w:fldCharType="separate"/>
        </w:r>
        <w:r w:rsidR="009D3285">
          <w:rPr>
            <w:noProof/>
            <w:webHidden/>
          </w:rPr>
          <w:t>5</w:t>
        </w:r>
        <w:r w:rsidR="009D3285">
          <w:rPr>
            <w:noProof/>
            <w:webHidden/>
          </w:rPr>
          <w:fldChar w:fldCharType="end"/>
        </w:r>
      </w:hyperlink>
    </w:p>
    <w:p w:rsidR="009D3285" w:rsidRDefault="00657E2C" w14:paraId="03B7B5B8" w14:textId="77777777">
      <w:pPr>
        <w:pStyle w:val="TOC3"/>
        <w:rPr>
          <w:rFonts w:asciiTheme="minorHAnsi" w:hAnsiTheme="minorHAnsi" w:eastAsiaTheme="minorEastAsia" w:cstheme="minorBidi"/>
          <w:noProof/>
          <w:kern w:val="0"/>
          <w:sz w:val="22"/>
          <w:szCs w:val="22"/>
        </w:rPr>
      </w:pPr>
      <w:hyperlink w:history="1" w:anchor="_Toc58948169">
        <w:r w:rsidRPr="00245C38" w:rsidR="009D3285">
          <w:rPr>
            <w:rStyle w:val="Hyperlink"/>
            <w:noProof/>
          </w:rPr>
          <w:t>2.1.2 Yêu cầu chức năng</w:t>
        </w:r>
        <w:r w:rsidR="009D3285">
          <w:rPr>
            <w:noProof/>
            <w:webHidden/>
          </w:rPr>
          <w:tab/>
        </w:r>
        <w:r w:rsidR="009D3285">
          <w:rPr>
            <w:noProof/>
            <w:webHidden/>
          </w:rPr>
          <w:fldChar w:fldCharType="begin"/>
        </w:r>
        <w:r w:rsidR="009D3285">
          <w:rPr>
            <w:noProof/>
            <w:webHidden/>
          </w:rPr>
          <w:instrText xml:space="preserve"> PAGEREF _Toc58948169 \h </w:instrText>
        </w:r>
        <w:r w:rsidR="009D3285">
          <w:rPr>
            <w:noProof/>
            <w:webHidden/>
          </w:rPr>
        </w:r>
        <w:r w:rsidR="009D3285">
          <w:rPr>
            <w:noProof/>
            <w:webHidden/>
          </w:rPr>
          <w:fldChar w:fldCharType="separate"/>
        </w:r>
        <w:r w:rsidR="009D3285">
          <w:rPr>
            <w:noProof/>
            <w:webHidden/>
          </w:rPr>
          <w:t>5</w:t>
        </w:r>
        <w:r w:rsidR="009D3285">
          <w:rPr>
            <w:noProof/>
            <w:webHidden/>
          </w:rPr>
          <w:fldChar w:fldCharType="end"/>
        </w:r>
      </w:hyperlink>
    </w:p>
    <w:p w:rsidR="009D3285" w:rsidRDefault="00657E2C" w14:paraId="39C30A3E"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70">
        <w:r w:rsidRPr="00245C38" w:rsidR="009D3285">
          <w:rPr>
            <w:rStyle w:val="Hyperlink"/>
            <w:noProof/>
          </w:rPr>
          <w:t>2.2 Kiến trúc TrueNorth cho mạng SNN</w:t>
        </w:r>
        <w:r w:rsidR="009D3285">
          <w:rPr>
            <w:noProof/>
            <w:webHidden/>
          </w:rPr>
          <w:tab/>
        </w:r>
        <w:r w:rsidR="009D3285">
          <w:rPr>
            <w:noProof/>
            <w:webHidden/>
          </w:rPr>
          <w:fldChar w:fldCharType="begin"/>
        </w:r>
        <w:r w:rsidR="009D3285">
          <w:rPr>
            <w:noProof/>
            <w:webHidden/>
          </w:rPr>
          <w:instrText xml:space="preserve"> PAGEREF _Toc58948170 \h </w:instrText>
        </w:r>
        <w:r w:rsidR="009D3285">
          <w:rPr>
            <w:noProof/>
            <w:webHidden/>
          </w:rPr>
        </w:r>
        <w:r w:rsidR="009D3285">
          <w:rPr>
            <w:noProof/>
            <w:webHidden/>
          </w:rPr>
          <w:fldChar w:fldCharType="separate"/>
        </w:r>
        <w:r w:rsidR="009D3285">
          <w:rPr>
            <w:noProof/>
            <w:webHidden/>
          </w:rPr>
          <w:t>5</w:t>
        </w:r>
        <w:r w:rsidR="009D3285">
          <w:rPr>
            <w:noProof/>
            <w:webHidden/>
          </w:rPr>
          <w:fldChar w:fldCharType="end"/>
        </w:r>
      </w:hyperlink>
    </w:p>
    <w:p w:rsidR="009D3285" w:rsidRDefault="00657E2C" w14:paraId="0A6CC16C" w14:textId="77777777">
      <w:pPr>
        <w:pStyle w:val="TOC3"/>
        <w:rPr>
          <w:rFonts w:asciiTheme="minorHAnsi" w:hAnsiTheme="minorHAnsi" w:eastAsiaTheme="minorEastAsia" w:cstheme="minorBidi"/>
          <w:noProof/>
          <w:kern w:val="0"/>
          <w:sz w:val="22"/>
          <w:szCs w:val="22"/>
        </w:rPr>
      </w:pPr>
      <w:hyperlink w:history="1" w:anchor="_Toc58948171">
        <w:r w:rsidRPr="00245C38" w:rsidR="009D3285">
          <w:rPr>
            <w:rStyle w:val="Hyperlink"/>
            <w:noProof/>
          </w:rPr>
          <w:t>2.2.1 Mô hình tương quan phần cứng - tế bào thần kinh sinh học</w:t>
        </w:r>
        <w:r w:rsidR="009D3285">
          <w:rPr>
            <w:noProof/>
            <w:webHidden/>
          </w:rPr>
          <w:tab/>
        </w:r>
        <w:r w:rsidR="009D3285">
          <w:rPr>
            <w:noProof/>
            <w:webHidden/>
          </w:rPr>
          <w:fldChar w:fldCharType="begin"/>
        </w:r>
        <w:r w:rsidR="009D3285">
          <w:rPr>
            <w:noProof/>
            <w:webHidden/>
          </w:rPr>
          <w:instrText xml:space="preserve"> PAGEREF _Toc58948171 \h </w:instrText>
        </w:r>
        <w:r w:rsidR="009D3285">
          <w:rPr>
            <w:noProof/>
            <w:webHidden/>
          </w:rPr>
        </w:r>
        <w:r w:rsidR="009D3285">
          <w:rPr>
            <w:noProof/>
            <w:webHidden/>
          </w:rPr>
          <w:fldChar w:fldCharType="separate"/>
        </w:r>
        <w:r w:rsidR="009D3285">
          <w:rPr>
            <w:noProof/>
            <w:webHidden/>
          </w:rPr>
          <w:t>5</w:t>
        </w:r>
        <w:r w:rsidR="009D3285">
          <w:rPr>
            <w:noProof/>
            <w:webHidden/>
          </w:rPr>
          <w:fldChar w:fldCharType="end"/>
        </w:r>
      </w:hyperlink>
    </w:p>
    <w:p w:rsidR="009D3285" w:rsidRDefault="00657E2C" w14:paraId="0944F7FF" w14:textId="77777777">
      <w:pPr>
        <w:pStyle w:val="TOC3"/>
        <w:rPr>
          <w:rFonts w:asciiTheme="minorHAnsi" w:hAnsiTheme="minorHAnsi" w:eastAsiaTheme="minorEastAsia" w:cstheme="minorBidi"/>
          <w:noProof/>
          <w:kern w:val="0"/>
          <w:sz w:val="22"/>
          <w:szCs w:val="22"/>
        </w:rPr>
      </w:pPr>
      <w:hyperlink w:history="1" w:anchor="_Toc58948172">
        <w:r w:rsidRPr="00245C38" w:rsidR="009D3285">
          <w:rPr>
            <w:rStyle w:val="Hyperlink"/>
            <w:noProof/>
          </w:rPr>
          <w:t>2.2.2 Mô hình mạng lưới tế bào chia thành nhiều Core</w:t>
        </w:r>
        <w:r w:rsidR="009D3285">
          <w:rPr>
            <w:noProof/>
            <w:webHidden/>
          </w:rPr>
          <w:tab/>
        </w:r>
        <w:r w:rsidR="009D3285">
          <w:rPr>
            <w:noProof/>
            <w:webHidden/>
          </w:rPr>
          <w:fldChar w:fldCharType="begin"/>
        </w:r>
        <w:r w:rsidR="009D3285">
          <w:rPr>
            <w:noProof/>
            <w:webHidden/>
          </w:rPr>
          <w:instrText xml:space="preserve"> PAGEREF _Toc58948172 \h </w:instrText>
        </w:r>
        <w:r w:rsidR="009D3285">
          <w:rPr>
            <w:noProof/>
            <w:webHidden/>
          </w:rPr>
        </w:r>
        <w:r w:rsidR="009D3285">
          <w:rPr>
            <w:noProof/>
            <w:webHidden/>
          </w:rPr>
          <w:fldChar w:fldCharType="separate"/>
        </w:r>
        <w:r w:rsidR="009D3285">
          <w:rPr>
            <w:noProof/>
            <w:webHidden/>
          </w:rPr>
          <w:t>6</w:t>
        </w:r>
        <w:r w:rsidR="009D3285">
          <w:rPr>
            <w:noProof/>
            <w:webHidden/>
          </w:rPr>
          <w:fldChar w:fldCharType="end"/>
        </w:r>
      </w:hyperlink>
    </w:p>
    <w:p w:rsidR="009D3285" w:rsidRDefault="00657E2C" w14:paraId="35EAA81C" w14:textId="77777777">
      <w:pPr>
        <w:pStyle w:val="TOC3"/>
        <w:rPr>
          <w:rFonts w:asciiTheme="minorHAnsi" w:hAnsiTheme="minorHAnsi" w:eastAsiaTheme="minorEastAsia" w:cstheme="minorBidi"/>
          <w:noProof/>
          <w:kern w:val="0"/>
          <w:sz w:val="22"/>
          <w:szCs w:val="22"/>
        </w:rPr>
      </w:pPr>
      <w:hyperlink w:history="1" w:anchor="_Toc58948173">
        <w:r w:rsidRPr="00245C38" w:rsidR="009D3285">
          <w:rPr>
            <w:rStyle w:val="Hyperlink"/>
            <w:noProof/>
          </w:rPr>
          <w:t>2.2.3 Kiến trúc của một Core (Cell) trong mạng</w:t>
        </w:r>
        <w:r w:rsidR="009D3285">
          <w:rPr>
            <w:noProof/>
            <w:webHidden/>
          </w:rPr>
          <w:tab/>
        </w:r>
        <w:r w:rsidR="009D3285">
          <w:rPr>
            <w:noProof/>
            <w:webHidden/>
          </w:rPr>
          <w:fldChar w:fldCharType="begin"/>
        </w:r>
        <w:r w:rsidR="009D3285">
          <w:rPr>
            <w:noProof/>
            <w:webHidden/>
          </w:rPr>
          <w:instrText xml:space="preserve"> PAGEREF _Toc58948173 \h </w:instrText>
        </w:r>
        <w:r w:rsidR="009D3285">
          <w:rPr>
            <w:noProof/>
            <w:webHidden/>
          </w:rPr>
        </w:r>
        <w:r w:rsidR="009D3285">
          <w:rPr>
            <w:noProof/>
            <w:webHidden/>
          </w:rPr>
          <w:fldChar w:fldCharType="separate"/>
        </w:r>
        <w:r w:rsidR="009D3285">
          <w:rPr>
            <w:noProof/>
            <w:webHidden/>
          </w:rPr>
          <w:t>8</w:t>
        </w:r>
        <w:r w:rsidR="009D3285">
          <w:rPr>
            <w:noProof/>
            <w:webHidden/>
          </w:rPr>
          <w:fldChar w:fldCharType="end"/>
        </w:r>
      </w:hyperlink>
    </w:p>
    <w:p w:rsidR="009D3285" w:rsidRDefault="00657E2C" w14:paraId="0640160A" w14:textId="77777777">
      <w:pPr>
        <w:pStyle w:val="TOC3"/>
        <w:rPr>
          <w:rFonts w:asciiTheme="minorHAnsi" w:hAnsiTheme="minorHAnsi" w:eastAsiaTheme="minorEastAsia" w:cstheme="minorBidi"/>
          <w:noProof/>
          <w:kern w:val="0"/>
          <w:sz w:val="22"/>
          <w:szCs w:val="22"/>
        </w:rPr>
      </w:pPr>
      <w:hyperlink w:history="1" w:anchor="_Toc58948174">
        <w:r w:rsidRPr="00245C38" w:rsidR="009D3285">
          <w:rPr>
            <w:rStyle w:val="Hyperlink"/>
            <w:noProof/>
            <w:lang w:val="vi-VN"/>
          </w:rPr>
          <w:t>2.2.4</w:t>
        </w:r>
        <w:r w:rsidRPr="00245C38" w:rsidR="009D3285">
          <w:rPr>
            <w:rStyle w:val="Hyperlink"/>
            <w:noProof/>
          </w:rPr>
          <w:t xml:space="preserve"> Cấu trúc của mỗi gói ứng với một kích thích lan truyền trong mạng</w:t>
        </w:r>
        <w:r w:rsidR="009D3285">
          <w:rPr>
            <w:noProof/>
            <w:webHidden/>
          </w:rPr>
          <w:tab/>
        </w:r>
        <w:r w:rsidR="009D3285">
          <w:rPr>
            <w:noProof/>
            <w:webHidden/>
          </w:rPr>
          <w:fldChar w:fldCharType="begin"/>
        </w:r>
        <w:r w:rsidR="009D3285">
          <w:rPr>
            <w:noProof/>
            <w:webHidden/>
          </w:rPr>
          <w:instrText xml:space="preserve"> PAGEREF _Toc58948174 \h </w:instrText>
        </w:r>
        <w:r w:rsidR="009D3285">
          <w:rPr>
            <w:noProof/>
            <w:webHidden/>
          </w:rPr>
        </w:r>
        <w:r w:rsidR="009D3285">
          <w:rPr>
            <w:noProof/>
            <w:webHidden/>
          </w:rPr>
          <w:fldChar w:fldCharType="separate"/>
        </w:r>
        <w:r w:rsidR="009D3285">
          <w:rPr>
            <w:noProof/>
            <w:webHidden/>
          </w:rPr>
          <w:t>9</w:t>
        </w:r>
        <w:r w:rsidR="009D3285">
          <w:rPr>
            <w:noProof/>
            <w:webHidden/>
          </w:rPr>
          <w:fldChar w:fldCharType="end"/>
        </w:r>
      </w:hyperlink>
    </w:p>
    <w:p w:rsidR="009D3285" w:rsidRDefault="00657E2C" w14:paraId="639A2545"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75">
        <w:r w:rsidRPr="00245C38" w:rsidR="009D3285">
          <w:rPr>
            <w:rStyle w:val="Hyperlink"/>
            <w:noProof/>
          </w:rPr>
          <w:t>2.3 Kiến trúc Top module – SNN_NetworkGrid</w:t>
        </w:r>
        <w:r w:rsidR="009D3285">
          <w:rPr>
            <w:noProof/>
            <w:webHidden/>
          </w:rPr>
          <w:tab/>
        </w:r>
        <w:r w:rsidR="009D3285">
          <w:rPr>
            <w:noProof/>
            <w:webHidden/>
          </w:rPr>
          <w:fldChar w:fldCharType="begin"/>
        </w:r>
        <w:r w:rsidR="009D3285">
          <w:rPr>
            <w:noProof/>
            <w:webHidden/>
          </w:rPr>
          <w:instrText xml:space="preserve"> PAGEREF _Toc58948175 \h </w:instrText>
        </w:r>
        <w:r w:rsidR="009D3285">
          <w:rPr>
            <w:noProof/>
            <w:webHidden/>
          </w:rPr>
        </w:r>
        <w:r w:rsidR="009D3285">
          <w:rPr>
            <w:noProof/>
            <w:webHidden/>
          </w:rPr>
          <w:fldChar w:fldCharType="separate"/>
        </w:r>
        <w:r w:rsidR="009D3285">
          <w:rPr>
            <w:noProof/>
            <w:webHidden/>
          </w:rPr>
          <w:t>10</w:t>
        </w:r>
        <w:r w:rsidR="009D3285">
          <w:rPr>
            <w:noProof/>
            <w:webHidden/>
          </w:rPr>
          <w:fldChar w:fldCharType="end"/>
        </w:r>
      </w:hyperlink>
    </w:p>
    <w:p w:rsidR="009D3285" w:rsidRDefault="00657E2C" w14:paraId="2B94A547" w14:textId="77777777">
      <w:pPr>
        <w:pStyle w:val="TOC3"/>
        <w:rPr>
          <w:rFonts w:asciiTheme="minorHAnsi" w:hAnsiTheme="minorHAnsi" w:eastAsiaTheme="minorEastAsia" w:cstheme="minorBidi"/>
          <w:noProof/>
          <w:kern w:val="0"/>
          <w:sz w:val="22"/>
          <w:szCs w:val="22"/>
        </w:rPr>
      </w:pPr>
      <w:hyperlink w:history="1" w:anchor="_Toc58948176">
        <w:r w:rsidRPr="00245C38" w:rsidR="009D3285">
          <w:rPr>
            <w:rStyle w:val="Hyperlink"/>
            <w:noProof/>
          </w:rPr>
          <w:t>2.3.1 Sơ đồ khối Top module</w:t>
        </w:r>
        <w:r w:rsidR="009D3285">
          <w:rPr>
            <w:noProof/>
            <w:webHidden/>
          </w:rPr>
          <w:tab/>
        </w:r>
        <w:r w:rsidR="009D3285">
          <w:rPr>
            <w:noProof/>
            <w:webHidden/>
          </w:rPr>
          <w:fldChar w:fldCharType="begin"/>
        </w:r>
        <w:r w:rsidR="009D3285">
          <w:rPr>
            <w:noProof/>
            <w:webHidden/>
          </w:rPr>
          <w:instrText xml:space="preserve"> PAGEREF _Toc58948176 \h </w:instrText>
        </w:r>
        <w:r w:rsidR="009D3285">
          <w:rPr>
            <w:noProof/>
            <w:webHidden/>
          </w:rPr>
        </w:r>
        <w:r w:rsidR="009D3285">
          <w:rPr>
            <w:noProof/>
            <w:webHidden/>
          </w:rPr>
          <w:fldChar w:fldCharType="separate"/>
        </w:r>
        <w:r w:rsidR="009D3285">
          <w:rPr>
            <w:noProof/>
            <w:webHidden/>
          </w:rPr>
          <w:t>10</w:t>
        </w:r>
        <w:r w:rsidR="009D3285">
          <w:rPr>
            <w:noProof/>
            <w:webHidden/>
          </w:rPr>
          <w:fldChar w:fldCharType="end"/>
        </w:r>
      </w:hyperlink>
    </w:p>
    <w:p w:rsidR="009D3285" w:rsidRDefault="00657E2C" w14:paraId="00956D23" w14:textId="77777777">
      <w:pPr>
        <w:pStyle w:val="TOC3"/>
        <w:rPr>
          <w:rFonts w:asciiTheme="minorHAnsi" w:hAnsiTheme="minorHAnsi" w:eastAsiaTheme="minorEastAsia" w:cstheme="minorBidi"/>
          <w:noProof/>
          <w:kern w:val="0"/>
          <w:sz w:val="22"/>
          <w:szCs w:val="22"/>
        </w:rPr>
      </w:pPr>
      <w:hyperlink w:history="1" w:anchor="_Toc58948177">
        <w:r w:rsidRPr="00245C38" w:rsidR="009D3285">
          <w:rPr>
            <w:rStyle w:val="Hyperlink"/>
            <w:noProof/>
          </w:rPr>
          <w:t>2.3.2 Mô tả chức năng khối Top module</w:t>
        </w:r>
        <w:r w:rsidR="009D3285">
          <w:rPr>
            <w:noProof/>
            <w:webHidden/>
          </w:rPr>
          <w:tab/>
        </w:r>
        <w:r w:rsidR="009D3285">
          <w:rPr>
            <w:noProof/>
            <w:webHidden/>
          </w:rPr>
          <w:fldChar w:fldCharType="begin"/>
        </w:r>
        <w:r w:rsidR="009D3285">
          <w:rPr>
            <w:noProof/>
            <w:webHidden/>
          </w:rPr>
          <w:instrText xml:space="preserve"> PAGEREF _Toc58948177 \h </w:instrText>
        </w:r>
        <w:r w:rsidR="009D3285">
          <w:rPr>
            <w:noProof/>
            <w:webHidden/>
          </w:rPr>
        </w:r>
        <w:r w:rsidR="009D3285">
          <w:rPr>
            <w:noProof/>
            <w:webHidden/>
          </w:rPr>
          <w:fldChar w:fldCharType="separate"/>
        </w:r>
        <w:r w:rsidR="009D3285">
          <w:rPr>
            <w:noProof/>
            <w:webHidden/>
          </w:rPr>
          <w:t>11</w:t>
        </w:r>
        <w:r w:rsidR="009D3285">
          <w:rPr>
            <w:noProof/>
            <w:webHidden/>
          </w:rPr>
          <w:fldChar w:fldCharType="end"/>
        </w:r>
      </w:hyperlink>
    </w:p>
    <w:p w:rsidR="009D3285" w:rsidRDefault="00657E2C" w14:paraId="7F88911B"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78">
        <w:r w:rsidRPr="00245C38" w:rsidR="009D3285">
          <w:rPr>
            <w:rStyle w:val="Hyperlink"/>
            <w:noProof/>
            <w:lang w:val="vi-VN"/>
          </w:rPr>
          <w:t>2.4</w:t>
        </w:r>
        <w:r w:rsidRPr="00245C38" w:rsidR="009D3285">
          <w:rPr>
            <w:rStyle w:val="Hyperlink"/>
            <w:noProof/>
          </w:rPr>
          <w:t xml:space="preserve"> Kiến trúc và hoạt động của các khối con trong một Core</w:t>
        </w:r>
        <w:r w:rsidR="009D3285">
          <w:rPr>
            <w:noProof/>
            <w:webHidden/>
          </w:rPr>
          <w:tab/>
        </w:r>
        <w:r w:rsidR="009D3285">
          <w:rPr>
            <w:noProof/>
            <w:webHidden/>
          </w:rPr>
          <w:fldChar w:fldCharType="begin"/>
        </w:r>
        <w:r w:rsidR="009D3285">
          <w:rPr>
            <w:noProof/>
            <w:webHidden/>
          </w:rPr>
          <w:instrText xml:space="preserve"> PAGEREF _Toc58948178 \h </w:instrText>
        </w:r>
        <w:r w:rsidR="009D3285">
          <w:rPr>
            <w:noProof/>
            <w:webHidden/>
          </w:rPr>
        </w:r>
        <w:r w:rsidR="009D3285">
          <w:rPr>
            <w:noProof/>
            <w:webHidden/>
          </w:rPr>
          <w:fldChar w:fldCharType="separate"/>
        </w:r>
        <w:r w:rsidR="009D3285">
          <w:rPr>
            <w:noProof/>
            <w:webHidden/>
          </w:rPr>
          <w:t>12</w:t>
        </w:r>
        <w:r w:rsidR="009D3285">
          <w:rPr>
            <w:noProof/>
            <w:webHidden/>
          </w:rPr>
          <w:fldChar w:fldCharType="end"/>
        </w:r>
      </w:hyperlink>
    </w:p>
    <w:p w:rsidR="009D3285" w:rsidRDefault="00657E2C" w14:paraId="3533BE42" w14:textId="77777777">
      <w:pPr>
        <w:pStyle w:val="TOC3"/>
        <w:rPr>
          <w:rFonts w:asciiTheme="minorHAnsi" w:hAnsiTheme="minorHAnsi" w:eastAsiaTheme="minorEastAsia" w:cstheme="minorBidi"/>
          <w:noProof/>
          <w:kern w:val="0"/>
          <w:sz w:val="22"/>
          <w:szCs w:val="22"/>
        </w:rPr>
      </w:pPr>
      <w:hyperlink w:history="1" w:anchor="_Toc58948179">
        <w:r w:rsidRPr="00245C38" w:rsidR="009D3285">
          <w:rPr>
            <w:rStyle w:val="Hyperlink"/>
            <w:noProof/>
          </w:rPr>
          <w:t>2.4.1 Neuron Block</w:t>
        </w:r>
        <w:r w:rsidR="009D3285">
          <w:rPr>
            <w:noProof/>
            <w:webHidden/>
          </w:rPr>
          <w:tab/>
        </w:r>
        <w:r w:rsidR="009D3285">
          <w:rPr>
            <w:noProof/>
            <w:webHidden/>
          </w:rPr>
          <w:fldChar w:fldCharType="begin"/>
        </w:r>
        <w:r w:rsidR="009D3285">
          <w:rPr>
            <w:noProof/>
            <w:webHidden/>
          </w:rPr>
          <w:instrText xml:space="preserve"> PAGEREF _Toc58948179 \h </w:instrText>
        </w:r>
        <w:r w:rsidR="009D3285">
          <w:rPr>
            <w:noProof/>
            <w:webHidden/>
          </w:rPr>
        </w:r>
        <w:r w:rsidR="009D3285">
          <w:rPr>
            <w:noProof/>
            <w:webHidden/>
          </w:rPr>
          <w:fldChar w:fldCharType="separate"/>
        </w:r>
        <w:r w:rsidR="009D3285">
          <w:rPr>
            <w:noProof/>
            <w:webHidden/>
          </w:rPr>
          <w:t>12</w:t>
        </w:r>
        <w:r w:rsidR="009D3285">
          <w:rPr>
            <w:noProof/>
            <w:webHidden/>
          </w:rPr>
          <w:fldChar w:fldCharType="end"/>
        </w:r>
      </w:hyperlink>
    </w:p>
    <w:p w:rsidR="009D3285" w:rsidRDefault="00657E2C" w14:paraId="1D16BC53" w14:textId="77777777">
      <w:pPr>
        <w:pStyle w:val="TOC3"/>
        <w:rPr>
          <w:rFonts w:asciiTheme="minorHAnsi" w:hAnsiTheme="minorHAnsi" w:eastAsiaTheme="minorEastAsia" w:cstheme="minorBidi"/>
          <w:noProof/>
          <w:kern w:val="0"/>
          <w:sz w:val="22"/>
          <w:szCs w:val="22"/>
        </w:rPr>
      </w:pPr>
      <w:hyperlink w:history="1" w:anchor="_Toc58948180">
        <w:r w:rsidRPr="00245C38" w:rsidR="009D3285">
          <w:rPr>
            <w:rStyle w:val="Hyperlink"/>
            <w:noProof/>
          </w:rPr>
          <w:t>2.4.2 CSRAM</w:t>
        </w:r>
        <w:r w:rsidR="009D3285">
          <w:rPr>
            <w:noProof/>
            <w:webHidden/>
          </w:rPr>
          <w:tab/>
        </w:r>
        <w:r w:rsidR="009D3285">
          <w:rPr>
            <w:noProof/>
            <w:webHidden/>
          </w:rPr>
          <w:fldChar w:fldCharType="begin"/>
        </w:r>
        <w:r w:rsidR="009D3285">
          <w:rPr>
            <w:noProof/>
            <w:webHidden/>
          </w:rPr>
          <w:instrText xml:space="preserve"> PAGEREF _Toc58948180 \h </w:instrText>
        </w:r>
        <w:r w:rsidR="009D3285">
          <w:rPr>
            <w:noProof/>
            <w:webHidden/>
          </w:rPr>
        </w:r>
        <w:r w:rsidR="009D3285">
          <w:rPr>
            <w:noProof/>
            <w:webHidden/>
          </w:rPr>
          <w:fldChar w:fldCharType="separate"/>
        </w:r>
        <w:r w:rsidR="009D3285">
          <w:rPr>
            <w:noProof/>
            <w:webHidden/>
          </w:rPr>
          <w:t>13</w:t>
        </w:r>
        <w:r w:rsidR="009D3285">
          <w:rPr>
            <w:noProof/>
            <w:webHidden/>
          </w:rPr>
          <w:fldChar w:fldCharType="end"/>
        </w:r>
      </w:hyperlink>
    </w:p>
    <w:p w:rsidR="009D3285" w:rsidRDefault="00657E2C" w14:paraId="0C438789" w14:textId="77777777">
      <w:pPr>
        <w:pStyle w:val="TOC3"/>
        <w:rPr>
          <w:rFonts w:asciiTheme="minorHAnsi" w:hAnsiTheme="minorHAnsi" w:eastAsiaTheme="minorEastAsia" w:cstheme="minorBidi"/>
          <w:noProof/>
          <w:kern w:val="0"/>
          <w:sz w:val="22"/>
          <w:szCs w:val="22"/>
        </w:rPr>
      </w:pPr>
      <w:hyperlink w:history="1" w:anchor="_Toc58948181">
        <w:r w:rsidRPr="00245C38" w:rsidR="009D3285">
          <w:rPr>
            <w:rStyle w:val="Hyperlink"/>
            <w:noProof/>
          </w:rPr>
          <w:t>2.4.3 Router</w:t>
        </w:r>
        <w:r w:rsidR="009D3285">
          <w:rPr>
            <w:noProof/>
            <w:webHidden/>
          </w:rPr>
          <w:tab/>
        </w:r>
        <w:r w:rsidR="009D3285">
          <w:rPr>
            <w:noProof/>
            <w:webHidden/>
          </w:rPr>
          <w:fldChar w:fldCharType="begin"/>
        </w:r>
        <w:r w:rsidR="009D3285">
          <w:rPr>
            <w:noProof/>
            <w:webHidden/>
          </w:rPr>
          <w:instrText xml:space="preserve"> PAGEREF _Toc58948181 \h </w:instrText>
        </w:r>
        <w:r w:rsidR="009D3285">
          <w:rPr>
            <w:noProof/>
            <w:webHidden/>
          </w:rPr>
        </w:r>
        <w:r w:rsidR="009D3285">
          <w:rPr>
            <w:noProof/>
            <w:webHidden/>
          </w:rPr>
          <w:fldChar w:fldCharType="separate"/>
        </w:r>
        <w:r w:rsidR="009D3285">
          <w:rPr>
            <w:noProof/>
            <w:webHidden/>
          </w:rPr>
          <w:t>14</w:t>
        </w:r>
        <w:r w:rsidR="009D3285">
          <w:rPr>
            <w:noProof/>
            <w:webHidden/>
          </w:rPr>
          <w:fldChar w:fldCharType="end"/>
        </w:r>
      </w:hyperlink>
    </w:p>
    <w:p w:rsidR="009D3285" w:rsidRDefault="00657E2C" w14:paraId="15B33BE8" w14:textId="77777777">
      <w:pPr>
        <w:pStyle w:val="TOC3"/>
        <w:rPr>
          <w:rFonts w:asciiTheme="minorHAnsi" w:hAnsiTheme="minorHAnsi" w:eastAsiaTheme="minorEastAsia" w:cstheme="minorBidi"/>
          <w:noProof/>
          <w:kern w:val="0"/>
          <w:sz w:val="22"/>
          <w:szCs w:val="22"/>
        </w:rPr>
      </w:pPr>
      <w:hyperlink w:history="1" w:anchor="_Toc58948182">
        <w:r w:rsidRPr="00245C38" w:rsidR="009D3285">
          <w:rPr>
            <w:rStyle w:val="Hyperlink"/>
            <w:noProof/>
          </w:rPr>
          <w:t>2.4.4 Scheduler</w:t>
        </w:r>
        <w:r w:rsidR="009D3285">
          <w:rPr>
            <w:noProof/>
            <w:webHidden/>
          </w:rPr>
          <w:tab/>
        </w:r>
        <w:r w:rsidR="009D3285">
          <w:rPr>
            <w:noProof/>
            <w:webHidden/>
          </w:rPr>
          <w:fldChar w:fldCharType="begin"/>
        </w:r>
        <w:r w:rsidR="009D3285">
          <w:rPr>
            <w:noProof/>
            <w:webHidden/>
          </w:rPr>
          <w:instrText xml:space="preserve"> PAGEREF _Toc58948182 \h </w:instrText>
        </w:r>
        <w:r w:rsidR="009D3285">
          <w:rPr>
            <w:noProof/>
            <w:webHidden/>
          </w:rPr>
        </w:r>
        <w:r w:rsidR="009D3285">
          <w:rPr>
            <w:noProof/>
            <w:webHidden/>
          </w:rPr>
          <w:fldChar w:fldCharType="separate"/>
        </w:r>
        <w:r w:rsidR="009D3285">
          <w:rPr>
            <w:noProof/>
            <w:webHidden/>
          </w:rPr>
          <w:t>17</w:t>
        </w:r>
        <w:r w:rsidR="009D3285">
          <w:rPr>
            <w:noProof/>
            <w:webHidden/>
          </w:rPr>
          <w:fldChar w:fldCharType="end"/>
        </w:r>
      </w:hyperlink>
    </w:p>
    <w:p w:rsidR="009D3285" w:rsidRDefault="00657E2C" w14:paraId="180E0269" w14:textId="77777777">
      <w:pPr>
        <w:pStyle w:val="TOC3"/>
        <w:rPr>
          <w:rFonts w:asciiTheme="minorHAnsi" w:hAnsiTheme="minorHAnsi" w:eastAsiaTheme="minorEastAsia" w:cstheme="minorBidi"/>
          <w:noProof/>
          <w:kern w:val="0"/>
          <w:sz w:val="22"/>
          <w:szCs w:val="22"/>
        </w:rPr>
      </w:pPr>
      <w:hyperlink w:history="1" w:anchor="_Toc58948183">
        <w:r w:rsidRPr="00245C38" w:rsidR="009D3285">
          <w:rPr>
            <w:rStyle w:val="Hyperlink"/>
            <w:noProof/>
          </w:rPr>
          <w:t>2.4.5 Token Controller</w:t>
        </w:r>
        <w:r w:rsidR="009D3285">
          <w:rPr>
            <w:noProof/>
            <w:webHidden/>
          </w:rPr>
          <w:tab/>
        </w:r>
        <w:r w:rsidR="009D3285">
          <w:rPr>
            <w:noProof/>
            <w:webHidden/>
          </w:rPr>
          <w:fldChar w:fldCharType="begin"/>
        </w:r>
        <w:r w:rsidR="009D3285">
          <w:rPr>
            <w:noProof/>
            <w:webHidden/>
          </w:rPr>
          <w:instrText xml:space="preserve"> PAGEREF _Toc58948183 \h </w:instrText>
        </w:r>
        <w:r w:rsidR="009D3285">
          <w:rPr>
            <w:noProof/>
            <w:webHidden/>
          </w:rPr>
        </w:r>
        <w:r w:rsidR="009D3285">
          <w:rPr>
            <w:noProof/>
            <w:webHidden/>
          </w:rPr>
          <w:fldChar w:fldCharType="separate"/>
        </w:r>
        <w:r w:rsidR="009D3285">
          <w:rPr>
            <w:noProof/>
            <w:webHidden/>
          </w:rPr>
          <w:t>19</w:t>
        </w:r>
        <w:r w:rsidR="009D3285">
          <w:rPr>
            <w:noProof/>
            <w:webHidden/>
          </w:rPr>
          <w:fldChar w:fldCharType="end"/>
        </w:r>
      </w:hyperlink>
    </w:p>
    <w:p w:rsidR="009D3285" w:rsidRDefault="00657E2C" w14:paraId="6C7F226D" w14:textId="77777777">
      <w:pPr>
        <w:pStyle w:val="TOC1"/>
        <w:rPr>
          <w:rFonts w:asciiTheme="minorHAnsi" w:hAnsiTheme="minorHAnsi" w:eastAsiaTheme="minorEastAsia" w:cstheme="minorBidi"/>
          <w:b w:val="0"/>
          <w:noProof/>
          <w:kern w:val="0"/>
          <w:sz w:val="22"/>
          <w:szCs w:val="22"/>
        </w:rPr>
      </w:pPr>
      <w:hyperlink w:history="1" w:anchor="_Toc58948184">
        <w:r w:rsidRPr="00245C38" w:rsidR="009D3285">
          <w:rPr>
            <w:rStyle w:val="Hyperlink"/>
            <w:noProof/>
            <w:lang w:val="vi-VN"/>
          </w:rPr>
          <w:t>CHƯƠNG 3. ĐỀ XUẤT KIẾN TRÚC MẠNG SNN FULLY PARALLEL TỐI ƯU TỐC ĐỘ XỬ LÝ</w:t>
        </w:r>
        <w:r w:rsidR="009D3285">
          <w:rPr>
            <w:noProof/>
            <w:webHidden/>
          </w:rPr>
          <w:tab/>
        </w:r>
        <w:r w:rsidR="009D3285">
          <w:rPr>
            <w:noProof/>
            <w:webHidden/>
          </w:rPr>
          <w:fldChar w:fldCharType="begin"/>
        </w:r>
        <w:r w:rsidR="009D3285">
          <w:rPr>
            <w:noProof/>
            <w:webHidden/>
          </w:rPr>
          <w:instrText xml:space="preserve"> PAGEREF _Toc58948184 \h </w:instrText>
        </w:r>
        <w:r w:rsidR="009D3285">
          <w:rPr>
            <w:noProof/>
            <w:webHidden/>
          </w:rPr>
        </w:r>
        <w:r w:rsidR="009D3285">
          <w:rPr>
            <w:noProof/>
            <w:webHidden/>
          </w:rPr>
          <w:fldChar w:fldCharType="separate"/>
        </w:r>
        <w:r w:rsidR="009D3285">
          <w:rPr>
            <w:noProof/>
            <w:webHidden/>
          </w:rPr>
          <w:t>21</w:t>
        </w:r>
        <w:r w:rsidR="009D3285">
          <w:rPr>
            <w:noProof/>
            <w:webHidden/>
          </w:rPr>
          <w:fldChar w:fldCharType="end"/>
        </w:r>
      </w:hyperlink>
    </w:p>
    <w:p w:rsidR="009D3285" w:rsidRDefault="00657E2C" w14:paraId="645896D9"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85">
        <w:r w:rsidRPr="00245C38" w:rsidR="009D3285">
          <w:rPr>
            <w:rStyle w:val="Hyperlink"/>
            <w:noProof/>
          </w:rPr>
          <w:t>3.1</w:t>
        </w:r>
        <w:r w:rsidRPr="00245C38" w:rsidR="009D3285">
          <w:rPr>
            <w:rStyle w:val="Hyperlink"/>
            <w:noProof/>
            <w:lang w:val="vi-VN"/>
          </w:rPr>
          <w:t xml:space="preserve"> Tổng quan ý tư</w:t>
        </w:r>
        <w:r w:rsidRPr="00245C38" w:rsidR="009D3285">
          <w:rPr>
            <w:rStyle w:val="Hyperlink"/>
            <w:noProof/>
            <w:lang w:val="vi-VN"/>
          </w:rPr>
          <w:t>ở</w:t>
        </w:r>
        <w:r w:rsidRPr="00245C38" w:rsidR="009D3285">
          <w:rPr>
            <w:rStyle w:val="Hyperlink"/>
            <w:noProof/>
            <w:lang w:val="vi-VN"/>
          </w:rPr>
          <w:t>ng cho mạng SNN Fully Parallel</w:t>
        </w:r>
        <w:r w:rsidR="009D3285">
          <w:rPr>
            <w:noProof/>
            <w:webHidden/>
          </w:rPr>
          <w:tab/>
        </w:r>
        <w:r w:rsidR="009D3285">
          <w:rPr>
            <w:noProof/>
            <w:webHidden/>
          </w:rPr>
          <w:fldChar w:fldCharType="begin"/>
        </w:r>
        <w:r w:rsidR="009D3285">
          <w:rPr>
            <w:noProof/>
            <w:webHidden/>
          </w:rPr>
          <w:instrText xml:space="preserve"> PAGEREF _Toc58948185 \h </w:instrText>
        </w:r>
        <w:r w:rsidR="009D3285">
          <w:rPr>
            <w:noProof/>
            <w:webHidden/>
          </w:rPr>
        </w:r>
        <w:r w:rsidR="009D3285">
          <w:rPr>
            <w:noProof/>
            <w:webHidden/>
          </w:rPr>
          <w:fldChar w:fldCharType="separate"/>
        </w:r>
        <w:r w:rsidR="009D3285">
          <w:rPr>
            <w:noProof/>
            <w:webHidden/>
          </w:rPr>
          <w:t>21</w:t>
        </w:r>
        <w:r w:rsidR="009D3285">
          <w:rPr>
            <w:noProof/>
            <w:webHidden/>
          </w:rPr>
          <w:fldChar w:fldCharType="end"/>
        </w:r>
      </w:hyperlink>
    </w:p>
    <w:p w:rsidR="009D3285" w:rsidRDefault="00657E2C" w14:paraId="359FE85C"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86">
        <w:r w:rsidRPr="00245C38" w:rsidR="009D3285">
          <w:rPr>
            <w:rStyle w:val="Hyperlink"/>
            <w:noProof/>
          </w:rPr>
          <w:t>3.2</w:t>
        </w:r>
        <w:r w:rsidRPr="00245C38" w:rsidR="009D3285">
          <w:rPr>
            <w:rStyle w:val="Hyperlink"/>
            <w:noProof/>
            <w:lang w:val="vi-VN"/>
          </w:rPr>
          <w:t xml:space="preserve"> Các thay đổi về kiến trúc mỗi Core so với kiến trúc thông thường</w:t>
        </w:r>
        <w:r w:rsidR="009D3285">
          <w:rPr>
            <w:noProof/>
            <w:webHidden/>
          </w:rPr>
          <w:tab/>
        </w:r>
        <w:r w:rsidR="009D3285">
          <w:rPr>
            <w:noProof/>
            <w:webHidden/>
          </w:rPr>
          <w:fldChar w:fldCharType="begin"/>
        </w:r>
        <w:r w:rsidR="009D3285">
          <w:rPr>
            <w:noProof/>
            <w:webHidden/>
          </w:rPr>
          <w:instrText xml:space="preserve"> PAGEREF _Toc58948186 \h </w:instrText>
        </w:r>
        <w:r w:rsidR="009D3285">
          <w:rPr>
            <w:noProof/>
            <w:webHidden/>
          </w:rPr>
        </w:r>
        <w:r w:rsidR="009D3285">
          <w:rPr>
            <w:noProof/>
            <w:webHidden/>
          </w:rPr>
          <w:fldChar w:fldCharType="separate"/>
        </w:r>
        <w:r w:rsidR="009D3285">
          <w:rPr>
            <w:noProof/>
            <w:webHidden/>
          </w:rPr>
          <w:t>21</w:t>
        </w:r>
        <w:r w:rsidR="009D3285">
          <w:rPr>
            <w:noProof/>
            <w:webHidden/>
          </w:rPr>
          <w:fldChar w:fldCharType="end"/>
        </w:r>
      </w:hyperlink>
    </w:p>
    <w:p w:rsidR="009D3285" w:rsidRDefault="00657E2C" w14:paraId="52A1EFFB" w14:textId="77777777">
      <w:pPr>
        <w:pStyle w:val="TOC3"/>
        <w:rPr>
          <w:rFonts w:asciiTheme="minorHAnsi" w:hAnsiTheme="minorHAnsi" w:eastAsiaTheme="minorEastAsia" w:cstheme="minorBidi"/>
          <w:noProof/>
          <w:kern w:val="0"/>
          <w:sz w:val="22"/>
          <w:szCs w:val="22"/>
        </w:rPr>
      </w:pPr>
      <w:hyperlink w:history="1" w:anchor="_Toc58948187">
        <w:r w:rsidRPr="00245C38" w:rsidR="009D3285">
          <w:rPr>
            <w:rStyle w:val="Hyperlink"/>
            <w:noProof/>
          </w:rPr>
          <w:t>3.2.1</w:t>
        </w:r>
        <w:r w:rsidRPr="00245C38" w:rsidR="009D3285">
          <w:rPr>
            <w:rStyle w:val="Hyperlink"/>
            <w:noProof/>
            <w:lang w:val="vi-VN"/>
          </w:rPr>
          <w:t xml:space="preserve"> Thay đổi cấu</w:t>
        </w:r>
        <w:r w:rsidRPr="00245C38" w:rsidR="009D3285">
          <w:rPr>
            <w:rStyle w:val="Hyperlink"/>
            <w:noProof/>
            <w:lang w:val="vi-VN"/>
          </w:rPr>
          <w:t xml:space="preserve"> </w:t>
        </w:r>
        <w:r w:rsidRPr="00245C38" w:rsidR="009D3285">
          <w:rPr>
            <w:rStyle w:val="Hyperlink"/>
            <w:noProof/>
            <w:lang w:val="vi-VN"/>
          </w:rPr>
          <w:t>tạo của một Core</w:t>
        </w:r>
        <w:r w:rsidR="009D3285">
          <w:rPr>
            <w:noProof/>
            <w:webHidden/>
          </w:rPr>
          <w:tab/>
        </w:r>
        <w:r w:rsidR="009D3285">
          <w:rPr>
            <w:noProof/>
            <w:webHidden/>
          </w:rPr>
          <w:fldChar w:fldCharType="begin"/>
        </w:r>
        <w:r w:rsidR="009D3285">
          <w:rPr>
            <w:noProof/>
            <w:webHidden/>
          </w:rPr>
          <w:instrText xml:space="preserve"> PAGEREF _Toc58948187 \h </w:instrText>
        </w:r>
        <w:r w:rsidR="009D3285">
          <w:rPr>
            <w:noProof/>
            <w:webHidden/>
          </w:rPr>
        </w:r>
        <w:r w:rsidR="009D3285">
          <w:rPr>
            <w:noProof/>
            <w:webHidden/>
          </w:rPr>
          <w:fldChar w:fldCharType="separate"/>
        </w:r>
        <w:r w:rsidR="009D3285">
          <w:rPr>
            <w:noProof/>
            <w:webHidden/>
          </w:rPr>
          <w:t>22</w:t>
        </w:r>
        <w:r w:rsidR="009D3285">
          <w:rPr>
            <w:noProof/>
            <w:webHidden/>
          </w:rPr>
          <w:fldChar w:fldCharType="end"/>
        </w:r>
      </w:hyperlink>
    </w:p>
    <w:p w:rsidR="009D3285" w:rsidRDefault="00657E2C" w14:paraId="298052DE" w14:textId="77777777">
      <w:pPr>
        <w:pStyle w:val="TOC3"/>
        <w:rPr>
          <w:rFonts w:asciiTheme="minorHAnsi" w:hAnsiTheme="minorHAnsi" w:eastAsiaTheme="minorEastAsia" w:cstheme="minorBidi"/>
          <w:noProof/>
          <w:kern w:val="0"/>
          <w:sz w:val="22"/>
          <w:szCs w:val="22"/>
        </w:rPr>
      </w:pPr>
      <w:hyperlink w:history="1" w:anchor="_Toc58948188">
        <w:r w:rsidRPr="00245C38" w:rsidR="009D3285">
          <w:rPr>
            <w:rStyle w:val="Hyperlink"/>
            <w:noProof/>
          </w:rPr>
          <w:t>3.2.2 Neurons Grid thay thế cho CSRAM &amp; Neuron Block</w:t>
        </w:r>
        <w:r w:rsidR="009D3285">
          <w:rPr>
            <w:noProof/>
            <w:webHidden/>
          </w:rPr>
          <w:tab/>
        </w:r>
        <w:r w:rsidR="009D3285">
          <w:rPr>
            <w:noProof/>
            <w:webHidden/>
          </w:rPr>
          <w:fldChar w:fldCharType="begin"/>
        </w:r>
        <w:r w:rsidR="009D3285">
          <w:rPr>
            <w:noProof/>
            <w:webHidden/>
          </w:rPr>
          <w:instrText xml:space="preserve"> PAGEREF _Toc58948188 \h </w:instrText>
        </w:r>
        <w:r w:rsidR="009D3285">
          <w:rPr>
            <w:noProof/>
            <w:webHidden/>
          </w:rPr>
        </w:r>
        <w:r w:rsidR="009D3285">
          <w:rPr>
            <w:noProof/>
            <w:webHidden/>
          </w:rPr>
          <w:fldChar w:fldCharType="separate"/>
        </w:r>
        <w:r w:rsidR="009D3285">
          <w:rPr>
            <w:noProof/>
            <w:webHidden/>
          </w:rPr>
          <w:t>23</w:t>
        </w:r>
        <w:r w:rsidR="009D3285">
          <w:rPr>
            <w:noProof/>
            <w:webHidden/>
          </w:rPr>
          <w:fldChar w:fldCharType="end"/>
        </w:r>
      </w:hyperlink>
    </w:p>
    <w:p w:rsidR="009D3285" w:rsidRDefault="00657E2C" w14:paraId="3AF7CA97" w14:textId="77777777">
      <w:pPr>
        <w:pStyle w:val="TOC3"/>
        <w:rPr>
          <w:rFonts w:asciiTheme="minorHAnsi" w:hAnsiTheme="minorHAnsi" w:eastAsiaTheme="minorEastAsia" w:cstheme="minorBidi"/>
          <w:noProof/>
          <w:kern w:val="0"/>
          <w:sz w:val="22"/>
          <w:szCs w:val="22"/>
        </w:rPr>
      </w:pPr>
      <w:hyperlink w:history="1" w:anchor="_Toc58948189">
        <w:r w:rsidRPr="00245C38" w:rsidR="009D3285">
          <w:rPr>
            <w:rStyle w:val="Hyperlink"/>
            <w:noProof/>
          </w:rPr>
          <w:t xml:space="preserve">3.2.3 Thiết kế lại </w:t>
        </w:r>
        <w:r w:rsidRPr="00245C38" w:rsidR="009D3285">
          <w:rPr>
            <w:rStyle w:val="Hyperlink"/>
            <w:noProof/>
            <w:lang w:val="vi-VN"/>
          </w:rPr>
          <w:t>máy trạng thái Token Controller</w:t>
        </w:r>
        <w:r w:rsidR="009D3285">
          <w:rPr>
            <w:noProof/>
            <w:webHidden/>
          </w:rPr>
          <w:tab/>
        </w:r>
        <w:r w:rsidR="009D3285">
          <w:rPr>
            <w:noProof/>
            <w:webHidden/>
          </w:rPr>
          <w:fldChar w:fldCharType="begin"/>
        </w:r>
        <w:r w:rsidR="009D3285">
          <w:rPr>
            <w:noProof/>
            <w:webHidden/>
          </w:rPr>
          <w:instrText xml:space="preserve"> PAGEREF _Toc58948189 \h </w:instrText>
        </w:r>
        <w:r w:rsidR="009D3285">
          <w:rPr>
            <w:noProof/>
            <w:webHidden/>
          </w:rPr>
        </w:r>
        <w:r w:rsidR="009D3285">
          <w:rPr>
            <w:noProof/>
            <w:webHidden/>
          </w:rPr>
          <w:fldChar w:fldCharType="separate"/>
        </w:r>
        <w:r w:rsidR="009D3285">
          <w:rPr>
            <w:noProof/>
            <w:webHidden/>
          </w:rPr>
          <w:t>25</w:t>
        </w:r>
        <w:r w:rsidR="009D3285">
          <w:rPr>
            <w:noProof/>
            <w:webHidden/>
          </w:rPr>
          <w:fldChar w:fldCharType="end"/>
        </w:r>
      </w:hyperlink>
    </w:p>
    <w:p w:rsidR="009D3285" w:rsidRDefault="00657E2C" w14:paraId="4F23E8AF" w14:textId="77777777">
      <w:pPr>
        <w:pStyle w:val="TOC3"/>
        <w:rPr>
          <w:rFonts w:asciiTheme="minorHAnsi" w:hAnsiTheme="minorHAnsi" w:eastAsiaTheme="minorEastAsia" w:cstheme="minorBidi"/>
          <w:noProof/>
          <w:kern w:val="0"/>
          <w:sz w:val="22"/>
          <w:szCs w:val="22"/>
        </w:rPr>
      </w:pPr>
      <w:hyperlink w:history="1" w:anchor="_Toc58948190">
        <w:r w:rsidRPr="00245C38" w:rsidR="009D3285">
          <w:rPr>
            <w:rStyle w:val="Hyperlink"/>
            <w:noProof/>
          </w:rPr>
          <w:t>3.2.4</w:t>
        </w:r>
        <w:r w:rsidRPr="00245C38" w:rsidR="009D3285">
          <w:rPr>
            <w:rStyle w:val="Hyperlink"/>
            <w:noProof/>
            <w:lang w:val="vi-VN"/>
          </w:rPr>
          <w:t xml:space="preserve"> Tăng kích thước bộ đệm trong Router</w:t>
        </w:r>
        <w:r w:rsidR="009D3285">
          <w:rPr>
            <w:noProof/>
            <w:webHidden/>
          </w:rPr>
          <w:tab/>
        </w:r>
        <w:r w:rsidR="009D3285">
          <w:rPr>
            <w:noProof/>
            <w:webHidden/>
          </w:rPr>
          <w:fldChar w:fldCharType="begin"/>
        </w:r>
        <w:r w:rsidR="009D3285">
          <w:rPr>
            <w:noProof/>
            <w:webHidden/>
          </w:rPr>
          <w:instrText xml:space="preserve"> PAGEREF _Toc58948190 \h </w:instrText>
        </w:r>
        <w:r w:rsidR="009D3285">
          <w:rPr>
            <w:noProof/>
            <w:webHidden/>
          </w:rPr>
        </w:r>
        <w:r w:rsidR="009D3285">
          <w:rPr>
            <w:noProof/>
            <w:webHidden/>
          </w:rPr>
          <w:fldChar w:fldCharType="separate"/>
        </w:r>
        <w:r w:rsidR="009D3285">
          <w:rPr>
            <w:noProof/>
            <w:webHidden/>
          </w:rPr>
          <w:t>27</w:t>
        </w:r>
        <w:r w:rsidR="009D3285">
          <w:rPr>
            <w:noProof/>
            <w:webHidden/>
          </w:rPr>
          <w:fldChar w:fldCharType="end"/>
        </w:r>
      </w:hyperlink>
    </w:p>
    <w:p w:rsidR="009D3285" w:rsidRDefault="00657E2C" w14:paraId="2FA255A5" w14:textId="77777777">
      <w:pPr>
        <w:pStyle w:val="TOC3"/>
        <w:rPr>
          <w:rFonts w:asciiTheme="minorHAnsi" w:hAnsiTheme="minorHAnsi" w:eastAsiaTheme="minorEastAsia" w:cstheme="minorBidi"/>
          <w:noProof/>
          <w:kern w:val="0"/>
          <w:sz w:val="22"/>
          <w:szCs w:val="22"/>
        </w:rPr>
      </w:pPr>
      <w:hyperlink w:history="1" w:anchor="_Toc58948191">
        <w:r w:rsidRPr="00245C38" w:rsidR="009D3285">
          <w:rPr>
            <w:rStyle w:val="Hyperlink"/>
            <w:noProof/>
          </w:rPr>
          <w:t>3.2.5</w:t>
        </w:r>
        <w:r w:rsidRPr="00245C38" w:rsidR="009D3285">
          <w:rPr>
            <w:rStyle w:val="Hyperlink"/>
            <w:noProof/>
            <w:lang w:val="vi-VN"/>
          </w:rPr>
          <w:t xml:space="preserve"> Đề xuất tối giản Scheduler</w:t>
        </w:r>
        <w:r w:rsidR="009D3285">
          <w:rPr>
            <w:noProof/>
            <w:webHidden/>
          </w:rPr>
          <w:tab/>
        </w:r>
        <w:r w:rsidR="009D3285">
          <w:rPr>
            <w:noProof/>
            <w:webHidden/>
          </w:rPr>
          <w:fldChar w:fldCharType="begin"/>
        </w:r>
        <w:r w:rsidR="009D3285">
          <w:rPr>
            <w:noProof/>
            <w:webHidden/>
          </w:rPr>
          <w:instrText xml:space="preserve"> PAGEREF _Toc58948191 \h </w:instrText>
        </w:r>
        <w:r w:rsidR="009D3285">
          <w:rPr>
            <w:noProof/>
            <w:webHidden/>
          </w:rPr>
        </w:r>
        <w:r w:rsidR="009D3285">
          <w:rPr>
            <w:noProof/>
            <w:webHidden/>
          </w:rPr>
          <w:fldChar w:fldCharType="separate"/>
        </w:r>
        <w:r w:rsidR="009D3285">
          <w:rPr>
            <w:noProof/>
            <w:webHidden/>
          </w:rPr>
          <w:t>27</w:t>
        </w:r>
        <w:r w:rsidR="009D3285">
          <w:rPr>
            <w:noProof/>
            <w:webHidden/>
          </w:rPr>
          <w:fldChar w:fldCharType="end"/>
        </w:r>
      </w:hyperlink>
    </w:p>
    <w:p w:rsidR="009D3285" w:rsidRDefault="00657E2C" w14:paraId="01BC6D24"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92">
        <w:r w:rsidRPr="00245C38" w:rsidR="009D3285">
          <w:rPr>
            <w:rStyle w:val="Hyperlink"/>
            <w:noProof/>
          </w:rPr>
          <w:t>3.3</w:t>
        </w:r>
        <w:r w:rsidRPr="00245C38" w:rsidR="009D3285">
          <w:rPr>
            <w:rStyle w:val="Hyperlink"/>
            <w:noProof/>
            <w:lang w:val="vi-VN"/>
          </w:rPr>
          <w:t xml:space="preserve"> So sánh</w:t>
        </w:r>
        <w:r w:rsidRPr="00245C38" w:rsidR="009D3285">
          <w:rPr>
            <w:rStyle w:val="Hyperlink"/>
            <w:noProof/>
            <w:lang w:val="vi-VN"/>
          </w:rPr>
          <w:t xml:space="preserve"> </w:t>
        </w:r>
        <w:r w:rsidRPr="00245C38" w:rsidR="009D3285">
          <w:rPr>
            <w:rStyle w:val="Hyperlink"/>
            <w:noProof/>
            <w:lang w:val="vi-VN"/>
          </w:rPr>
          <w:t>và nhận xét kết quả</w:t>
        </w:r>
        <w:r w:rsidR="009D3285">
          <w:rPr>
            <w:noProof/>
            <w:webHidden/>
          </w:rPr>
          <w:tab/>
        </w:r>
        <w:r w:rsidR="009D3285">
          <w:rPr>
            <w:noProof/>
            <w:webHidden/>
          </w:rPr>
          <w:fldChar w:fldCharType="begin"/>
        </w:r>
        <w:r w:rsidR="009D3285">
          <w:rPr>
            <w:noProof/>
            <w:webHidden/>
          </w:rPr>
          <w:instrText xml:space="preserve"> PAGEREF _Toc58948192 \h </w:instrText>
        </w:r>
        <w:r w:rsidR="009D3285">
          <w:rPr>
            <w:noProof/>
            <w:webHidden/>
          </w:rPr>
        </w:r>
        <w:r w:rsidR="009D3285">
          <w:rPr>
            <w:noProof/>
            <w:webHidden/>
          </w:rPr>
          <w:fldChar w:fldCharType="separate"/>
        </w:r>
        <w:r w:rsidR="009D3285">
          <w:rPr>
            <w:noProof/>
            <w:webHidden/>
          </w:rPr>
          <w:t>28</w:t>
        </w:r>
        <w:r w:rsidR="009D3285">
          <w:rPr>
            <w:noProof/>
            <w:webHidden/>
          </w:rPr>
          <w:fldChar w:fldCharType="end"/>
        </w:r>
      </w:hyperlink>
    </w:p>
    <w:p w:rsidR="009D3285" w:rsidRDefault="00657E2C" w14:paraId="34B3BB85" w14:textId="5E5374EE">
      <w:pPr>
        <w:pStyle w:val="TOC3"/>
        <w:rPr>
          <w:rFonts w:asciiTheme="minorHAnsi" w:hAnsiTheme="minorHAnsi" w:eastAsiaTheme="minorEastAsia" w:cstheme="minorBidi"/>
          <w:noProof/>
          <w:kern w:val="0"/>
          <w:sz w:val="22"/>
          <w:szCs w:val="22"/>
        </w:rPr>
      </w:pPr>
      <w:hyperlink w:history="1" w:anchor="_Toc58948193">
        <w:r w:rsidRPr="00245C38" w:rsidR="009D3285">
          <w:rPr>
            <w:rStyle w:val="Hyperlink"/>
            <w:noProof/>
          </w:rPr>
          <w:t xml:space="preserve">3.3.1 Chức năng của mạng theo kiến trúc </w:t>
        </w:r>
        <w:r w:rsidR="006E0AD4">
          <w:rPr>
            <w:rStyle w:val="Hyperlink"/>
            <w:noProof/>
          </w:rPr>
          <w:t>Fully Parallel</w:t>
        </w:r>
        <w:r w:rsidR="009D3285">
          <w:rPr>
            <w:noProof/>
            <w:webHidden/>
          </w:rPr>
          <w:tab/>
        </w:r>
        <w:r w:rsidR="009D3285">
          <w:rPr>
            <w:noProof/>
            <w:webHidden/>
          </w:rPr>
          <w:fldChar w:fldCharType="begin"/>
        </w:r>
        <w:r w:rsidR="009D3285">
          <w:rPr>
            <w:noProof/>
            <w:webHidden/>
          </w:rPr>
          <w:instrText xml:space="preserve"> PAGEREF _Toc58948193 \h </w:instrText>
        </w:r>
        <w:r w:rsidR="009D3285">
          <w:rPr>
            <w:noProof/>
            <w:webHidden/>
          </w:rPr>
        </w:r>
        <w:r w:rsidR="009D3285">
          <w:rPr>
            <w:noProof/>
            <w:webHidden/>
          </w:rPr>
          <w:fldChar w:fldCharType="separate"/>
        </w:r>
        <w:r w:rsidR="009D3285">
          <w:rPr>
            <w:noProof/>
            <w:webHidden/>
          </w:rPr>
          <w:t>28</w:t>
        </w:r>
        <w:r w:rsidR="009D3285">
          <w:rPr>
            <w:noProof/>
            <w:webHidden/>
          </w:rPr>
          <w:fldChar w:fldCharType="end"/>
        </w:r>
      </w:hyperlink>
    </w:p>
    <w:p w:rsidR="009D3285" w:rsidRDefault="00657E2C" w14:paraId="6E2DB50F" w14:textId="77777777">
      <w:pPr>
        <w:pStyle w:val="TOC3"/>
        <w:rPr>
          <w:rFonts w:asciiTheme="minorHAnsi" w:hAnsiTheme="minorHAnsi" w:eastAsiaTheme="minorEastAsia" w:cstheme="minorBidi"/>
          <w:noProof/>
          <w:kern w:val="0"/>
          <w:sz w:val="22"/>
          <w:szCs w:val="22"/>
        </w:rPr>
      </w:pPr>
      <w:hyperlink w:history="1" w:anchor="_Toc58948194">
        <w:r w:rsidRPr="00245C38" w:rsidR="009D3285">
          <w:rPr>
            <w:rStyle w:val="Hyperlink"/>
            <w:noProof/>
          </w:rPr>
          <w:t>3.3.2 Phương pháp so sánh các thiết kế</w:t>
        </w:r>
        <w:r w:rsidR="009D3285">
          <w:rPr>
            <w:noProof/>
            <w:webHidden/>
          </w:rPr>
          <w:tab/>
        </w:r>
        <w:r w:rsidR="009D3285">
          <w:rPr>
            <w:noProof/>
            <w:webHidden/>
          </w:rPr>
          <w:fldChar w:fldCharType="begin"/>
        </w:r>
        <w:r w:rsidR="009D3285">
          <w:rPr>
            <w:noProof/>
            <w:webHidden/>
          </w:rPr>
          <w:instrText xml:space="preserve"> PAGEREF _Toc58948194 \h </w:instrText>
        </w:r>
        <w:r w:rsidR="009D3285">
          <w:rPr>
            <w:noProof/>
            <w:webHidden/>
          </w:rPr>
        </w:r>
        <w:r w:rsidR="009D3285">
          <w:rPr>
            <w:noProof/>
            <w:webHidden/>
          </w:rPr>
          <w:fldChar w:fldCharType="separate"/>
        </w:r>
        <w:r w:rsidR="009D3285">
          <w:rPr>
            <w:noProof/>
            <w:webHidden/>
          </w:rPr>
          <w:t>28</w:t>
        </w:r>
        <w:r w:rsidR="009D3285">
          <w:rPr>
            <w:noProof/>
            <w:webHidden/>
          </w:rPr>
          <w:fldChar w:fldCharType="end"/>
        </w:r>
      </w:hyperlink>
    </w:p>
    <w:p w:rsidR="009D3285" w:rsidRDefault="00657E2C" w14:paraId="6A87E5D3" w14:textId="77777777">
      <w:pPr>
        <w:pStyle w:val="TOC3"/>
        <w:rPr>
          <w:rFonts w:asciiTheme="minorHAnsi" w:hAnsiTheme="minorHAnsi" w:eastAsiaTheme="minorEastAsia" w:cstheme="minorBidi"/>
          <w:noProof/>
          <w:kern w:val="0"/>
          <w:sz w:val="22"/>
          <w:szCs w:val="22"/>
        </w:rPr>
      </w:pPr>
      <w:hyperlink w:history="1" w:anchor="_Toc58948195">
        <w:r w:rsidRPr="00245C38" w:rsidR="009D3285">
          <w:rPr>
            <w:rStyle w:val="Hyperlink"/>
            <w:noProof/>
          </w:rPr>
          <w:t>3.3.3 Các kết quả thu được sau khi tổng hợp và khảo sát</w:t>
        </w:r>
        <w:r w:rsidR="009D3285">
          <w:rPr>
            <w:noProof/>
            <w:webHidden/>
          </w:rPr>
          <w:tab/>
        </w:r>
        <w:r w:rsidR="009D3285">
          <w:rPr>
            <w:noProof/>
            <w:webHidden/>
          </w:rPr>
          <w:fldChar w:fldCharType="begin"/>
        </w:r>
        <w:r w:rsidR="009D3285">
          <w:rPr>
            <w:noProof/>
            <w:webHidden/>
          </w:rPr>
          <w:instrText xml:space="preserve"> PAGEREF _Toc58948195 \h </w:instrText>
        </w:r>
        <w:r w:rsidR="009D3285">
          <w:rPr>
            <w:noProof/>
            <w:webHidden/>
          </w:rPr>
        </w:r>
        <w:r w:rsidR="009D3285">
          <w:rPr>
            <w:noProof/>
            <w:webHidden/>
          </w:rPr>
          <w:fldChar w:fldCharType="separate"/>
        </w:r>
        <w:r w:rsidR="009D3285">
          <w:rPr>
            <w:noProof/>
            <w:webHidden/>
          </w:rPr>
          <w:t>29</w:t>
        </w:r>
        <w:r w:rsidR="009D3285">
          <w:rPr>
            <w:noProof/>
            <w:webHidden/>
          </w:rPr>
          <w:fldChar w:fldCharType="end"/>
        </w:r>
      </w:hyperlink>
    </w:p>
    <w:p w:rsidR="009D3285" w:rsidRDefault="00657E2C" w14:paraId="7A88C6B6" w14:textId="77777777">
      <w:pPr>
        <w:pStyle w:val="TOC3"/>
        <w:rPr>
          <w:rFonts w:asciiTheme="minorHAnsi" w:hAnsiTheme="minorHAnsi" w:eastAsiaTheme="minorEastAsia" w:cstheme="minorBidi"/>
          <w:noProof/>
          <w:kern w:val="0"/>
          <w:sz w:val="22"/>
          <w:szCs w:val="22"/>
        </w:rPr>
      </w:pPr>
      <w:hyperlink w:history="1" w:anchor="_Toc58948196">
        <w:r w:rsidRPr="00245C38" w:rsidR="009D3285">
          <w:rPr>
            <w:rStyle w:val="Hyperlink"/>
            <w:noProof/>
          </w:rPr>
          <w:t>3.3.4 Nhận xét kết quả</w:t>
        </w:r>
        <w:r w:rsidR="009D3285">
          <w:rPr>
            <w:noProof/>
            <w:webHidden/>
          </w:rPr>
          <w:tab/>
        </w:r>
        <w:r w:rsidR="009D3285">
          <w:rPr>
            <w:noProof/>
            <w:webHidden/>
          </w:rPr>
          <w:fldChar w:fldCharType="begin"/>
        </w:r>
        <w:r w:rsidR="009D3285">
          <w:rPr>
            <w:noProof/>
            <w:webHidden/>
          </w:rPr>
          <w:instrText xml:space="preserve"> PAGEREF _Toc58948196 \h </w:instrText>
        </w:r>
        <w:r w:rsidR="009D3285">
          <w:rPr>
            <w:noProof/>
            <w:webHidden/>
          </w:rPr>
        </w:r>
        <w:r w:rsidR="009D3285">
          <w:rPr>
            <w:noProof/>
            <w:webHidden/>
          </w:rPr>
          <w:fldChar w:fldCharType="separate"/>
        </w:r>
        <w:r w:rsidR="009D3285">
          <w:rPr>
            <w:noProof/>
            <w:webHidden/>
          </w:rPr>
          <w:t>29</w:t>
        </w:r>
        <w:r w:rsidR="009D3285">
          <w:rPr>
            <w:noProof/>
            <w:webHidden/>
          </w:rPr>
          <w:fldChar w:fldCharType="end"/>
        </w:r>
      </w:hyperlink>
    </w:p>
    <w:p w:rsidR="009D3285" w:rsidRDefault="00657E2C" w14:paraId="6C3C2601" w14:textId="77777777">
      <w:pPr>
        <w:pStyle w:val="TOC1"/>
        <w:rPr>
          <w:rFonts w:asciiTheme="minorHAnsi" w:hAnsiTheme="minorHAnsi" w:eastAsiaTheme="minorEastAsia" w:cstheme="minorBidi"/>
          <w:b w:val="0"/>
          <w:noProof/>
          <w:kern w:val="0"/>
          <w:sz w:val="22"/>
          <w:szCs w:val="22"/>
        </w:rPr>
      </w:pPr>
      <w:hyperlink w:history="1" w:anchor="_Toc58948197">
        <w:r w:rsidRPr="00245C38" w:rsidR="009D3285">
          <w:rPr>
            <w:rStyle w:val="Hyperlink"/>
            <w:noProof/>
          </w:rPr>
          <w:t>CHƯƠNG 4. MÔ PHỎNG VÀ KIỂM THỬ KIẾN TRÚC SNN THỰC HIỆN NHẬN DIỆN CHỮ SỐ VIẾT TAY</w:t>
        </w:r>
        <w:r w:rsidR="009D3285">
          <w:rPr>
            <w:noProof/>
            <w:webHidden/>
          </w:rPr>
          <w:tab/>
        </w:r>
        <w:r w:rsidR="009D3285">
          <w:rPr>
            <w:noProof/>
            <w:webHidden/>
          </w:rPr>
          <w:fldChar w:fldCharType="begin"/>
        </w:r>
        <w:r w:rsidR="009D3285">
          <w:rPr>
            <w:noProof/>
            <w:webHidden/>
          </w:rPr>
          <w:instrText xml:space="preserve"> PAGEREF _Toc58948197 \h </w:instrText>
        </w:r>
        <w:r w:rsidR="009D3285">
          <w:rPr>
            <w:noProof/>
            <w:webHidden/>
          </w:rPr>
        </w:r>
        <w:r w:rsidR="009D3285">
          <w:rPr>
            <w:noProof/>
            <w:webHidden/>
          </w:rPr>
          <w:fldChar w:fldCharType="separate"/>
        </w:r>
        <w:r w:rsidR="009D3285">
          <w:rPr>
            <w:noProof/>
            <w:webHidden/>
          </w:rPr>
          <w:t>31</w:t>
        </w:r>
        <w:r w:rsidR="009D3285">
          <w:rPr>
            <w:noProof/>
            <w:webHidden/>
          </w:rPr>
          <w:fldChar w:fldCharType="end"/>
        </w:r>
      </w:hyperlink>
    </w:p>
    <w:p w:rsidR="009D3285" w:rsidRDefault="00657E2C" w14:paraId="5A8AF829"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98">
        <w:r w:rsidRPr="00245C38" w:rsidR="009D3285">
          <w:rPr>
            <w:rStyle w:val="Hyperlink"/>
            <w:noProof/>
          </w:rPr>
          <w:t>4.1 Phương thức huấn luyện mạng SNN</w:t>
        </w:r>
        <w:r w:rsidR="009D3285">
          <w:rPr>
            <w:noProof/>
            <w:webHidden/>
          </w:rPr>
          <w:tab/>
        </w:r>
        <w:r w:rsidR="009D3285">
          <w:rPr>
            <w:noProof/>
            <w:webHidden/>
          </w:rPr>
          <w:fldChar w:fldCharType="begin"/>
        </w:r>
        <w:r w:rsidR="009D3285">
          <w:rPr>
            <w:noProof/>
            <w:webHidden/>
          </w:rPr>
          <w:instrText xml:space="preserve"> PAGEREF _Toc58948198 \h </w:instrText>
        </w:r>
        <w:r w:rsidR="009D3285">
          <w:rPr>
            <w:noProof/>
            <w:webHidden/>
          </w:rPr>
        </w:r>
        <w:r w:rsidR="009D3285">
          <w:rPr>
            <w:noProof/>
            <w:webHidden/>
          </w:rPr>
          <w:fldChar w:fldCharType="separate"/>
        </w:r>
        <w:r w:rsidR="009D3285">
          <w:rPr>
            <w:noProof/>
            <w:webHidden/>
          </w:rPr>
          <w:t>31</w:t>
        </w:r>
        <w:r w:rsidR="009D3285">
          <w:rPr>
            <w:noProof/>
            <w:webHidden/>
          </w:rPr>
          <w:fldChar w:fldCharType="end"/>
        </w:r>
      </w:hyperlink>
    </w:p>
    <w:p w:rsidR="009D3285" w:rsidRDefault="00657E2C" w14:paraId="205F2A38"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199">
        <w:r w:rsidRPr="00245C38" w:rsidR="009D3285">
          <w:rPr>
            <w:rStyle w:val="Hyperlink"/>
            <w:noProof/>
          </w:rPr>
          <w:t>4.2 Mô phỏng và kiểm thử sử dụng phần mềm Modelsim</w:t>
        </w:r>
        <w:r w:rsidR="009D3285">
          <w:rPr>
            <w:noProof/>
            <w:webHidden/>
          </w:rPr>
          <w:tab/>
        </w:r>
        <w:r w:rsidR="009D3285">
          <w:rPr>
            <w:noProof/>
            <w:webHidden/>
          </w:rPr>
          <w:fldChar w:fldCharType="begin"/>
        </w:r>
        <w:r w:rsidR="009D3285">
          <w:rPr>
            <w:noProof/>
            <w:webHidden/>
          </w:rPr>
          <w:instrText xml:space="preserve"> PAGEREF _Toc58948199 \h </w:instrText>
        </w:r>
        <w:r w:rsidR="009D3285">
          <w:rPr>
            <w:noProof/>
            <w:webHidden/>
          </w:rPr>
        </w:r>
        <w:r w:rsidR="009D3285">
          <w:rPr>
            <w:noProof/>
            <w:webHidden/>
          </w:rPr>
          <w:fldChar w:fldCharType="separate"/>
        </w:r>
        <w:r w:rsidR="009D3285">
          <w:rPr>
            <w:noProof/>
            <w:webHidden/>
          </w:rPr>
          <w:t>31</w:t>
        </w:r>
        <w:r w:rsidR="009D3285">
          <w:rPr>
            <w:noProof/>
            <w:webHidden/>
          </w:rPr>
          <w:fldChar w:fldCharType="end"/>
        </w:r>
      </w:hyperlink>
    </w:p>
    <w:p w:rsidR="009D3285" w:rsidRDefault="00657E2C" w14:paraId="7DE35A57" w14:textId="77777777">
      <w:pPr>
        <w:pStyle w:val="TOC3"/>
        <w:rPr>
          <w:rFonts w:asciiTheme="minorHAnsi" w:hAnsiTheme="minorHAnsi" w:eastAsiaTheme="minorEastAsia" w:cstheme="minorBidi"/>
          <w:noProof/>
          <w:kern w:val="0"/>
          <w:sz w:val="22"/>
          <w:szCs w:val="22"/>
        </w:rPr>
      </w:pPr>
      <w:hyperlink w:history="1" w:anchor="_Toc58948200">
        <w:r w:rsidRPr="00245C38" w:rsidR="009D3285">
          <w:rPr>
            <w:rStyle w:val="Hyperlink"/>
            <w:noProof/>
          </w:rPr>
          <w:t xml:space="preserve">4.2.1 Phương thức sinh kích thích đầu vào </w:t>
        </w:r>
        <w:r w:rsidRPr="00245C38" w:rsidR="009D3285">
          <w:rPr>
            <w:rStyle w:val="Hyperlink"/>
            <w:noProof/>
          </w:rPr>
          <w:t>c</w:t>
        </w:r>
        <w:r w:rsidRPr="00245C38" w:rsidR="009D3285">
          <w:rPr>
            <w:rStyle w:val="Hyperlink"/>
            <w:noProof/>
          </w:rPr>
          <w:t>ho mạng</w:t>
        </w:r>
        <w:r w:rsidR="009D3285">
          <w:rPr>
            <w:noProof/>
            <w:webHidden/>
          </w:rPr>
          <w:tab/>
        </w:r>
        <w:r w:rsidR="009D3285">
          <w:rPr>
            <w:noProof/>
            <w:webHidden/>
          </w:rPr>
          <w:fldChar w:fldCharType="begin"/>
        </w:r>
        <w:r w:rsidR="009D3285">
          <w:rPr>
            <w:noProof/>
            <w:webHidden/>
          </w:rPr>
          <w:instrText xml:space="preserve"> PAGEREF _Toc58948200 \h </w:instrText>
        </w:r>
        <w:r w:rsidR="009D3285">
          <w:rPr>
            <w:noProof/>
            <w:webHidden/>
          </w:rPr>
        </w:r>
        <w:r w:rsidR="009D3285">
          <w:rPr>
            <w:noProof/>
            <w:webHidden/>
          </w:rPr>
          <w:fldChar w:fldCharType="separate"/>
        </w:r>
        <w:r w:rsidR="009D3285">
          <w:rPr>
            <w:noProof/>
            <w:webHidden/>
          </w:rPr>
          <w:t>31</w:t>
        </w:r>
        <w:r w:rsidR="009D3285">
          <w:rPr>
            <w:noProof/>
            <w:webHidden/>
          </w:rPr>
          <w:fldChar w:fldCharType="end"/>
        </w:r>
      </w:hyperlink>
    </w:p>
    <w:p w:rsidR="009D3285" w:rsidRDefault="00657E2C" w14:paraId="160DBE0F" w14:textId="77777777">
      <w:pPr>
        <w:pStyle w:val="TOC3"/>
        <w:rPr>
          <w:rFonts w:asciiTheme="minorHAnsi" w:hAnsiTheme="minorHAnsi" w:eastAsiaTheme="minorEastAsia" w:cstheme="minorBidi"/>
          <w:noProof/>
          <w:kern w:val="0"/>
          <w:sz w:val="22"/>
          <w:szCs w:val="22"/>
        </w:rPr>
      </w:pPr>
      <w:hyperlink w:history="1" w:anchor="_Toc58948201">
        <w:r w:rsidRPr="00245C38" w:rsidR="009D3285">
          <w:rPr>
            <w:rStyle w:val="Hyperlink"/>
            <w:noProof/>
          </w:rPr>
          <w:t>4.2.2 Thực hiện mạng SNN gồm 5 Core đọc ảnh MNIST</w:t>
        </w:r>
        <w:r w:rsidR="009D3285">
          <w:rPr>
            <w:noProof/>
            <w:webHidden/>
          </w:rPr>
          <w:tab/>
        </w:r>
        <w:r w:rsidR="009D3285">
          <w:rPr>
            <w:noProof/>
            <w:webHidden/>
          </w:rPr>
          <w:fldChar w:fldCharType="begin"/>
        </w:r>
        <w:r w:rsidR="009D3285">
          <w:rPr>
            <w:noProof/>
            <w:webHidden/>
          </w:rPr>
          <w:instrText xml:space="preserve"> PAGEREF _Toc58948201 \h </w:instrText>
        </w:r>
        <w:r w:rsidR="009D3285">
          <w:rPr>
            <w:noProof/>
            <w:webHidden/>
          </w:rPr>
        </w:r>
        <w:r w:rsidR="009D3285">
          <w:rPr>
            <w:noProof/>
            <w:webHidden/>
          </w:rPr>
          <w:fldChar w:fldCharType="separate"/>
        </w:r>
        <w:r w:rsidR="009D3285">
          <w:rPr>
            <w:noProof/>
            <w:webHidden/>
          </w:rPr>
          <w:t>31</w:t>
        </w:r>
        <w:r w:rsidR="009D3285">
          <w:rPr>
            <w:noProof/>
            <w:webHidden/>
          </w:rPr>
          <w:fldChar w:fldCharType="end"/>
        </w:r>
      </w:hyperlink>
    </w:p>
    <w:p w:rsidR="009D3285" w:rsidRDefault="00657E2C" w14:paraId="28410211" w14:textId="77777777">
      <w:pPr>
        <w:pStyle w:val="TOC3"/>
        <w:rPr>
          <w:rFonts w:asciiTheme="minorHAnsi" w:hAnsiTheme="minorHAnsi" w:eastAsiaTheme="minorEastAsia" w:cstheme="minorBidi"/>
          <w:noProof/>
          <w:kern w:val="0"/>
          <w:sz w:val="22"/>
          <w:szCs w:val="22"/>
        </w:rPr>
      </w:pPr>
      <w:hyperlink w:history="1" w:anchor="_Toc58948202">
        <w:r w:rsidRPr="00245C38" w:rsidR="009D3285">
          <w:rPr>
            <w:rStyle w:val="Hyperlink"/>
            <w:noProof/>
          </w:rPr>
          <w:t>4.2.3 Phương thức giải mã đầu ra từ các kích thích thu được</w:t>
        </w:r>
        <w:r w:rsidR="009D3285">
          <w:rPr>
            <w:noProof/>
            <w:webHidden/>
          </w:rPr>
          <w:tab/>
        </w:r>
        <w:r w:rsidR="009D3285">
          <w:rPr>
            <w:noProof/>
            <w:webHidden/>
          </w:rPr>
          <w:fldChar w:fldCharType="begin"/>
        </w:r>
        <w:r w:rsidR="009D3285">
          <w:rPr>
            <w:noProof/>
            <w:webHidden/>
          </w:rPr>
          <w:instrText xml:space="preserve"> PAGEREF _Toc58948202 \h </w:instrText>
        </w:r>
        <w:r w:rsidR="009D3285">
          <w:rPr>
            <w:noProof/>
            <w:webHidden/>
          </w:rPr>
        </w:r>
        <w:r w:rsidR="009D3285">
          <w:rPr>
            <w:noProof/>
            <w:webHidden/>
          </w:rPr>
          <w:fldChar w:fldCharType="separate"/>
        </w:r>
        <w:r w:rsidR="009D3285">
          <w:rPr>
            <w:noProof/>
            <w:webHidden/>
          </w:rPr>
          <w:t>31</w:t>
        </w:r>
        <w:r w:rsidR="009D3285">
          <w:rPr>
            <w:noProof/>
            <w:webHidden/>
          </w:rPr>
          <w:fldChar w:fldCharType="end"/>
        </w:r>
      </w:hyperlink>
    </w:p>
    <w:p w:rsidR="009D3285" w:rsidRDefault="00657E2C" w14:paraId="60F91DFD"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203">
        <w:r w:rsidRPr="00245C38" w:rsidR="009D3285">
          <w:rPr>
            <w:rStyle w:val="Hyperlink"/>
            <w:noProof/>
          </w:rPr>
          <w:t>4.3 Nhận xét kết quả mô phỏng kiểm thử</w:t>
        </w:r>
        <w:r w:rsidR="009D3285">
          <w:rPr>
            <w:noProof/>
            <w:webHidden/>
          </w:rPr>
          <w:tab/>
        </w:r>
        <w:r w:rsidR="009D3285">
          <w:rPr>
            <w:noProof/>
            <w:webHidden/>
          </w:rPr>
          <w:fldChar w:fldCharType="begin"/>
        </w:r>
        <w:r w:rsidR="009D3285">
          <w:rPr>
            <w:noProof/>
            <w:webHidden/>
          </w:rPr>
          <w:instrText xml:space="preserve"> PAGEREF _Toc58948203 \h </w:instrText>
        </w:r>
        <w:r w:rsidR="009D3285">
          <w:rPr>
            <w:noProof/>
            <w:webHidden/>
          </w:rPr>
        </w:r>
        <w:r w:rsidR="009D3285">
          <w:rPr>
            <w:noProof/>
            <w:webHidden/>
          </w:rPr>
          <w:fldChar w:fldCharType="separate"/>
        </w:r>
        <w:r w:rsidR="009D3285">
          <w:rPr>
            <w:noProof/>
            <w:webHidden/>
          </w:rPr>
          <w:t>31</w:t>
        </w:r>
        <w:r w:rsidR="009D3285">
          <w:rPr>
            <w:noProof/>
            <w:webHidden/>
          </w:rPr>
          <w:fldChar w:fldCharType="end"/>
        </w:r>
      </w:hyperlink>
    </w:p>
    <w:p w:rsidR="009D3285" w:rsidRDefault="00657E2C" w14:paraId="50006E9E" w14:textId="77777777">
      <w:pPr>
        <w:pStyle w:val="TOC1"/>
        <w:rPr>
          <w:rFonts w:asciiTheme="minorHAnsi" w:hAnsiTheme="minorHAnsi" w:eastAsiaTheme="minorEastAsia" w:cstheme="minorBidi"/>
          <w:b w:val="0"/>
          <w:noProof/>
          <w:kern w:val="0"/>
          <w:sz w:val="22"/>
          <w:szCs w:val="22"/>
        </w:rPr>
      </w:pPr>
      <w:hyperlink w:history="1" w:anchor="_Toc58948204">
        <w:r w:rsidRPr="00245C38" w:rsidR="009D3285">
          <w:rPr>
            <w:rStyle w:val="Hyperlink"/>
            <w:noProof/>
          </w:rPr>
          <w:t>CHƯƠNG 5. TRIỂN KHAI KIẾN TRÚC SNN TRÊN BOARD XILINX ZYNQ ZC-702</w:t>
        </w:r>
        <w:r w:rsidR="009D3285">
          <w:rPr>
            <w:noProof/>
            <w:webHidden/>
          </w:rPr>
          <w:tab/>
        </w:r>
        <w:r w:rsidR="009D3285">
          <w:rPr>
            <w:noProof/>
            <w:webHidden/>
          </w:rPr>
          <w:fldChar w:fldCharType="begin"/>
        </w:r>
        <w:r w:rsidR="009D3285">
          <w:rPr>
            <w:noProof/>
            <w:webHidden/>
          </w:rPr>
          <w:instrText xml:space="preserve"> PAGEREF _Toc58948204 \h </w:instrText>
        </w:r>
        <w:r w:rsidR="009D3285">
          <w:rPr>
            <w:noProof/>
            <w:webHidden/>
          </w:rPr>
        </w:r>
        <w:r w:rsidR="009D3285">
          <w:rPr>
            <w:noProof/>
            <w:webHidden/>
          </w:rPr>
          <w:fldChar w:fldCharType="separate"/>
        </w:r>
        <w:r w:rsidR="009D3285">
          <w:rPr>
            <w:noProof/>
            <w:webHidden/>
          </w:rPr>
          <w:t>32</w:t>
        </w:r>
        <w:r w:rsidR="009D3285">
          <w:rPr>
            <w:noProof/>
            <w:webHidden/>
          </w:rPr>
          <w:fldChar w:fldCharType="end"/>
        </w:r>
      </w:hyperlink>
    </w:p>
    <w:p w:rsidR="009D3285" w:rsidRDefault="00657E2C" w14:paraId="3BA078F8"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205">
        <w:r w:rsidRPr="00245C38" w:rsidR="009D3285">
          <w:rPr>
            <w:rStyle w:val="Hyperlink"/>
            <w:noProof/>
          </w:rPr>
          <w:t>5.1 Các bước tiến hành</w:t>
        </w:r>
        <w:r w:rsidR="009D3285">
          <w:rPr>
            <w:noProof/>
            <w:webHidden/>
          </w:rPr>
          <w:tab/>
        </w:r>
        <w:r w:rsidR="009D3285">
          <w:rPr>
            <w:noProof/>
            <w:webHidden/>
          </w:rPr>
          <w:fldChar w:fldCharType="begin"/>
        </w:r>
        <w:r w:rsidR="009D3285">
          <w:rPr>
            <w:noProof/>
            <w:webHidden/>
          </w:rPr>
          <w:instrText xml:space="preserve"> PAGEREF _Toc58948205 \h </w:instrText>
        </w:r>
        <w:r w:rsidR="009D3285">
          <w:rPr>
            <w:noProof/>
            <w:webHidden/>
          </w:rPr>
        </w:r>
        <w:r w:rsidR="009D3285">
          <w:rPr>
            <w:noProof/>
            <w:webHidden/>
          </w:rPr>
          <w:fldChar w:fldCharType="separate"/>
        </w:r>
        <w:r w:rsidR="009D3285">
          <w:rPr>
            <w:noProof/>
            <w:webHidden/>
          </w:rPr>
          <w:t>32</w:t>
        </w:r>
        <w:r w:rsidR="009D3285">
          <w:rPr>
            <w:noProof/>
            <w:webHidden/>
          </w:rPr>
          <w:fldChar w:fldCharType="end"/>
        </w:r>
      </w:hyperlink>
    </w:p>
    <w:p w:rsidR="009D3285" w:rsidRDefault="00657E2C" w14:paraId="164D8635" w14:textId="77777777">
      <w:pPr>
        <w:pStyle w:val="TOC3"/>
        <w:rPr>
          <w:rFonts w:asciiTheme="minorHAnsi" w:hAnsiTheme="minorHAnsi" w:eastAsiaTheme="minorEastAsia" w:cstheme="minorBidi"/>
          <w:noProof/>
          <w:kern w:val="0"/>
          <w:sz w:val="22"/>
          <w:szCs w:val="22"/>
        </w:rPr>
      </w:pPr>
      <w:hyperlink w:history="1" w:anchor="_Toc58948206">
        <w:r w:rsidRPr="00245C38" w:rsidR="009D3285">
          <w:rPr>
            <w:rStyle w:val="Hyperlink"/>
            <w:noProof/>
          </w:rPr>
          <w:t>5.1.1 Yêu cầu hệ thống</w:t>
        </w:r>
        <w:r w:rsidR="009D3285">
          <w:rPr>
            <w:noProof/>
            <w:webHidden/>
          </w:rPr>
          <w:tab/>
        </w:r>
        <w:r w:rsidR="009D3285">
          <w:rPr>
            <w:noProof/>
            <w:webHidden/>
          </w:rPr>
          <w:fldChar w:fldCharType="begin"/>
        </w:r>
        <w:r w:rsidR="009D3285">
          <w:rPr>
            <w:noProof/>
            <w:webHidden/>
          </w:rPr>
          <w:instrText xml:space="preserve"> PAGEREF _Toc58948206 \h </w:instrText>
        </w:r>
        <w:r w:rsidR="009D3285">
          <w:rPr>
            <w:noProof/>
            <w:webHidden/>
          </w:rPr>
        </w:r>
        <w:r w:rsidR="009D3285">
          <w:rPr>
            <w:noProof/>
            <w:webHidden/>
          </w:rPr>
          <w:fldChar w:fldCharType="separate"/>
        </w:r>
        <w:r w:rsidR="009D3285">
          <w:rPr>
            <w:noProof/>
            <w:webHidden/>
          </w:rPr>
          <w:t>32</w:t>
        </w:r>
        <w:r w:rsidR="009D3285">
          <w:rPr>
            <w:noProof/>
            <w:webHidden/>
          </w:rPr>
          <w:fldChar w:fldCharType="end"/>
        </w:r>
      </w:hyperlink>
    </w:p>
    <w:p w:rsidR="009D3285" w:rsidRDefault="00657E2C" w14:paraId="37225700" w14:textId="77777777">
      <w:pPr>
        <w:pStyle w:val="TOC3"/>
        <w:rPr>
          <w:rFonts w:asciiTheme="minorHAnsi" w:hAnsiTheme="minorHAnsi" w:eastAsiaTheme="minorEastAsia" w:cstheme="minorBidi"/>
          <w:noProof/>
          <w:kern w:val="0"/>
          <w:sz w:val="22"/>
          <w:szCs w:val="22"/>
        </w:rPr>
      </w:pPr>
      <w:hyperlink w:history="1" w:anchor="_Toc58948207">
        <w:r w:rsidRPr="00245C38" w:rsidR="009D3285">
          <w:rPr>
            <w:rStyle w:val="Hyperlink"/>
            <w:noProof/>
          </w:rPr>
          <w:t>5.1.2 Quy trình tổng quan triển khai hệ thống</w:t>
        </w:r>
        <w:r w:rsidR="009D3285">
          <w:rPr>
            <w:noProof/>
            <w:webHidden/>
          </w:rPr>
          <w:tab/>
        </w:r>
        <w:r w:rsidR="009D3285">
          <w:rPr>
            <w:noProof/>
            <w:webHidden/>
          </w:rPr>
          <w:fldChar w:fldCharType="begin"/>
        </w:r>
        <w:r w:rsidR="009D3285">
          <w:rPr>
            <w:noProof/>
            <w:webHidden/>
          </w:rPr>
          <w:instrText xml:space="preserve"> PAGEREF _Toc58948207 \h </w:instrText>
        </w:r>
        <w:r w:rsidR="009D3285">
          <w:rPr>
            <w:noProof/>
            <w:webHidden/>
          </w:rPr>
        </w:r>
        <w:r w:rsidR="009D3285">
          <w:rPr>
            <w:noProof/>
            <w:webHidden/>
          </w:rPr>
          <w:fldChar w:fldCharType="separate"/>
        </w:r>
        <w:r w:rsidR="009D3285">
          <w:rPr>
            <w:noProof/>
            <w:webHidden/>
          </w:rPr>
          <w:t>32</w:t>
        </w:r>
        <w:r w:rsidR="009D3285">
          <w:rPr>
            <w:noProof/>
            <w:webHidden/>
          </w:rPr>
          <w:fldChar w:fldCharType="end"/>
        </w:r>
      </w:hyperlink>
    </w:p>
    <w:p w:rsidR="009D3285" w:rsidRDefault="00657E2C" w14:paraId="3B707A3C" w14:textId="77777777">
      <w:pPr>
        <w:pStyle w:val="TOC3"/>
        <w:rPr>
          <w:rFonts w:asciiTheme="minorHAnsi" w:hAnsiTheme="minorHAnsi" w:eastAsiaTheme="minorEastAsia" w:cstheme="minorBidi"/>
          <w:noProof/>
          <w:kern w:val="0"/>
          <w:sz w:val="22"/>
          <w:szCs w:val="22"/>
        </w:rPr>
      </w:pPr>
      <w:hyperlink w:history="1" w:anchor="_Toc58948208">
        <w:r w:rsidRPr="00245C38" w:rsidR="009D3285">
          <w:rPr>
            <w:rStyle w:val="Hyperlink"/>
            <w:noProof/>
          </w:rPr>
          <w:t>5.1.3 Thiết kế sơ đồ khối hệ thống</w:t>
        </w:r>
        <w:r w:rsidR="009D3285">
          <w:rPr>
            <w:noProof/>
            <w:webHidden/>
          </w:rPr>
          <w:tab/>
        </w:r>
        <w:r w:rsidR="009D3285">
          <w:rPr>
            <w:noProof/>
            <w:webHidden/>
          </w:rPr>
          <w:fldChar w:fldCharType="begin"/>
        </w:r>
        <w:r w:rsidR="009D3285">
          <w:rPr>
            <w:noProof/>
            <w:webHidden/>
          </w:rPr>
          <w:instrText xml:space="preserve"> PAGEREF _Toc58948208 \h </w:instrText>
        </w:r>
        <w:r w:rsidR="009D3285">
          <w:rPr>
            <w:noProof/>
            <w:webHidden/>
          </w:rPr>
        </w:r>
        <w:r w:rsidR="009D3285">
          <w:rPr>
            <w:noProof/>
            <w:webHidden/>
          </w:rPr>
          <w:fldChar w:fldCharType="separate"/>
        </w:r>
        <w:r w:rsidR="009D3285">
          <w:rPr>
            <w:noProof/>
            <w:webHidden/>
          </w:rPr>
          <w:t>32</w:t>
        </w:r>
        <w:r w:rsidR="009D3285">
          <w:rPr>
            <w:noProof/>
            <w:webHidden/>
          </w:rPr>
          <w:fldChar w:fldCharType="end"/>
        </w:r>
      </w:hyperlink>
    </w:p>
    <w:p w:rsidR="009D3285" w:rsidRDefault="00657E2C" w14:paraId="650E2477" w14:textId="77777777">
      <w:pPr>
        <w:pStyle w:val="TOC3"/>
        <w:rPr>
          <w:rFonts w:asciiTheme="minorHAnsi" w:hAnsiTheme="minorHAnsi" w:eastAsiaTheme="minorEastAsia" w:cstheme="minorBidi"/>
          <w:noProof/>
          <w:kern w:val="0"/>
          <w:sz w:val="22"/>
          <w:szCs w:val="22"/>
        </w:rPr>
      </w:pPr>
      <w:hyperlink w:history="1" w:anchor="_Toc58948209">
        <w:r w:rsidRPr="00245C38" w:rsidR="009D3285">
          <w:rPr>
            <w:rStyle w:val="Hyperlink"/>
            <w:noProof/>
          </w:rPr>
          <w:t>5.1.4 Tổng hợp trên FPGA</w:t>
        </w:r>
        <w:r w:rsidR="009D3285">
          <w:rPr>
            <w:noProof/>
            <w:webHidden/>
          </w:rPr>
          <w:tab/>
        </w:r>
        <w:r w:rsidR="009D3285">
          <w:rPr>
            <w:noProof/>
            <w:webHidden/>
          </w:rPr>
          <w:fldChar w:fldCharType="begin"/>
        </w:r>
        <w:r w:rsidR="009D3285">
          <w:rPr>
            <w:noProof/>
            <w:webHidden/>
          </w:rPr>
          <w:instrText xml:space="preserve"> PAGEREF _Toc58948209 \h </w:instrText>
        </w:r>
        <w:r w:rsidR="009D3285">
          <w:rPr>
            <w:noProof/>
            <w:webHidden/>
          </w:rPr>
        </w:r>
        <w:r w:rsidR="009D3285">
          <w:rPr>
            <w:noProof/>
            <w:webHidden/>
          </w:rPr>
          <w:fldChar w:fldCharType="separate"/>
        </w:r>
        <w:r w:rsidR="009D3285">
          <w:rPr>
            <w:noProof/>
            <w:webHidden/>
          </w:rPr>
          <w:t>32</w:t>
        </w:r>
        <w:r w:rsidR="009D3285">
          <w:rPr>
            <w:noProof/>
            <w:webHidden/>
          </w:rPr>
          <w:fldChar w:fldCharType="end"/>
        </w:r>
      </w:hyperlink>
    </w:p>
    <w:p w:rsidR="009D3285" w:rsidRDefault="00657E2C" w14:paraId="6A99CCCF" w14:textId="77777777">
      <w:pPr>
        <w:pStyle w:val="TOC3"/>
        <w:rPr>
          <w:rFonts w:asciiTheme="minorHAnsi" w:hAnsiTheme="minorHAnsi" w:eastAsiaTheme="minorEastAsia" w:cstheme="minorBidi"/>
          <w:noProof/>
          <w:kern w:val="0"/>
          <w:sz w:val="22"/>
          <w:szCs w:val="22"/>
        </w:rPr>
      </w:pPr>
      <w:hyperlink w:history="1" w:anchor="_Toc58948210">
        <w:r w:rsidRPr="00245C38" w:rsidR="009D3285">
          <w:rPr>
            <w:rStyle w:val="Hyperlink"/>
            <w:noProof/>
          </w:rPr>
          <w:t>5.1.5 Kết nối các khối và tiến hành kiểm thử</w:t>
        </w:r>
        <w:r w:rsidR="009D3285">
          <w:rPr>
            <w:noProof/>
            <w:webHidden/>
          </w:rPr>
          <w:tab/>
        </w:r>
        <w:r w:rsidR="009D3285">
          <w:rPr>
            <w:noProof/>
            <w:webHidden/>
          </w:rPr>
          <w:fldChar w:fldCharType="begin"/>
        </w:r>
        <w:r w:rsidR="009D3285">
          <w:rPr>
            <w:noProof/>
            <w:webHidden/>
          </w:rPr>
          <w:instrText xml:space="preserve"> PAGEREF _Toc58948210 \h </w:instrText>
        </w:r>
        <w:r w:rsidR="009D3285">
          <w:rPr>
            <w:noProof/>
            <w:webHidden/>
          </w:rPr>
        </w:r>
        <w:r w:rsidR="009D3285">
          <w:rPr>
            <w:noProof/>
            <w:webHidden/>
          </w:rPr>
          <w:fldChar w:fldCharType="separate"/>
        </w:r>
        <w:r w:rsidR="009D3285">
          <w:rPr>
            <w:noProof/>
            <w:webHidden/>
          </w:rPr>
          <w:t>32</w:t>
        </w:r>
        <w:r w:rsidR="009D3285">
          <w:rPr>
            <w:noProof/>
            <w:webHidden/>
          </w:rPr>
          <w:fldChar w:fldCharType="end"/>
        </w:r>
      </w:hyperlink>
    </w:p>
    <w:p w:rsidR="009D3285" w:rsidRDefault="00657E2C" w14:paraId="29530A66"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211">
        <w:r w:rsidRPr="00245C38" w:rsidR="009D3285">
          <w:rPr>
            <w:rStyle w:val="Hyperlink"/>
            <w:noProof/>
          </w:rPr>
          <w:t>5.2 Nhận xét kết quả triển khai FPGA</w:t>
        </w:r>
        <w:r w:rsidR="009D3285">
          <w:rPr>
            <w:noProof/>
            <w:webHidden/>
          </w:rPr>
          <w:tab/>
        </w:r>
        <w:r w:rsidR="009D3285">
          <w:rPr>
            <w:noProof/>
            <w:webHidden/>
          </w:rPr>
          <w:fldChar w:fldCharType="begin"/>
        </w:r>
        <w:r w:rsidR="009D3285">
          <w:rPr>
            <w:noProof/>
            <w:webHidden/>
          </w:rPr>
          <w:instrText xml:space="preserve"> PAGEREF _Toc58948211 \h </w:instrText>
        </w:r>
        <w:r w:rsidR="009D3285">
          <w:rPr>
            <w:noProof/>
            <w:webHidden/>
          </w:rPr>
        </w:r>
        <w:r w:rsidR="009D3285">
          <w:rPr>
            <w:noProof/>
            <w:webHidden/>
          </w:rPr>
          <w:fldChar w:fldCharType="separate"/>
        </w:r>
        <w:r w:rsidR="009D3285">
          <w:rPr>
            <w:noProof/>
            <w:webHidden/>
          </w:rPr>
          <w:t>32</w:t>
        </w:r>
        <w:r w:rsidR="009D3285">
          <w:rPr>
            <w:noProof/>
            <w:webHidden/>
          </w:rPr>
          <w:fldChar w:fldCharType="end"/>
        </w:r>
      </w:hyperlink>
    </w:p>
    <w:p w:rsidR="009D3285" w:rsidRDefault="00657E2C" w14:paraId="71C2C5CA" w14:textId="77777777">
      <w:pPr>
        <w:pStyle w:val="TOC1"/>
        <w:rPr>
          <w:rFonts w:asciiTheme="minorHAnsi" w:hAnsiTheme="minorHAnsi" w:eastAsiaTheme="minorEastAsia" w:cstheme="minorBidi"/>
          <w:b w:val="0"/>
          <w:noProof/>
          <w:kern w:val="0"/>
          <w:sz w:val="22"/>
          <w:szCs w:val="22"/>
        </w:rPr>
      </w:pPr>
      <w:hyperlink w:history="1" w:anchor="_Toc58948212">
        <w:r w:rsidRPr="00245C38" w:rsidR="009D3285">
          <w:rPr>
            <w:rStyle w:val="Hyperlink"/>
            <w:noProof/>
          </w:rPr>
          <w:t>KẾT LUẬN</w:t>
        </w:r>
        <w:r w:rsidR="009D3285">
          <w:rPr>
            <w:noProof/>
            <w:webHidden/>
          </w:rPr>
          <w:tab/>
        </w:r>
        <w:r w:rsidR="009D3285">
          <w:rPr>
            <w:noProof/>
            <w:webHidden/>
          </w:rPr>
          <w:fldChar w:fldCharType="begin"/>
        </w:r>
        <w:r w:rsidR="009D3285">
          <w:rPr>
            <w:noProof/>
            <w:webHidden/>
          </w:rPr>
          <w:instrText xml:space="preserve"> PAGEREF _Toc58948212 \h </w:instrText>
        </w:r>
        <w:r w:rsidR="009D3285">
          <w:rPr>
            <w:noProof/>
            <w:webHidden/>
          </w:rPr>
        </w:r>
        <w:r w:rsidR="009D3285">
          <w:rPr>
            <w:noProof/>
            <w:webHidden/>
          </w:rPr>
          <w:fldChar w:fldCharType="separate"/>
        </w:r>
        <w:r w:rsidR="009D3285">
          <w:rPr>
            <w:noProof/>
            <w:webHidden/>
          </w:rPr>
          <w:t>33</w:t>
        </w:r>
        <w:r w:rsidR="009D3285">
          <w:rPr>
            <w:noProof/>
            <w:webHidden/>
          </w:rPr>
          <w:fldChar w:fldCharType="end"/>
        </w:r>
      </w:hyperlink>
    </w:p>
    <w:p w:rsidR="009D3285" w:rsidRDefault="00657E2C" w14:paraId="582AD54F"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213">
        <w:r w:rsidRPr="00245C38" w:rsidR="009D3285">
          <w:rPr>
            <w:rStyle w:val="Hyperlink"/>
            <w:noProof/>
          </w:rPr>
          <w:t>Kết luận chung</w:t>
        </w:r>
        <w:r w:rsidR="009D3285">
          <w:rPr>
            <w:noProof/>
            <w:webHidden/>
          </w:rPr>
          <w:tab/>
        </w:r>
        <w:r w:rsidR="009D3285">
          <w:rPr>
            <w:noProof/>
            <w:webHidden/>
          </w:rPr>
          <w:fldChar w:fldCharType="begin"/>
        </w:r>
        <w:r w:rsidR="009D3285">
          <w:rPr>
            <w:noProof/>
            <w:webHidden/>
          </w:rPr>
          <w:instrText xml:space="preserve"> PAGEREF _Toc58948213 \h </w:instrText>
        </w:r>
        <w:r w:rsidR="009D3285">
          <w:rPr>
            <w:noProof/>
            <w:webHidden/>
          </w:rPr>
        </w:r>
        <w:r w:rsidR="009D3285">
          <w:rPr>
            <w:noProof/>
            <w:webHidden/>
          </w:rPr>
          <w:fldChar w:fldCharType="separate"/>
        </w:r>
        <w:r w:rsidR="009D3285">
          <w:rPr>
            <w:noProof/>
            <w:webHidden/>
          </w:rPr>
          <w:t>33</w:t>
        </w:r>
        <w:r w:rsidR="009D3285">
          <w:rPr>
            <w:noProof/>
            <w:webHidden/>
          </w:rPr>
          <w:fldChar w:fldCharType="end"/>
        </w:r>
      </w:hyperlink>
    </w:p>
    <w:p w:rsidR="009D3285" w:rsidRDefault="00657E2C" w14:paraId="7E462C82"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58948214">
        <w:r w:rsidRPr="00245C38" w:rsidR="009D3285">
          <w:rPr>
            <w:rStyle w:val="Hyperlink"/>
            <w:noProof/>
          </w:rPr>
          <w:t>Hướng phát triển</w:t>
        </w:r>
        <w:r w:rsidR="009D3285">
          <w:rPr>
            <w:noProof/>
            <w:webHidden/>
          </w:rPr>
          <w:tab/>
        </w:r>
        <w:r w:rsidR="009D3285">
          <w:rPr>
            <w:noProof/>
            <w:webHidden/>
          </w:rPr>
          <w:fldChar w:fldCharType="begin"/>
        </w:r>
        <w:r w:rsidR="009D3285">
          <w:rPr>
            <w:noProof/>
            <w:webHidden/>
          </w:rPr>
          <w:instrText xml:space="preserve"> PAGEREF _Toc58948214 \h </w:instrText>
        </w:r>
        <w:r w:rsidR="009D3285">
          <w:rPr>
            <w:noProof/>
            <w:webHidden/>
          </w:rPr>
        </w:r>
        <w:r w:rsidR="009D3285">
          <w:rPr>
            <w:noProof/>
            <w:webHidden/>
          </w:rPr>
          <w:fldChar w:fldCharType="separate"/>
        </w:r>
        <w:r w:rsidR="009D3285">
          <w:rPr>
            <w:noProof/>
            <w:webHidden/>
          </w:rPr>
          <w:t>33</w:t>
        </w:r>
        <w:r w:rsidR="009D3285">
          <w:rPr>
            <w:noProof/>
            <w:webHidden/>
          </w:rPr>
          <w:fldChar w:fldCharType="end"/>
        </w:r>
      </w:hyperlink>
    </w:p>
    <w:p w:rsidR="00B836A5" w:rsidP="00B836A5" w:rsidRDefault="00206164" w14:paraId="661E7627" w14:textId="4394E402">
      <w:pPr>
        <w:sectPr w:rsidR="00B836A5" w:rsidSect="00B836A5">
          <w:type w:val="oddPage"/>
          <w:pgSz w:w="11906" w:h="16838" w:orient="portrait" w:code="9"/>
          <w:pgMar w:top="1134" w:right="1138" w:bottom="1411" w:left="1699" w:header="850" w:footer="432" w:gutter="0"/>
          <w:pgNumType w:fmt="lowerRoman" w:start="1"/>
          <w:cols w:space="454"/>
          <w:docGrid w:type="lines" w:linePitch="360"/>
        </w:sectPr>
      </w:pPr>
      <w:r>
        <w:lastRenderedPageBreak/>
        <w:fldChar w:fldCharType="end"/>
      </w:r>
      <w:r w:rsidR="00180B97">
        <w:br w:type="page"/>
      </w:r>
    </w:p>
    <w:p w:rsidR="00251D11" w:rsidP="00E2610F" w:rsidRDefault="00251D11" w14:paraId="39A7A091" w14:textId="77777777">
      <w:pPr>
        <w:pStyle w:val="Heading1"/>
        <w:numPr>
          <w:ilvl w:val="0"/>
          <w:numId w:val="0"/>
        </w:numPr>
      </w:pPr>
      <w:bookmarkStart w:name="_Toc58948158" w:id="0"/>
      <w:r>
        <w:lastRenderedPageBreak/>
        <w:t>DANH MỤC HÌNH VẼ</w:t>
      </w:r>
      <w:bookmarkEnd w:id="0"/>
    </w:p>
    <w:p w:rsidR="009D3285" w:rsidRDefault="00206164" w14:paraId="0FB387A9" w14:textId="77777777">
      <w:pPr>
        <w:pStyle w:val="TableofFigures"/>
        <w:tabs>
          <w:tab w:val="right" w:leader="dot" w:pos="9059"/>
        </w:tabs>
        <w:rPr>
          <w:rFonts w:asciiTheme="minorHAnsi" w:hAnsiTheme="minorHAnsi" w:eastAsiaTheme="minorEastAsia" w:cstheme="minorBidi"/>
          <w:noProof/>
          <w:kern w:val="0"/>
          <w:sz w:val="22"/>
          <w:szCs w:val="22"/>
        </w:rPr>
      </w:pPr>
      <w:r>
        <w:fldChar w:fldCharType="begin"/>
      </w:r>
      <w:r w:rsidR="007B396C">
        <w:instrText xml:space="preserve"> TOC \h \z \c "Hình" </w:instrText>
      </w:r>
      <w:r>
        <w:fldChar w:fldCharType="separate"/>
      </w:r>
      <w:hyperlink w:history="1" w:anchor="_Toc58948215">
        <w:r w:rsidRPr="00537D91" w:rsidR="009D3285">
          <w:rPr>
            <w:rStyle w:val="Hyperlink"/>
            <w:noProof/>
          </w:rPr>
          <w:t>Hình 2.1 Mô hình tương quan các thành phần trong mạng thần kinh</w:t>
        </w:r>
        <w:r w:rsidR="009D3285">
          <w:rPr>
            <w:noProof/>
            <w:webHidden/>
          </w:rPr>
          <w:tab/>
        </w:r>
        <w:r w:rsidR="009D3285">
          <w:rPr>
            <w:noProof/>
            <w:webHidden/>
          </w:rPr>
          <w:fldChar w:fldCharType="begin"/>
        </w:r>
        <w:r w:rsidR="009D3285">
          <w:rPr>
            <w:noProof/>
            <w:webHidden/>
          </w:rPr>
          <w:instrText xml:space="preserve"> PAGEREF _Toc58948215 \h </w:instrText>
        </w:r>
        <w:r w:rsidR="009D3285">
          <w:rPr>
            <w:noProof/>
            <w:webHidden/>
          </w:rPr>
        </w:r>
        <w:r w:rsidR="009D3285">
          <w:rPr>
            <w:noProof/>
            <w:webHidden/>
          </w:rPr>
          <w:fldChar w:fldCharType="separate"/>
        </w:r>
        <w:r w:rsidR="009D3285">
          <w:rPr>
            <w:noProof/>
            <w:webHidden/>
          </w:rPr>
          <w:t>6</w:t>
        </w:r>
        <w:r w:rsidR="009D3285">
          <w:rPr>
            <w:noProof/>
            <w:webHidden/>
          </w:rPr>
          <w:fldChar w:fldCharType="end"/>
        </w:r>
      </w:hyperlink>
    </w:p>
    <w:p w:rsidR="009D3285" w:rsidRDefault="00657E2C" w14:paraId="756805BB"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16">
        <w:r w:rsidRPr="00537D91" w:rsidR="009D3285">
          <w:rPr>
            <w:rStyle w:val="Hyperlink"/>
            <w:noProof/>
          </w:rPr>
          <w:t>Hình 2.2 Kiến trúc TrueNorth cho mạng SNN</w:t>
        </w:r>
        <w:r w:rsidR="009D3285">
          <w:rPr>
            <w:noProof/>
            <w:webHidden/>
          </w:rPr>
          <w:tab/>
        </w:r>
        <w:r w:rsidR="009D3285">
          <w:rPr>
            <w:noProof/>
            <w:webHidden/>
          </w:rPr>
          <w:fldChar w:fldCharType="begin"/>
        </w:r>
        <w:r w:rsidR="009D3285">
          <w:rPr>
            <w:noProof/>
            <w:webHidden/>
          </w:rPr>
          <w:instrText xml:space="preserve"> PAGEREF _Toc58948216 \h </w:instrText>
        </w:r>
        <w:r w:rsidR="009D3285">
          <w:rPr>
            <w:noProof/>
            <w:webHidden/>
          </w:rPr>
        </w:r>
        <w:r w:rsidR="009D3285">
          <w:rPr>
            <w:noProof/>
            <w:webHidden/>
          </w:rPr>
          <w:fldChar w:fldCharType="separate"/>
        </w:r>
        <w:r w:rsidR="009D3285">
          <w:rPr>
            <w:noProof/>
            <w:webHidden/>
          </w:rPr>
          <w:t>7</w:t>
        </w:r>
        <w:r w:rsidR="009D3285">
          <w:rPr>
            <w:noProof/>
            <w:webHidden/>
          </w:rPr>
          <w:fldChar w:fldCharType="end"/>
        </w:r>
      </w:hyperlink>
    </w:p>
    <w:p w:rsidR="009D3285" w:rsidRDefault="00657E2C" w14:paraId="32B0BEA3"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17">
        <w:r w:rsidRPr="00537D91" w:rsidR="009D3285">
          <w:rPr>
            <w:rStyle w:val="Hyperlink"/>
            <w:noProof/>
          </w:rPr>
          <w:t>Hình 2.3 Mạng SNN hình thành từ các Core</w:t>
        </w:r>
        <w:r w:rsidR="009D3285">
          <w:rPr>
            <w:noProof/>
            <w:webHidden/>
          </w:rPr>
          <w:tab/>
        </w:r>
        <w:r w:rsidR="009D3285">
          <w:rPr>
            <w:noProof/>
            <w:webHidden/>
          </w:rPr>
          <w:fldChar w:fldCharType="begin"/>
        </w:r>
        <w:r w:rsidR="009D3285">
          <w:rPr>
            <w:noProof/>
            <w:webHidden/>
          </w:rPr>
          <w:instrText xml:space="preserve"> PAGEREF _Toc58948217 \h </w:instrText>
        </w:r>
        <w:r w:rsidR="009D3285">
          <w:rPr>
            <w:noProof/>
            <w:webHidden/>
          </w:rPr>
        </w:r>
        <w:r w:rsidR="009D3285">
          <w:rPr>
            <w:noProof/>
            <w:webHidden/>
          </w:rPr>
          <w:fldChar w:fldCharType="separate"/>
        </w:r>
        <w:r w:rsidR="009D3285">
          <w:rPr>
            <w:noProof/>
            <w:webHidden/>
          </w:rPr>
          <w:t>8</w:t>
        </w:r>
        <w:r w:rsidR="009D3285">
          <w:rPr>
            <w:noProof/>
            <w:webHidden/>
          </w:rPr>
          <w:fldChar w:fldCharType="end"/>
        </w:r>
      </w:hyperlink>
    </w:p>
    <w:p w:rsidR="009D3285" w:rsidRDefault="00657E2C" w14:paraId="418E35AD"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18">
        <w:r w:rsidRPr="00537D91" w:rsidR="009D3285">
          <w:rPr>
            <w:rStyle w:val="Hyperlink"/>
            <w:noProof/>
          </w:rPr>
          <w:t>Hình 2.4 Kiến trúc của một Core trong mạng</w:t>
        </w:r>
        <w:r w:rsidR="009D3285">
          <w:rPr>
            <w:noProof/>
            <w:webHidden/>
          </w:rPr>
          <w:tab/>
        </w:r>
        <w:r w:rsidR="009D3285">
          <w:rPr>
            <w:noProof/>
            <w:webHidden/>
          </w:rPr>
          <w:fldChar w:fldCharType="begin"/>
        </w:r>
        <w:r w:rsidR="009D3285">
          <w:rPr>
            <w:noProof/>
            <w:webHidden/>
          </w:rPr>
          <w:instrText xml:space="preserve"> PAGEREF _Toc58948218 \h </w:instrText>
        </w:r>
        <w:r w:rsidR="009D3285">
          <w:rPr>
            <w:noProof/>
            <w:webHidden/>
          </w:rPr>
        </w:r>
        <w:r w:rsidR="009D3285">
          <w:rPr>
            <w:noProof/>
            <w:webHidden/>
          </w:rPr>
          <w:fldChar w:fldCharType="separate"/>
        </w:r>
        <w:r w:rsidR="009D3285">
          <w:rPr>
            <w:noProof/>
            <w:webHidden/>
          </w:rPr>
          <w:t>9</w:t>
        </w:r>
        <w:r w:rsidR="009D3285">
          <w:rPr>
            <w:noProof/>
            <w:webHidden/>
          </w:rPr>
          <w:fldChar w:fldCharType="end"/>
        </w:r>
      </w:hyperlink>
    </w:p>
    <w:p w:rsidR="009D3285" w:rsidRDefault="00657E2C" w14:paraId="07AE0C1C"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19">
        <w:r w:rsidRPr="00537D91" w:rsidR="009D3285">
          <w:rPr>
            <w:rStyle w:val="Hyperlink"/>
            <w:noProof/>
          </w:rPr>
          <w:t>Hình 2.5</w:t>
        </w:r>
        <w:r w:rsidRPr="00537D91" w:rsidR="009D3285">
          <w:rPr>
            <w:rStyle w:val="Hyperlink"/>
            <w:noProof/>
            <w:lang w:val="vi-VN"/>
          </w:rPr>
          <w:t xml:space="preserve"> Cấu trúc một gói kích thích</w:t>
        </w:r>
        <w:r w:rsidR="009D3285">
          <w:rPr>
            <w:noProof/>
            <w:webHidden/>
          </w:rPr>
          <w:tab/>
        </w:r>
        <w:r w:rsidR="009D3285">
          <w:rPr>
            <w:noProof/>
            <w:webHidden/>
          </w:rPr>
          <w:fldChar w:fldCharType="begin"/>
        </w:r>
        <w:r w:rsidR="009D3285">
          <w:rPr>
            <w:noProof/>
            <w:webHidden/>
          </w:rPr>
          <w:instrText xml:space="preserve"> PAGEREF _Toc58948219 \h </w:instrText>
        </w:r>
        <w:r w:rsidR="009D3285">
          <w:rPr>
            <w:noProof/>
            <w:webHidden/>
          </w:rPr>
        </w:r>
        <w:r w:rsidR="009D3285">
          <w:rPr>
            <w:noProof/>
            <w:webHidden/>
          </w:rPr>
          <w:fldChar w:fldCharType="separate"/>
        </w:r>
        <w:r w:rsidR="009D3285">
          <w:rPr>
            <w:noProof/>
            <w:webHidden/>
          </w:rPr>
          <w:t>9</w:t>
        </w:r>
        <w:r w:rsidR="009D3285">
          <w:rPr>
            <w:noProof/>
            <w:webHidden/>
          </w:rPr>
          <w:fldChar w:fldCharType="end"/>
        </w:r>
      </w:hyperlink>
    </w:p>
    <w:p w:rsidR="009D3285" w:rsidRDefault="00657E2C" w14:paraId="3B1354FB"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20">
        <w:r w:rsidRPr="00537D91" w:rsidR="009D3285">
          <w:rPr>
            <w:rStyle w:val="Hyperlink"/>
            <w:noProof/>
          </w:rPr>
          <w:t>Hình 2.6 Sơ đồ khối SNN_NetworkGrid</w:t>
        </w:r>
        <w:r w:rsidR="009D3285">
          <w:rPr>
            <w:noProof/>
            <w:webHidden/>
          </w:rPr>
          <w:tab/>
        </w:r>
        <w:r w:rsidR="009D3285">
          <w:rPr>
            <w:noProof/>
            <w:webHidden/>
          </w:rPr>
          <w:fldChar w:fldCharType="begin"/>
        </w:r>
        <w:r w:rsidR="009D3285">
          <w:rPr>
            <w:noProof/>
            <w:webHidden/>
          </w:rPr>
          <w:instrText xml:space="preserve"> PAGEREF _Toc58948220 \h </w:instrText>
        </w:r>
        <w:r w:rsidR="009D3285">
          <w:rPr>
            <w:noProof/>
            <w:webHidden/>
          </w:rPr>
        </w:r>
        <w:r w:rsidR="009D3285">
          <w:rPr>
            <w:noProof/>
            <w:webHidden/>
          </w:rPr>
          <w:fldChar w:fldCharType="separate"/>
        </w:r>
        <w:r w:rsidR="009D3285">
          <w:rPr>
            <w:noProof/>
            <w:webHidden/>
          </w:rPr>
          <w:t>10</w:t>
        </w:r>
        <w:r w:rsidR="009D3285">
          <w:rPr>
            <w:noProof/>
            <w:webHidden/>
          </w:rPr>
          <w:fldChar w:fldCharType="end"/>
        </w:r>
      </w:hyperlink>
    </w:p>
    <w:p w:rsidR="009D3285" w:rsidRDefault="00657E2C" w14:paraId="6FAFED9C"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21">
        <w:r w:rsidRPr="00537D91" w:rsidR="009D3285">
          <w:rPr>
            <w:rStyle w:val="Hyperlink"/>
            <w:noProof/>
          </w:rPr>
          <w:t>Hình 2.7 Biểu đồ thời gian khối Top module</w:t>
        </w:r>
        <w:r w:rsidR="009D3285">
          <w:rPr>
            <w:noProof/>
            <w:webHidden/>
          </w:rPr>
          <w:tab/>
        </w:r>
        <w:r w:rsidR="009D3285">
          <w:rPr>
            <w:noProof/>
            <w:webHidden/>
          </w:rPr>
          <w:fldChar w:fldCharType="begin"/>
        </w:r>
        <w:r w:rsidR="009D3285">
          <w:rPr>
            <w:noProof/>
            <w:webHidden/>
          </w:rPr>
          <w:instrText xml:space="preserve"> PAGEREF _Toc58948221 \h </w:instrText>
        </w:r>
        <w:r w:rsidR="009D3285">
          <w:rPr>
            <w:noProof/>
            <w:webHidden/>
          </w:rPr>
        </w:r>
        <w:r w:rsidR="009D3285">
          <w:rPr>
            <w:noProof/>
            <w:webHidden/>
          </w:rPr>
          <w:fldChar w:fldCharType="separate"/>
        </w:r>
        <w:r w:rsidR="009D3285">
          <w:rPr>
            <w:noProof/>
            <w:webHidden/>
          </w:rPr>
          <w:t>11</w:t>
        </w:r>
        <w:r w:rsidR="009D3285">
          <w:rPr>
            <w:noProof/>
            <w:webHidden/>
          </w:rPr>
          <w:fldChar w:fldCharType="end"/>
        </w:r>
      </w:hyperlink>
    </w:p>
    <w:p w:rsidR="009D3285" w:rsidRDefault="00657E2C" w14:paraId="4B3B5E00"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22">
        <w:r w:rsidRPr="00537D91" w:rsidR="009D3285">
          <w:rPr>
            <w:rStyle w:val="Hyperlink"/>
            <w:noProof/>
          </w:rPr>
          <w:t>Hình 2.8 Kiến trúc giản lược Neuron Block</w:t>
        </w:r>
        <w:r w:rsidR="009D3285">
          <w:rPr>
            <w:noProof/>
            <w:webHidden/>
          </w:rPr>
          <w:tab/>
        </w:r>
        <w:r w:rsidR="009D3285">
          <w:rPr>
            <w:noProof/>
            <w:webHidden/>
          </w:rPr>
          <w:fldChar w:fldCharType="begin"/>
        </w:r>
        <w:r w:rsidR="009D3285">
          <w:rPr>
            <w:noProof/>
            <w:webHidden/>
          </w:rPr>
          <w:instrText xml:space="preserve"> PAGEREF _Toc58948222 \h </w:instrText>
        </w:r>
        <w:r w:rsidR="009D3285">
          <w:rPr>
            <w:noProof/>
            <w:webHidden/>
          </w:rPr>
        </w:r>
        <w:r w:rsidR="009D3285">
          <w:rPr>
            <w:noProof/>
            <w:webHidden/>
          </w:rPr>
          <w:fldChar w:fldCharType="separate"/>
        </w:r>
        <w:r w:rsidR="009D3285">
          <w:rPr>
            <w:noProof/>
            <w:webHidden/>
          </w:rPr>
          <w:t>13</w:t>
        </w:r>
        <w:r w:rsidR="009D3285">
          <w:rPr>
            <w:noProof/>
            <w:webHidden/>
          </w:rPr>
          <w:fldChar w:fldCharType="end"/>
        </w:r>
      </w:hyperlink>
    </w:p>
    <w:p w:rsidR="009D3285" w:rsidRDefault="00657E2C" w14:paraId="3F92083B"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23">
        <w:r w:rsidRPr="00537D91" w:rsidR="009D3285">
          <w:rPr>
            <w:rStyle w:val="Hyperlink"/>
            <w:noProof/>
          </w:rPr>
          <w:t>Hình 2.9 Kiến trúc Router</w:t>
        </w:r>
        <w:r w:rsidR="009D3285">
          <w:rPr>
            <w:noProof/>
            <w:webHidden/>
          </w:rPr>
          <w:tab/>
        </w:r>
        <w:r w:rsidR="009D3285">
          <w:rPr>
            <w:noProof/>
            <w:webHidden/>
          </w:rPr>
          <w:fldChar w:fldCharType="begin"/>
        </w:r>
        <w:r w:rsidR="009D3285">
          <w:rPr>
            <w:noProof/>
            <w:webHidden/>
          </w:rPr>
          <w:instrText xml:space="preserve"> PAGEREF _Toc58948223 \h </w:instrText>
        </w:r>
        <w:r w:rsidR="009D3285">
          <w:rPr>
            <w:noProof/>
            <w:webHidden/>
          </w:rPr>
        </w:r>
        <w:r w:rsidR="009D3285">
          <w:rPr>
            <w:noProof/>
            <w:webHidden/>
          </w:rPr>
          <w:fldChar w:fldCharType="separate"/>
        </w:r>
        <w:r w:rsidR="009D3285">
          <w:rPr>
            <w:noProof/>
            <w:webHidden/>
          </w:rPr>
          <w:t>15</w:t>
        </w:r>
        <w:r w:rsidR="009D3285">
          <w:rPr>
            <w:noProof/>
            <w:webHidden/>
          </w:rPr>
          <w:fldChar w:fldCharType="end"/>
        </w:r>
      </w:hyperlink>
    </w:p>
    <w:p w:rsidR="009D3285" w:rsidRDefault="00657E2C" w14:paraId="60529E4B"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24">
        <w:r w:rsidRPr="00537D91" w:rsidR="009D3285">
          <w:rPr>
            <w:rStyle w:val="Hyperlink"/>
            <w:noProof/>
          </w:rPr>
          <w:t>Hình 2.10 Gói kích thích được lan truyền thông qua các Router</w:t>
        </w:r>
        <w:r w:rsidR="009D3285">
          <w:rPr>
            <w:noProof/>
            <w:webHidden/>
          </w:rPr>
          <w:tab/>
        </w:r>
        <w:r w:rsidR="009D3285">
          <w:rPr>
            <w:noProof/>
            <w:webHidden/>
          </w:rPr>
          <w:fldChar w:fldCharType="begin"/>
        </w:r>
        <w:r w:rsidR="009D3285">
          <w:rPr>
            <w:noProof/>
            <w:webHidden/>
          </w:rPr>
          <w:instrText xml:space="preserve"> PAGEREF _Toc58948224 \h </w:instrText>
        </w:r>
        <w:r w:rsidR="009D3285">
          <w:rPr>
            <w:noProof/>
            <w:webHidden/>
          </w:rPr>
        </w:r>
        <w:r w:rsidR="009D3285">
          <w:rPr>
            <w:noProof/>
            <w:webHidden/>
          </w:rPr>
          <w:fldChar w:fldCharType="separate"/>
        </w:r>
        <w:r w:rsidR="009D3285">
          <w:rPr>
            <w:noProof/>
            <w:webHidden/>
          </w:rPr>
          <w:t>16</w:t>
        </w:r>
        <w:r w:rsidR="009D3285">
          <w:rPr>
            <w:noProof/>
            <w:webHidden/>
          </w:rPr>
          <w:fldChar w:fldCharType="end"/>
        </w:r>
      </w:hyperlink>
    </w:p>
    <w:p w:rsidR="009D3285" w:rsidRDefault="00657E2C" w14:paraId="5C8F7B6F"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25">
        <w:r w:rsidRPr="00537D91" w:rsidR="009D3285">
          <w:rPr>
            <w:rStyle w:val="Hyperlink"/>
            <w:noProof/>
          </w:rPr>
          <w:t>Hình 2.11 Kiến trúc Scheduler</w:t>
        </w:r>
        <w:r w:rsidR="009D3285">
          <w:rPr>
            <w:noProof/>
            <w:webHidden/>
          </w:rPr>
          <w:tab/>
        </w:r>
        <w:r w:rsidR="009D3285">
          <w:rPr>
            <w:noProof/>
            <w:webHidden/>
          </w:rPr>
          <w:fldChar w:fldCharType="begin"/>
        </w:r>
        <w:r w:rsidR="009D3285">
          <w:rPr>
            <w:noProof/>
            <w:webHidden/>
          </w:rPr>
          <w:instrText xml:space="preserve"> PAGEREF _Toc58948225 \h </w:instrText>
        </w:r>
        <w:r w:rsidR="009D3285">
          <w:rPr>
            <w:noProof/>
            <w:webHidden/>
          </w:rPr>
        </w:r>
        <w:r w:rsidR="009D3285">
          <w:rPr>
            <w:noProof/>
            <w:webHidden/>
          </w:rPr>
          <w:fldChar w:fldCharType="separate"/>
        </w:r>
        <w:r w:rsidR="009D3285">
          <w:rPr>
            <w:noProof/>
            <w:webHidden/>
          </w:rPr>
          <w:t>17</w:t>
        </w:r>
        <w:r w:rsidR="009D3285">
          <w:rPr>
            <w:noProof/>
            <w:webHidden/>
          </w:rPr>
          <w:fldChar w:fldCharType="end"/>
        </w:r>
      </w:hyperlink>
    </w:p>
    <w:p w:rsidR="009D3285" w:rsidRDefault="00657E2C" w14:paraId="077F4983"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26">
        <w:r w:rsidRPr="00537D91" w:rsidR="009D3285">
          <w:rPr>
            <w:rStyle w:val="Hyperlink"/>
            <w:noProof/>
          </w:rPr>
          <w:t>Hình 2.12 Mô tả hoạt động của Scheduler</w:t>
        </w:r>
        <w:r w:rsidR="009D3285">
          <w:rPr>
            <w:noProof/>
            <w:webHidden/>
          </w:rPr>
          <w:tab/>
        </w:r>
        <w:r w:rsidR="009D3285">
          <w:rPr>
            <w:noProof/>
            <w:webHidden/>
          </w:rPr>
          <w:fldChar w:fldCharType="begin"/>
        </w:r>
        <w:r w:rsidR="009D3285">
          <w:rPr>
            <w:noProof/>
            <w:webHidden/>
          </w:rPr>
          <w:instrText xml:space="preserve"> PAGEREF _Toc58948226 \h </w:instrText>
        </w:r>
        <w:r w:rsidR="009D3285">
          <w:rPr>
            <w:noProof/>
            <w:webHidden/>
          </w:rPr>
        </w:r>
        <w:r w:rsidR="009D3285">
          <w:rPr>
            <w:noProof/>
            <w:webHidden/>
          </w:rPr>
          <w:fldChar w:fldCharType="separate"/>
        </w:r>
        <w:r w:rsidR="009D3285">
          <w:rPr>
            <w:noProof/>
            <w:webHidden/>
          </w:rPr>
          <w:t>17</w:t>
        </w:r>
        <w:r w:rsidR="009D3285">
          <w:rPr>
            <w:noProof/>
            <w:webHidden/>
          </w:rPr>
          <w:fldChar w:fldCharType="end"/>
        </w:r>
      </w:hyperlink>
    </w:p>
    <w:p w:rsidR="009D3285" w:rsidRDefault="00657E2C" w14:paraId="3933E78E"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27">
        <w:r w:rsidRPr="00537D91" w:rsidR="009D3285">
          <w:rPr>
            <w:rStyle w:val="Hyperlink"/>
            <w:noProof/>
          </w:rPr>
          <w:t>Hình 2.13 Biểu đồ thời gian của Scheduler</w:t>
        </w:r>
        <w:r w:rsidR="009D3285">
          <w:rPr>
            <w:noProof/>
            <w:webHidden/>
          </w:rPr>
          <w:tab/>
        </w:r>
        <w:r w:rsidR="009D3285">
          <w:rPr>
            <w:noProof/>
            <w:webHidden/>
          </w:rPr>
          <w:fldChar w:fldCharType="begin"/>
        </w:r>
        <w:r w:rsidR="009D3285">
          <w:rPr>
            <w:noProof/>
            <w:webHidden/>
          </w:rPr>
          <w:instrText xml:space="preserve"> PAGEREF _Toc58948227 \h </w:instrText>
        </w:r>
        <w:r w:rsidR="009D3285">
          <w:rPr>
            <w:noProof/>
            <w:webHidden/>
          </w:rPr>
        </w:r>
        <w:r w:rsidR="009D3285">
          <w:rPr>
            <w:noProof/>
            <w:webHidden/>
          </w:rPr>
          <w:fldChar w:fldCharType="separate"/>
        </w:r>
        <w:r w:rsidR="009D3285">
          <w:rPr>
            <w:noProof/>
            <w:webHidden/>
          </w:rPr>
          <w:t>18</w:t>
        </w:r>
        <w:r w:rsidR="009D3285">
          <w:rPr>
            <w:noProof/>
            <w:webHidden/>
          </w:rPr>
          <w:fldChar w:fldCharType="end"/>
        </w:r>
      </w:hyperlink>
    </w:p>
    <w:p w:rsidR="009D3285" w:rsidRDefault="00657E2C" w14:paraId="1746F892"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28">
        <w:r w:rsidRPr="00537D91" w:rsidR="009D3285">
          <w:rPr>
            <w:rStyle w:val="Hyperlink"/>
            <w:noProof/>
          </w:rPr>
          <w:t>Hình 2.14 Máy trạng thái Token Controller</w:t>
        </w:r>
        <w:r w:rsidR="009D3285">
          <w:rPr>
            <w:noProof/>
            <w:webHidden/>
          </w:rPr>
          <w:tab/>
        </w:r>
        <w:r w:rsidR="009D3285">
          <w:rPr>
            <w:noProof/>
            <w:webHidden/>
          </w:rPr>
          <w:fldChar w:fldCharType="begin"/>
        </w:r>
        <w:r w:rsidR="009D3285">
          <w:rPr>
            <w:noProof/>
            <w:webHidden/>
          </w:rPr>
          <w:instrText xml:space="preserve"> PAGEREF _Toc58948228 \h </w:instrText>
        </w:r>
        <w:r w:rsidR="009D3285">
          <w:rPr>
            <w:noProof/>
            <w:webHidden/>
          </w:rPr>
        </w:r>
        <w:r w:rsidR="009D3285">
          <w:rPr>
            <w:noProof/>
            <w:webHidden/>
          </w:rPr>
          <w:fldChar w:fldCharType="separate"/>
        </w:r>
        <w:r w:rsidR="009D3285">
          <w:rPr>
            <w:noProof/>
            <w:webHidden/>
          </w:rPr>
          <w:t>19</w:t>
        </w:r>
        <w:r w:rsidR="009D3285">
          <w:rPr>
            <w:noProof/>
            <w:webHidden/>
          </w:rPr>
          <w:fldChar w:fldCharType="end"/>
        </w:r>
      </w:hyperlink>
    </w:p>
    <w:p w:rsidR="009D3285" w:rsidRDefault="00657E2C" w14:paraId="18BAC58B"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29">
        <w:r w:rsidRPr="00537D91" w:rsidR="009D3285">
          <w:rPr>
            <w:rStyle w:val="Hyperlink"/>
            <w:noProof/>
          </w:rPr>
          <w:t>Hình 2.15 Mô tả hoạt động Token Controller</w:t>
        </w:r>
        <w:r w:rsidR="009D3285">
          <w:rPr>
            <w:noProof/>
            <w:webHidden/>
          </w:rPr>
          <w:tab/>
        </w:r>
        <w:r w:rsidR="009D3285">
          <w:rPr>
            <w:noProof/>
            <w:webHidden/>
          </w:rPr>
          <w:fldChar w:fldCharType="begin"/>
        </w:r>
        <w:r w:rsidR="009D3285">
          <w:rPr>
            <w:noProof/>
            <w:webHidden/>
          </w:rPr>
          <w:instrText xml:space="preserve"> PAGEREF _Toc58948229 \h </w:instrText>
        </w:r>
        <w:r w:rsidR="009D3285">
          <w:rPr>
            <w:noProof/>
            <w:webHidden/>
          </w:rPr>
        </w:r>
        <w:r w:rsidR="009D3285">
          <w:rPr>
            <w:noProof/>
            <w:webHidden/>
          </w:rPr>
          <w:fldChar w:fldCharType="separate"/>
        </w:r>
        <w:r w:rsidR="009D3285">
          <w:rPr>
            <w:noProof/>
            <w:webHidden/>
          </w:rPr>
          <w:t>20</w:t>
        </w:r>
        <w:r w:rsidR="009D3285">
          <w:rPr>
            <w:noProof/>
            <w:webHidden/>
          </w:rPr>
          <w:fldChar w:fldCharType="end"/>
        </w:r>
      </w:hyperlink>
    </w:p>
    <w:p w:rsidR="009D3285" w:rsidRDefault="00657E2C" w14:paraId="50392A6E"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30">
        <w:r w:rsidRPr="00537D91" w:rsidR="009D3285">
          <w:rPr>
            <w:rStyle w:val="Hyperlink"/>
            <w:noProof/>
          </w:rPr>
          <w:t>Hình 2.16 Biểu đồ thời gian Token Controller</w:t>
        </w:r>
        <w:r w:rsidR="009D3285">
          <w:rPr>
            <w:noProof/>
            <w:webHidden/>
          </w:rPr>
          <w:tab/>
        </w:r>
        <w:r w:rsidR="009D3285">
          <w:rPr>
            <w:noProof/>
            <w:webHidden/>
          </w:rPr>
          <w:fldChar w:fldCharType="begin"/>
        </w:r>
        <w:r w:rsidR="009D3285">
          <w:rPr>
            <w:noProof/>
            <w:webHidden/>
          </w:rPr>
          <w:instrText xml:space="preserve"> PAGEREF _Toc58948230 \h </w:instrText>
        </w:r>
        <w:r w:rsidR="009D3285">
          <w:rPr>
            <w:noProof/>
            <w:webHidden/>
          </w:rPr>
        </w:r>
        <w:r w:rsidR="009D3285">
          <w:rPr>
            <w:noProof/>
            <w:webHidden/>
          </w:rPr>
          <w:fldChar w:fldCharType="separate"/>
        </w:r>
        <w:r w:rsidR="009D3285">
          <w:rPr>
            <w:noProof/>
            <w:webHidden/>
          </w:rPr>
          <w:t>20</w:t>
        </w:r>
        <w:r w:rsidR="009D3285">
          <w:rPr>
            <w:noProof/>
            <w:webHidden/>
          </w:rPr>
          <w:fldChar w:fldCharType="end"/>
        </w:r>
      </w:hyperlink>
    </w:p>
    <w:p w:rsidR="009D3285" w:rsidRDefault="00657E2C" w14:paraId="3C1D9BFF"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31">
        <w:r w:rsidRPr="00537D91" w:rsidR="009D3285">
          <w:rPr>
            <w:rStyle w:val="Hyperlink"/>
            <w:noProof/>
          </w:rPr>
          <w:t>Hình 3.1 Hoạt động song song của 256 Neurons trong một Core</w:t>
        </w:r>
        <w:r w:rsidR="009D3285">
          <w:rPr>
            <w:noProof/>
            <w:webHidden/>
          </w:rPr>
          <w:tab/>
        </w:r>
        <w:r w:rsidR="009D3285">
          <w:rPr>
            <w:noProof/>
            <w:webHidden/>
          </w:rPr>
          <w:fldChar w:fldCharType="begin"/>
        </w:r>
        <w:r w:rsidR="009D3285">
          <w:rPr>
            <w:noProof/>
            <w:webHidden/>
          </w:rPr>
          <w:instrText xml:space="preserve"> PAGEREF _Toc58948231 \h </w:instrText>
        </w:r>
        <w:r w:rsidR="009D3285">
          <w:rPr>
            <w:noProof/>
            <w:webHidden/>
          </w:rPr>
        </w:r>
        <w:r w:rsidR="009D3285">
          <w:rPr>
            <w:noProof/>
            <w:webHidden/>
          </w:rPr>
          <w:fldChar w:fldCharType="separate"/>
        </w:r>
        <w:r w:rsidR="009D3285">
          <w:rPr>
            <w:noProof/>
            <w:webHidden/>
          </w:rPr>
          <w:t>22</w:t>
        </w:r>
        <w:r w:rsidR="009D3285">
          <w:rPr>
            <w:noProof/>
            <w:webHidden/>
          </w:rPr>
          <w:fldChar w:fldCharType="end"/>
        </w:r>
      </w:hyperlink>
    </w:p>
    <w:p w:rsidR="009D3285" w:rsidRDefault="00657E2C" w14:paraId="56F65DE7" w14:textId="69F886EF">
      <w:pPr>
        <w:pStyle w:val="TableofFigures"/>
        <w:tabs>
          <w:tab w:val="right" w:leader="dot" w:pos="9059"/>
        </w:tabs>
        <w:rPr>
          <w:rFonts w:asciiTheme="minorHAnsi" w:hAnsiTheme="minorHAnsi" w:eastAsiaTheme="minorEastAsia" w:cstheme="minorBidi"/>
          <w:noProof/>
          <w:kern w:val="0"/>
          <w:sz w:val="22"/>
          <w:szCs w:val="22"/>
        </w:rPr>
      </w:pPr>
      <w:hyperlink w:history="1" w:anchor="_Toc58948232">
        <w:r w:rsidRPr="00537D91" w:rsidR="009D3285">
          <w:rPr>
            <w:rStyle w:val="Hyperlink"/>
            <w:noProof/>
          </w:rPr>
          <w:t xml:space="preserve">Hình 3.2 Cấu tạo một Core trong kiến trúc </w:t>
        </w:r>
        <w:r w:rsidR="006E0AD4">
          <w:rPr>
            <w:rStyle w:val="Hyperlink"/>
            <w:noProof/>
          </w:rPr>
          <w:t>Fully Parallel</w:t>
        </w:r>
        <w:r w:rsidR="009D3285">
          <w:rPr>
            <w:noProof/>
            <w:webHidden/>
          </w:rPr>
          <w:tab/>
        </w:r>
        <w:r w:rsidR="009D3285">
          <w:rPr>
            <w:noProof/>
            <w:webHidden/>
          </w:rPr>
          <w:fldChar w:fldCharType="begin"/>
        </w:r>
        <w:r w:rsidR="009D3285">
          <w:rPr>
            <w:noProof/>
            <w:webHidden/>
          </w:rPr>
          <w:instrText xml:space="preserve"> PAGEREF _Toc58948232 \h </w:instrText>
        </w:r>
        <w:r w:rsidR="009D3285">
          <w:rPr>
            <w:noProof/>
            <w:webHidden/>
          </w:rPr>
        </w:r>
        <w:r w:rsidR="009D3285">
          <w:rPr>
            <w:noProof/>
            <w:webHidden/>
          </w:rPr>
          <w:fldChar w:fldCharType="separate"/>
        </w:r>
        <w:r w:rsidR="009D3285">
          <w:rPr>
            <w:noProof/>
            <w:webHidden/>
          </w:rPr>
          <w:t>22</w:t>
        </w:r>
        <w:r w:rsidR="009D3285">
          <w:rPr>
            <w:noProof/>
            <w:webHidden/>
          </w:rPr>
          <w:fldChar w:fldCharType="end"/>
        </w:r>
      </w:hyperlink>
    </w:p>
    <w:p w:rsidR="009D3285" w:rsidRDefault="00657E2C" w14:paraId="447D3FB5"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33">
        <w:r w:rsidRPr="00537D91" w:rsidR="009D3285">
          <w:rPr>
            <w:rStyle w:val="Hyperlink"/>
            <w:noProof/>
          </w:rPr>
          <w:t>Hình 3.3 Kiến trúc tổng quan Neurons Grid</w:t>
        </w:r>
        <w:r w:rsidR="009D3285">
          <w:rPr>
            <w:noProof/>
            <w:webHidden/>
          </w:rPr>
          <w:tab/>
        </w:r>
        <w:r w:rsidR="009D3285">
          <w:rPr>
            <w:noProof/>
            <w:webHidden/>
          </w:rPr>
          <w:fldChar w:fldCharType="begin"/>
        </w:r>
        <w:r w:rsidR="009D3285">
          <w:rPr>
            <w:noProof/>
            <w:webHidden/>
          </w:rPr>
          <w:instrText xml:space="preserve"> PAGEREF _Toc58948233 \h </w:instrText>
        </w:r>
        <w:r w:rsidR="009D3285">
          <w:rPr>
            <w:noProof/>
            <w:webHidden/>
          </w:rPr>
        </w:r>
        <w:r w:rsidR="009D3285">
          <w:rPr>
            <w:noProof/>
            <w:webHidden/>
          </w:rPr>
          <w:fldChar w:fldCharType="separate"/>
        </w:r>
        <w:r w:rsidR="009D3285">
          <w:rPr>
            <w:noProof/>
            <w:webHidden/>
          </w:rPr>
          <w:t>23</w:t>
        </w:r>
        <w:r w:rsidR="009D3285">
          <w:rPr>
            <w:noProof/>
            <w:webHidden/>
          </w:rPr>
          <w:fldChar w:fldCharType="end"/>
        </w:r>
      </w:hyperlink>
    </w:p>
    <w:p w:rsidR="009D3285" w:rsidRDefault="00657E2C" w14:paraId="1401E5F6"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34">
        <w:r w:rsidRPr="00537D91" w:rsidR="009D3285">
          <w:rPr>
            <w:rStyle w:val="Hyperlink"/>
            <w:noProof/>
          </w:rPr>
          <w:t>Hình 3.4 Kiến trúc chi tiết khối NG_Spike</w:t>
        </w:r>
        <w:r w:rsidR="009D3285">
          <w:rPr>
            <w:noProof/>
            <w:webHidden/>
          </w:rPr>
          <w:tab/>
        </w:r>
        <w:r w:rsidR="009D3285">
          <w:rPr>
            <w:noProof/>
            <w:webHidden/>
          </w:rPr>
          <w:fldChar w:fldCharType="begin"/>
        </w:r>
        <w:r w:rsidR="009D3285">
          <w:rPr>
            <w:noProof/>
            <w:webHidden/>
          </w:rPr>
          <w:instrText xml:space="preserve"> PAGEREF _Toc58948234 \h </w:instrText>
        </w:r>
        <w:r w:rsidR="009D3285">
          <w:rPr>
            <w:noProof/>
            <w:webHidden/>
          </w:rPr>
        </w:r>
        <w:r w:rsidR="009D3285">
          <w:rPr>
            <w:noProof/>
            <w:webHidden/>
          </w:rPr>
          <w:fldChar w:fldCharType="separate"/>
        </w:r>
        <w:r w:rsidR="009D3285">
          <w:rPr>
            <w:noProof/>
            <w:webHidden/>
          </w:rPr>
          <w:t>24</w:t>
        </w:r>
        <w:r w:rsidR="009D3285">
          <w:rPr>
            <w:noProof/>
            <w:webHidden/>
          </w:rPr>
          <w:fldChar w:fldCharType="end"/>
        </w:r>
      </w:hyperlink>
    </w:p>
    <w:p w:rsidR="009D3285" w:rsidRDefault="00657E2C" w14:paraId="27DFD4BA"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35">
        <w:r w:rsidRPr="00537D91" w:rsidR="009D3285">
          <w:rPr>
            <w:rStyle w:val="Hyperlink"/>
            <w:noProof/>
          </w:rPr>
          <w:t>Hình 3.5 Biểu đồ thời gian khối NG_Spike</w:t>
        </w:r>
        <w:r w:rsidR="009D3285">
          <w:rPr>
            <w:noProof/>
            <w:webHidden/>
          </w:rPr>
          <w:tab/>
        </w:r>
        <w:r w:rsidR="009D3285">
          <w:rPr>
            <w:noProof/>
            <w:webHidden/>
          </w:rPr>
          <w:fldChar w:fldCharType="begin"/>
        </w:r>
        <w:r w:rsidR="009D3285">
          <w:rPr>
            <w:noProof/>
            <w:webHidden/>
          </w:rPr>
          <w:instrText xml:space="preserve"> PAGEREF _Toc58948235 \h </w:instrText>
        </w:r>
        <w:r w:rsidR="009D3285">
          <w:rPr>
            <w:noProof/>
            <w:webHidden/>
          </w:rPr>
        </w:r>
        <w:r w:rsidR="009D3285">
          <w:rPr>
            <w:noProof/>
            <w:webHidden/>
          </w:rPr>
          <w:fldChar w:fldCharType="separate"/>
        </w:r>
        <w:r w:rsidR="009D3285">
          <w:rPr>
            <w:noProof/>
            <w:webHidden/>
          </w:rPr>
          <w:t>24</w:t>
        </w:r>
        <w:r w:rsidR="009D3285">
          <w:rPr>
            <w:noProof/>
            <w:webHidden/>
          </w:rPr>
          <w:fldChar w:fldCharType="end"/>
        </w:r>
      </w:hyperlink>
    </w:p>
    <w:p w:rsidR="009D3285" w:rsidRDefault="00657E2C" w14:paraId="50F0AC8D"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36">
        <w:r w:rsidRPr="00537D91" w:rsidR="009D3285">
          <w:rPr>
            <w:rStyle w:val="Hyperlink"/>
            <w:noProof/>
          </w:rPr>
          <w:t>Hình 3.6 Biểu đồ thời gian Token Controller</w:t>
        </w:r>
        <w:r w:rsidR="009D3285">
          <w:rPr>
            <w:noProof/>
            <w:webHidden/>
          </w:rPr>
          <w:tab/>
        </w:r>
        <w:r w:rsidR="009D3285">
          <w:rPr>
            <w:noProof/>
            <w:webHidden/>
          </w:rPr>
          <w:fldChar w:fldCharType="begin"/>
        </w:r>
        <w:r w:rsidR="009D3285">
          <w:rPr>
            <w:noProof/>
            <w:webHidden/>
          </w:rPr>
          <w:instrText xml:space="preserve"> PAGEREF _Toc58948236 \h </w:instrText>
        </w:r>
        <w:r w:rsidR="009D3285">
          <w:rPr>
            <w:noProof/>
            <w:webHidden/>
          </w:rPr>
        </w:r>
        <w:r w:rsidR="009D3285">
          <w:rPr>
            <w:noProof/>
            <w:webHidden/>
          </w:rPr>
          <w:fldChar w:fldCharType="separate"/>
        </w:r>
        <w:r w:rsidR="009D3285">
          <w:rPr>
            <w:noProof/>
            <w:webHidden/>
          </w:rPr>
          <w:t>25</w:t>
        </w:r>
        <w:r w:rsidR="009D3285">
          <w:rPr>
            <w:noProof/>
            <w:webHidden/>
          </w:rPr>
          <w:fldChar w:fldCharType="end"/>
        </w:r>
      </w:hyperlink>
    </w:p>
    <w:p w:rsidR="009D3285" w:rsidRDefault="00657E2C" w14:paraId="3C1873EA"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37">
        <w:r w:rsidRPr="00537D91" w:rsidR="009D3285">
          <w:rPr>
            <w:rStyle w:val="Hyperlink"/>
            <w:noProof/>
          </w:rPr>
          <w:t>Hình 3.7 Sơ đồ dịch chuyển trạng thái của Token Controller</w:t>
        </w:r>
        <w:r w:rsidR="009D3285">
          <w:rPr>
            <w:noProof/>
            <w:webHidden/>
          </w:rPr>
          <w:tab/>
        </w:r>
        <w:r w:rsidR="009D3285">
          <w:rPr>
            <w:noProof/>
            <w:webHidden/>
          </w:rPr>
          <w:fldChar w:fldCharType="begin"/>
        </w:r>
        <w:r w:rsidR="009D3285">
          <w:rPr>
            <w:noProof/>
            <w:webHidden/>
          </w:rPr>
          <w:instrText xml:space="preserve"> PAGEREF _Toc58948237 \h </w:instrText>
        </w:r>
        <w:r w:rsidR="009D3285">
          <w:rPr>
            <w:noProof/>
            <w:webHidden/>
          </w:rPr>
        </w:r>
        <w:r w:rsidR="009D3285">
          <w:rPr>
            <w:noProof/>
            <w:webHidden/>
          </w:rPr>
          <w:fldChar w:fldCharType="separate"/>
        </w:r>
        <w:r w:rsidR="009D3285">
          <w:rPr>
            <w:noProof/>
            <w:webHidden/>
          </w:rPr>
          <w:t>26</w:t>
        </w:r>
        <w:r w:rsidR="009D3285">
          <w:rPr>
            <w:noProof/>
            <w:webHidden/>
          </w:rPr>
          <w:fldChar w:fldCharType="end"/>
        </w:r>
      </w:hyperlink>
    </w:p>
    <w:p w:rsidRPr="007F7646" w:rsidR="00251D11" w:rsidP="00CE2381" w:rsidRDefault="00206164" w14:paraId="5990E6E9" w14:textId="77777777">
      <w:pPr>
        <w:ind w:firstLine="360"/>
      </w:pPr>
      <w:r>
        <w:fldChar w:fldCharType="end"/>
      </w:r>
    </w:p>
    <w:p w:rsidR="007F7646" w:rsidRDefault="007F7646" w14:paraId="26F76BE3" w14:textId="77777777">
      <w:pPr>
        <w:spacing w:line="276" w:lineRule="auto"/>
        <w:jc w:val="left"/>
        <w:rPr>
          <w:rFonts w:eastAsiaTheme="majorEastAsia" w:cstheme="majorBidi"/>
          <w:b/>
          <w:bCs/>
          <w:sz w:val="32"/>
          <w:szCs w:val="28"/>
        </w:rPr>
      </w:pPr>
      <w:r>
        <w:br w:type="page"/>
      </w:r>
    </w:p>
    <w:p w:rsidR="00251D11" w:rsidP="00251D11" w:rsidRDefault="00251D11" w14:paraId="7CF2A4E0" w14:textId="77777777">
      <w:pPr>
        <w:pStyle w:val="Heading1"/>
        <w:numPr>
          <w:ilvl w:val="0"/>
          <w:numId w:val="0"/>
        </w:numPr>
      </w:pPr>
      <w:bookmarkStart w:name="_Toc58948159" w:id="1"/>
      <w:r>
        <w:lastRenderedPageBreak/>
        <w:t>DANH MỤC BẢNG BIỂU</w:t>
      </w:r>
      <w:bookmarkEnd w:id="1"/>
    </w:p>
    <w:p w:rsidR="009D3285" w:rsidRDefault="00206164" w14:paraId="30C5BA56" w14:textId="77777777">
      <w:pPr>
        <w:pStyle w:val="TableofFigures"/>
        <w:tabs>
          <w:tab w:val="right" w:leader="dot" w:pos="9059"/>
        </w:tabs>
        <w:rPr>
          <w:rFonts w:asciiTheme="minorHAnsi" w:hAnsiTheme="minorHAnsi" w:eastAsiaTheme="minorEastAsia" w:cstheme="minorBidi"/>
          <w:noProof/>
          <w:kern w:val="0"/>
          <w:sz w:val="22"/>
          <w:szCs w:val="22"/>
        </w:rPr>
      </w:pPr>
      <w:r>
        <w:fldChar w:fldCharType="begin"/>
      </w:r>
      <w:r w:rsidR="007B396C">
        <w:instrText xml:space="preserve"> TOC \h \z \c "Bảng" </w:instrText>
      </w:r>
      <w:r>
        <w:fldChar w:fldCharType="separate"/>
      </w:r>
      <w:hyperlink w:history="1" w:anchor="_Toc58948238">
        <w:r w:rsidRPr="00555BD0" w:rsidR="009D3285">
          <w:rPr>
            <w:rStyle w:val="Hyperlink"/>
            <w:noProof/>
          </w:rPr>
          <w:t>Bảng 2.1 Bảng mô tả tín hiệu khối SNN_NetworkGrid</w:t>
        </w:r>
        <w:r w:rsidR="009D3285">
          <w:rPr>
            <w:noProof/>
            <w:webHidden/>
          </w:rPr>
          <w:tab/>
        </w:r>
        <w:r w:rsidR="009D3285">
          <w:rPr>
            <w:noProof/>
            <w:webHidden/>
          </w:rPr>
          <w:fldChar w:fldCharType="begin"/>
        </w:r>
        <w:r w:rsidR="009D3285">
          <w:rPr>
            <w:noProof/>
            <w:webHidden/>
          </w:rPr>
          <w:instrText xml:space="preserve"> PAGEREF _Toc58948238 \h </w:instrText>
        </w:r>
        <w:r w:rsidR="009D3285">
          <w:rPr>
            <w:noProof/>
            <w:webHidden/>
          </w:rPr>
        </w:r>
        <w:r w:rsidR="009D3285">
          <w:rPr>
            <w:noProof/>
            <w:webHidden/>
          </w:rPr>
          <w:fldChar w:fldCharType="separate"/>
        </w:r>
        <w:r w:rsidR="009D3285">
          <w:rPr>
            <w:noProof/>
            <w:webHidden/>
          </w:rPr>
          <w:t>11</w:t>
        </w:r>
        <w:r w:rsidR="009D3285">
          <w:rPr>
            <w:noProof/>
            <w:webHidden/>
          </w:rPr>
          <w:fldChar w:fldCharType="end"/>
        </w:r>
      </w:hyperlink>
    </w:p>
    <w:p w:rsidR="009D3285" w:rsidRDefault="00657E2C" w14:paraId="2C8A4DBC"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39">
        <w:r w:rsidRPr="00555BD0" w:rsidR="009D3285">
          <w:rPr>
            <w:rStyle w:val="Hyperlink"/>
            <w:noProof/>
          </w:rPr>
          <w:t>Bảng 2.2 Bảng mô tả các trường trong CSRAM</w:t>
        </w:r>
        <w:r w:rsidR="009D3285">
          <w:rPr>
            <w:noProof/>
            <w:webHidden/>
          </w:rPr>
          <w:tab/>
        </w:r>
        <w:r w:rsidR="009D3285">
          <w:rPr>
            <w:noProof/>
            <w:webHidden/>
          </w:rPr>
          <w:fldChar w:fldCharType="begin"/>
        </w:r>
        <w:r w:rsidR="009D3285">
          <w:rPr>
            <w:noProof/>
            <w:webHidden/>
          </w:rPr>
          <w:instrText xml:space="preserve"> PAGEREF _Toc58948239 \h </w:instrText>
        </w:r>
        <w:r w:rsidR="009D3285">
          <w:rPr>
            <w:noProof/>
            <w:webHidden/>
          </w:rPr>
        </w:r>
        <w:r w:rsidR="009D3285">
          <w:rPr>
            <w:noProof/>
            <w:webHidden/>
          </w:rPr>
          <w:fldChar w:fldCharType="separate"/>
        </w:r>
        <w:r w:rsidR="009D3285">
          <w:rPr>
            <w:noProof/>
            <w:webHidden/>
          </w:rPr>
          <w:t>14</w:t>
        </w:r>
        <w:r w:rsidR="009D3285">
          <w:rPr>
            <w:noProof/>
            <w:webHidden/>
          </w:rPr>
          <w:fldChar w:fldCharType="end"/>
        </w:r>
      </w:hyperlink>
    </w:p>
    <w:p w:rsidR="009D3285" w:rsidRDefault="00657E2C" w14:paraId="50D4ECA1" w14:textId="77777777">
      <w:pPr>
        <w:pStyle w:val="TableofFigures"/>
        <w:tabs>
          <w:tab w:val="right" w:leader="dot" w:pos="9059"/>
        </w:tabs>
        <w:rPr>
          <w:rFonts w:asciiTheme="minorHAnsi" w:hAnsiTheme="minorHAnsi" w:eastAsiaTheme="minorEastAsia" w:cstheme="minorBidi"/>
          <w:noProof/>
          <w:kern w:val="0"/>
          <w:sz w:val="22"/>
          <w:szCs w:val="22"/>
        </w:rPr>
      </w:pPr>
      <w:hyperlink w:history="1" w:anchor="_Toc58948240">
        <w:r w:rsidRPr="00555BD0" w:rsidR="009D3285">
          <w:rPr>
            <w:rStyle w:val="Hyperlink"/>
            <w:noProof/>
          </w:rPr>
          <w:t>Bảng 3.1 So sánh thông số các mạng SNN</w:t>
        </w:r>
        <w:r w:rsidR="009D3285">
          <w:rPr>
            <w:noProof/>
            <w:webHidden/>
          </w:rPr>
          <w:tab/>
        </w:r>
        <w:r w:rsidR="009D3285">
          <w:rPr>
            <w:noProof/>
            <w:webHidden/>
          </w:rPr>
          <w:fldChar w:fldCharType="begin"/>
        </w:r>
        <w:r w:rsidR="009D3285">
          <w:rPr>
            <w:noProof/>
            <w:webHidden/>
          </w:rPr>
          <w:instrText xml:space="preserve"> PAGEREF _Toc58948240 \h </w:instrText>
        </w:r>
        <w:r w:rsidR="009D3285">
          <w:rPr>
            <w:noProof/>
            <w:webHidden/>
          </w:rPr>
        </w:r>
        <w:r w:rsidR="009D3285">
          <w:rPr>
            <w:noProof/>
            <w:webHidden/>
          </w:rPr>
          <w:fldChar w:fldCharType="separate"/>
        </w:r>
        <w:r w:rsidR="009D3285">
          <w:rPr>
            <w:noProof/>
            <w:webHidden/>
          </w:rPr>
          <w:t>29</w:t>
        </w:r>
        <w:r w:rsidR="009D3285">
          <w:rPr>
            <w:noProof/>
            <w:webHidden/>
          </w:rPr>
          <w:fldChar w:fldCharType="end"/>
        </w:r>
      </w:hyperlink>
    </w:p>
    <w:p w:rsidR="00AF5019" w:rsidP="00AF5019" w:rsidRDefault="00206164" w14:paraId="3AFD0671" w14:textId="77777777">
      <w:pPr>
        <w:ind w:firstLine="360"/>
      </w:pPr>
      <w:r>
        <w:fldChar w:fldCharType="end"/>
      </w:r>
    </w:p>
    <w:p w:rsidR="003E4FE8" w:rsidP="00A15BAE" w:rsidRDefault="00D13221" w14:paraId="17ECF206" w14:textId="77777777">
      <w:pPr>
        <w:pStyle w:val="Heading1"/>
        <w:numPr>
          <w:ilvl w:val="0"/>
          <w:numId w:val="0"/>
        </w:numPr>
      </w:pPr>
      <w:r>
        <w:br w:type="page"/>
      </w:r>
      <w:bookmarkStart w:name="_Toc58948160" w:id="2"/>
      <w:r w:rsidRPr="003E2F4B" w:rsidR="004B32F2">
        <w:lastRenderedPageBreak/>
        <w:t>TÓM TẮT ĐỒ ÁN</w:t>
      </w:r>
      <w:bookmarkEnd w:id="2"/>
    </w:p>
    <w:p w:rsidR="00DA3073" w:rsidP="00765723" w:rsidRDefault="00DA3073" w14:paraId="3C284CA3" w14:textId="103E67C1">
      <w:pPr>
        <w:ind w:firstLine="567"/>
      </w:pPr>
      <w:r>
        <w:t>Nêu thực trạng công nghệ trên thế giới đang hướng tới phát triển những sản phẩm thông minh, ứng dụng AI</w:t>
      </w:r>
      <w:proofErr w:type="gramStart"/>
      <w:r>
        <w:t>,…</w:t>
      </w:r>
      <w:proofErr w:type="gramEnd"/>
      <w:r>
        <w:t xml:space="preserve"> Tuy nhiên các thuật toán AI tốn quá nhiều tài nguyên và năng lượng, khó ứng dụng thực tế</w:t>
      </w:r>
      <w:proofErr w:type="gramStart"/>
      <w:r>
        <w:t>,…</w:t>
      </w:r>
      <w:proofErr w:type="gramEnd"/>
      <w:r>
        <w:t xml:space="preserve"> </w:t>
      </w:r>
      <w:r>
        <w:rPr>
          <w:rFonts w:ascii="Wingdings" w:hAnsi="Wingdings" w:eastAsia="Wingdings" w:cs="Wingdings"/>
        </w:rPr>
        <w:t>à</w:t>
      </w:r>
      <w:r>
        <w:t xml:space="preserve"> Đề xuất triển khai mạng SNN tối ưu hóa về các mặt này</w:t>
      </w:r>
      <w:r w:rsidR="00765723">
        <w:t>.</w:t>
      </w:r>
    </w:p>
    <w:p w:rsidR="00DA3073" w:rsidP="00DA3073" w:rsidRDefault="00DA3073" w14:paraId="40AAB70D" w14:textId="3B964E16">
      <w:proofErr w:type="gramStart"/>
      <w:r>
        <w:t>Giới thiệu qua về mạng SNN và quy trình triển khai trên FPGA</w:t>
      </w:r>
      <w:r w:rsidR="00765723">
        <w:t>.</w:t>
      </w:r>
      <w:proofErr w:type="gramEnd"/>
    </w:p>
    <w:p w:rsidRPr="00DA3073" w:rsidR="00DA3073" w:rsidP="00DA3073" w:rsidRDefault="00765723" w14:paraId="1C63AE73" w14:textId="451F0EB6">
      <w:proofErr w:type="gramStart"/>
      <w:r>
        <w:t>Gửi lời c</w:t>
      </w:r>
      <w:r w:rsidR="00DA3073">
        <w:t>ảm ơn giảng viên hướng dẫn</w:t>
      </w:r>
      <w:r>
        <w:t>.</w:t>
      </w:r>
      <w:proofErr w:type="gramEnd"/>
    </w:p>
    <w:p w:rsidR="00986416" w:rsidP="00BE31B0" w:rsidRDefault="00986416" w14:paraId="58710E03" w14:textId="53842D6A">
      <w:pPr>
        <w:spacing w:before="0" w:after="200" w:line="276" w:lineRule="auto"/>
        <w:sectPr w:rsidR="00986416" w:rsidSect="0041090F">
          <w:footerReference w:type="even" r:id="rId16"/>
          <w:footerReference w:type="default" r:id="rId17"/>
          <w:pgSz w:w="11906" w:h="16838" w:orient="portrait" w:code="9"/>
          <w:pgMar w:top="1134" w:right="1138" w:bottom="1411" w:left="1699" w:header="850" w:footer="432" w:gutter="0"/>
          <w:pgNumType w:fmt="lowerRoman" w:start="1"/>
          <w:cols w:space="454"/>
          <w:docGrid w:type="lines" w:linePitch="360"/>
        </w:sectPr>
      </w:pPr>
    </w:p>
    <w:p w:rsidR="00424822" w:rsidP="004B32F2" w:rsidRDefault="00B91BD1" w14:paraId="3963D6FF" w14:textId="77777777">
      <w:pPr>
        <w:pStyle w:val="Heading1"/>
      </w:pPr>
      <w:bookmarkStart w:name="_Toc58948161" w:id="3"/>
      <w:r>
        <w:lastRenderedPageBreak/>
        <w:t>GIỚI THIỆU CHUNG</w:t>
      </w:r>
      <w:bookmarkEnd w:id="3"/>
    </w:p>
    <w:p w:rsidRPr="00F730AA" w:rsidR="00F730AA" w:rsidP="00F730AA" w:rsidRDefault="00F4354F" w14:paraId="78E4E51B" w14:textId="4EA753F9">
      <w:pPr>
        <w:pStyle w:val="Heading2"/>
      </w:pPr>
      <w:bookmarkStart w:name="_Toc58948162" w:id="4"/>
      <w:r>
        <w:t>Tổng quan</w:t>
      </w:r>
      <w:r w:rsidR="000822FA">
        <w:t xml:space="preserve"> Neuronscience Computation</w:t>
      </w:r>
      <w:bookmarkEnd w:id="4"/>
    </w:p>
    <w:p w:rsidR="00353903" w:rsidP="00353903" w:rsidRDefault="00F4354F" w14:paraId="003637EC" w14:textId="7F601077">
      <w:pPr>
        <w:pStyle w:val="Heading2"/>
      </w:pPr>
      <w:bookmarkStart w:name="_Toc58948163" w:id="5"/>
      <w:r>
        <w:t>Giới thiệu</w:t>
      </w:r>
      <w:r w:rsidR="000822FA">
        <w:t xml:space="preserve"> S</w:t>
      </w:r>
      <w:r w:rsidR="006E7603">
        <w:t>piking Neural Networks</w:t>
      </w:r>
      <w:bookmarkEnd w:id="5"/>
    </w:p>
    <w:p w:rsidR="00986416" w:rsidP="00986416" w:rsidRDefault="00986416" w14:paraId="2ED67818" w14:textId="74C9F460">
      <w:pPr>
        <w:pStyle w:val="Heading2"/>
      </w:pPr>
      <w:bookmarkStart w:name="_Toc58948164" w:id="6"/>
      <w:r>
        <w:t>Thư viện ảnh MNIST</w:t>
      </w:r>
      <w:bookmarkEnd w:id="6"/>
    </w:p>
    <w:p w:rsidRPr="00986416" w:rsidR="00986416" w:rsidP="00986416" w:rsidRDefault="00986416" w14:paraId="02B107E8" w14:textId="5C88FAAA">
      <w:pPr>
        <w:pStyle w:val="Heading2"/>
      </w:pPr>
      <w:bookmarkStart w:name="_Toc58948165" w:id="7"/>
      <w:r>
        <w:t>Xilinx Zynq ZC-702 System on Chip</w:t>
      </w:r>
      <w:bookmarkEnd w:id="7"/>
    </w:p>
    <w:p w:rsidRPr="00137BF5" w:rsidR="00137BF5" w:rsidP="00137BF5" w:rsidRDefault="00137BF5" w14:paraId="55016A89" w14:textId="1B1B513D">
      <w:pPr>
        <w:spacing w:before="0" w:after="200" w:line="276" w:lineRule="auto"/>
        <w:jc w:val="left"/>
      </w:pPr>
      <w:r>
        <w:br w:type="page"/>
      </w:r>
    </w:p>
    <w:p w:rsidR="00137BF5" w:rsidP="00137BF5" w:rsidRDefault="00137BF5" w14:paraId="3260EF26" w14:textId="4C1484A7">
      <w:pPr>
        <w:pStyle w:val="Heading1"/>
      </w:pPr>
      <w:bookmarkStart w:name="_Toc58948166" w:id="8"/>
      <w:r>
        <w:lastRenderedPageBreak/>
        <w:t xml:space="preserve">ĐẶC TẢ </w:t>
      </w:r>
      <w:r w:rsidR="004F4E23">
        <w:t>THÔNG SỐ KỸ THUẬT</w:t>
      </w:r>
      <w:bookmarkEnd w:id="8"/>
      <w:r>
        <w:t xml:space="preserve"> </w:t>
      </w:r>
    </w:p>
    <w:p w:rsidR="00353903" w:rsidP="00353903" w:rsidRDefault="00353903" w14:paraId="4BC3556D" w14:textId="77777777">
      <w:pPr>
        <w:pStyle w:val="Heading2"/>
      </w:pPr>
      <w:bookmarkStart w:name="_Toc58948167" w:id="9"/>
      <w:r>
        <w:t>Mục tiêu thiết kế</w:t>
      </w:r>
      <w:bookmarkEnd w:id="9"/>
    </w:p>
    <w:p w:rsidR="00353903" w:rsidP="00353903" w:rsidRDefault="00AD5C9A" w14:paraId="1FB12186" w14:textId="77777777">
      <w:pPr>
        <w:pStyle w:val="Heading3"/>
      </w:pPr>
      <w:bookmarkStart w:name="_Toc58948168" w:id="10"/>
      <w:r>
        <w:t>Hướng tối ưu cho thiết kế</w:t>
      </w:r>
      <w:bookmarkEnd w:id="10"/>
    </w:p>
    <w:p w:rsidRPr="00C5144D" w:rsidR="00C5144D" w:rsidP="00C5144D" w:rsidRDefault="001E7940" w14:paraId="72237FAF" w14:textId="535E22BA">
      <w:pPr>
        <w:ind w:firstLine="567"/>
      </w:pPr>
      <w:r>
        <w:t>Nhằm khắc phụ</w:t>
      </w:r>
      <w:r w:rsidR="009828BF">
        <w:t xml:space="preserve">c những hạn chế của các thuật toán AI khi phải </w:t>
      </w:r>
      <w:r w:rsidR="006D5369">
        <w:t>thực hiện hàng loạt các phép tính toán phức tạp, tốn nhiều tài nguyên, năng lượng</w:t>
      </w:r>
      <w:proofErr w:type="gramStart"/>
      <w:r w:rsidR="006D5369">
        <w:t>,</w:t>
      </w:r>
      <w:r w:rsidR="007B3352">
        <w:t>…</w:t>
      </w:r>
      <w:proofErr w:type="gramEnd"/>
      <w:r w:rsidR="007B3352">
        <w:t xml:space="preserve"> K</w:t>
      </w:r>
      <w:r w:rsidR="006D5369">
        <w:t xml:space="preserve">iến trúc SNN </w:t>
      </w:r>
      <w:r w:rsidR="007B3352">
        <w:t xml:space="preserve">triển khai trực tiếp trên phần cứng số, mô phỏng </w:t>
      </w:r>
      <w:r w:rsidR="00C12C8C">
        <w:t>cấu trúc và hoạt động của các tế bào thần kinh Neurons trong não người, hướng tới một IC có khả năng xử lý các tác vụ tương ứng với các thuật toán DeepLearning, tuy nhiên lại có sự đột phá về năng lượng tiêu thụ, tốc độ xử lý,…</w:t>
      </w:r>
    </w:p>
    <w:p w:rsidR="00353903" w:rsidP="00AD5C9A" w:rsidRDefault="001E7940" w14:paraId="0A23C667" w14:textId="2E418E76">
      <w:pPr>
        <w:pStyle w:val="Heading3"/>
      </w:pPr>
      <w:bookmarkStart w:name="_Toc58948169" w:id="11"/>
      <w:r>
        <w:t>Y</w:t>
      </w:r>
      <w:r w:rsidR="00AD5C9A">
        <w:t>êu cầu chức năng</w:t>
      </w:r>
      <w:bookmarkEnd w:id="11"/>
    </w:p>
    <w:p w:rsidR="007B3352" w:rsidP="007B3352" w:rsidRDefault="007B3352" w14:paraId="6C36E841" w14:textId="4A05BC73">
      <w:pPr>
        <w:pStyle w:val="ListParagraph"/>
        <w:numPr>
          <w:ilvl w:val="0"/>
          <w:numId w:val="29"/>
        </w:numPr>
      </w:pPr>
      <w:r>
        <w:t>Tần số hoạt động: 100 MHz</w:t>
      </w:r>
      <w:r w:rsidR="00EF50E3">
        <w:rPr>
          <w:lang w:val="vi-VN"/>
        </w:rPr>
        <w:t>.</w:t>
      </w:r>
    </w:p>
    <w:p w:rsidR="007B3352" w:rsidP="007B3352" w:rsidRDefault="00C12C8C" w14:paraId="0BF2BC91" w14:textId="33727BD7">
      <w:pPr>
        <w:pStyle w:val="ListParagraph"/>
        <w:numPr>
          <w:ilvl w:val="0"/>
          <w:numId w:val="29"/>
        </w:numPr>
      </w:pPr>
      <w:r>
        <w:t xml:space="preserve">Có thể thực hiện chức năng đọc và nhận diện chữ số viết </w:t>
      </w:r>
      <w:proofErr w:type="gramStart"/>
      <w:r>
        <w:t>tay</w:t>
      </w:r>
      <w:proofErr w:type="gramEnd"/>
      <w:r w:rsidR="00EF50E3">
        <w:rPr>
          <w:lang w:val="vi-VN"/>
        </w:rPr>
        <w:t>.</w:t>
      </w:r>
    </w:p>
    <w:p w:rsidR="00765723" w:rsidP="00765723" w:rsidRDefault="00C12C8C" w14:paraId="10CF186C" w14:textId="38C105D2">
      <w:pPr>
        <w:pStyle w:val="ListParagraph"/>
        <w:numPr>
          <w:ilvl w:val="0"/>
          <w:numId w:val="29"/>
        </w:numPr>
      </w:pPr>
      <w:r>
        <w:t>Có khả năng mở rộng cho nhiều chứ</w:t>
      </w:r>
      <w:r w:rsidR="00E240EC">
        <w:t xml:space="preserve">c năng khác tùy vào </w:t>
      </w:r>
      <w:r>
        <w:t>bộ tham số được huấn luyện</w:t>
      </w:r>
      <w:r w:rsidR="00E240EC">
        <w:t xml:space="preserve"> </w:t>
      </w:r>
      <w:r w:rsidR="00686084">
        <w:t>từ trước</w:t>
      </w:r>
      <w:r w:rsidR="00EF50E3">
        <w:rPr>
          <w:lang w:val="vi-VN"/>
        </w:rPr>
        <w:t>.</w:t>
      </w:r>
    </w:p>
    <w:p w:rsidR="00765723" w:rsidP="00765723" w:rsidRDefault="00765723" w14:paraId="600908C0" w14:textId="55A1A82F">
      <w:pPr>
        <w:pStyle w:val="ListParagraph"/>
        <w:numPr>
          <w:ilvl w:val="0"/>
          <w:numId w:val="29"/>
        </w:numPr>
      </w:pPr>
      <w:r>
        <w:t>Có thể tổng hợp mạch trên FGPA và công nghệ ASIC.</w:t>
      </w:r>
    </w:p>
    <w:p w:rsidR="00F4354F" w:rsidP="006E7603" w:rsidRDefault="00F4354F" w14:paraId="386BA068" w14:textId="59BB3888">
      <w:pPr>
        <w:pStyle w:val="Heading2"/>
      </w:pPr>
      <w:bookmarkStart w:name="_Toc58948170" w:id="12"/>
      <w:bookmarkStart w:name="_Toc9864374" w:id="13"/>
      <w:r>
        <w:t>K</w:t>
      </w:r>
      <w:r w:rsidR="00670A0E">
        <w:t xml:space="preserve">iến trúc </w:t>
      </w:r>
      <w:r>
        <w:t>TrueNorth cho mạng SNN</w:t>
      </w:r>
      <w:bookmarkEnd w:id="12"/>
    </w:p>
    <w:p w:rsidR="00686084" w:rsidP="00686084" w:rsidRDefault="00686084" w14:paraId="591A179D" w14:textId="2BE9A685">
      <w:pPr>
        <w:pStyle w:val="Heading3"/>
      </w:pPr>
      <w:bookmarkStart w:name="_Ref58619470" w:id="14"/>
      <w:bookmarkStart w:name="_Toc58948171" w:id="15"/>
      <w:r>
        <w:t>Mô hình tương quan phần cứng - tế bào thần kinh sinh học</w:t>
      </w:r>
      <w:bookmarkEnd w:id="14"/>
      <w:bookmarkEnd w:id="15"/>
    </w:p>
    <w:p w:rsidR="00355AC7" w:rsidP="00355AC7" w:rsidRDefault="00355AC7" w14:paraId="7AE9D7D2" w14:textId="306FB77D">
      <w:pPr>
        <w:ind w:firstLine="567"/>
      </w:pPr>
      <w:proofErr w:type="gramStart"/>
      <w:r>
        <w:t xml:space="preserve">Mạng SNN cố gắng mô phỏng lại chính xác nhất có thể </w:t>
      </w:r>
      <w:r w:rsidR="00765723">
        <w:t xml:space="preserve">về </w:t>
      </w:r>
      <w:r>
        <w:t>cấu tạo và hoạt động của não người, bao gồm gần như đầy đủ các thành phần</w:t>
      </w:r>
      <w:r w:rsidR="00DC38E4">
        <w:t xml:space="preserve"> cơ bản</w:t>
      </w:r>
      <w:r>
        <w:t xml:space="preserve"> của bộ não, biểu diễn dưới dạng các khối phần cứng số.</w:t>
      </w:r>
      <w:proofErr w:type="gramEnd"/>
    </w:p>
    <w:p w:rsidRPr="00355AC7" w:rsidR="00355AC7" w:rsidP="00355AC7" w:rsidRDefault="00355AC7" w14:paraId="19D2AC5A" w14:textId="72FD27B4">
      <w:pPr>
        <w:ind w:firstLine="567"/>
      </w:pPr>
      <w:r>
        <w:t>Khả năng lưu trữ dữ liệu, hay trí nhớ của bộ não, được hình thành từ việc kết nối các</w:t>
      </w:r>
      <w:r w:rsidR="00DC38E4">
        <w:t xml:space="preserve"> tế bào thần kinh</w:t>
      </w:r>
      <w:r>
        <w:t xml:space="preserve"> Neurons, </w:t>
      </w:r>
      <w:r w:rsidR="00D657DC">
        <w:t>dây thầ</w:t>
      </w:r>
      <w:r w:rsidR="00DC38E4">
        <w:t xml:space="preserve">n kinh </w:t>
      </w:r>
      <w:r>
        <w:t xml:space="preserve">Axons </w:t>
      </w:r>
      <w:r w:rsidR="00D657DC">
        <w:t>và đặt các trọng số (weights) dựa trên bộ tham số huấn luyện, thay vì có các khối bộ nhớ như RAM, ROM thông thường đối với kiến trúc Von Neumann</w:t>
      </w:r>
      <w:r w:rsidR="00DC38E4">
        <w:t>.</w:t>
      </w:r>
    </w:p>
    <w:p w:rsidR="00355AC7" w:rsidP="00765723" w:rsidRDefault="00686084" w14:paraId="080F88E8" w14:textId="77777777">
      <w:pPr>
        <w:keepNext/>
        <w:jc w:val="center"/>
      </w:pPr>
      <w:r>
        <w:rPr>
          <w:noProof/>
        </w:rPr>
        <w:lastRenderedPageBreak/>
        <w:drawing>
          <wp:inline distT="0" distB="0" distL="0" distR="0" wp14:anchorId="567BBA0D" wp14:editId="3D7B8753">
            <wp:extent cx="6199555" cy="3337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97505" cy="3336456"/>
                    </a:xfrm>
                    <a:prstGeom prst="rect">
                      <a:avLst/>
                    </a:prstGeom>
                  </pic:spPr>
                </pic:pic>
              </a:graphicData>
            </a:graphic>
          </wp:inline>
        </w:drawing>
      </w:r>
    </w:p>
    <w:p w:rsidR="00686084" w:rsidP="00355AC7" w:rsidRDefault="00355AC7" w14:paraId="20D0A556" w14:textId="72945577">
      <w:pPr>
        <w:pStyle w:val="Caption"/>
      </w:pPr>
      <w:bookmarkStart w:name="_Toc58948215" w:id="16"/>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1</w:t>
      </w:r>
      <w:r w:rsidR="00826043">
        <w:fldChar w:fldCharType="end"/>
      </w:r>
      <w:r>
        <w:t xml:space="preserve"> Mô hình tương quan các thành phần trong mạng thần kinh</w:t>
      </w:r>
      <w:bookmarkEnd w:id="16"/>
    </w:p>
    <w:p w:rsidR="00DC38E4" w:rsidP="00DC38E4" w:rsidRDefault="00DC38E4" w14:paraId="74E92304" w14:textId="35268A7E">
      <w:pPr>
        <w:ind w:firstLine="567"/>
      </w:pPr>
      <w:r>
        <w:t>Các thành phần cơ bản của một mô hình mạng lưới thần kinh sinh học:</w:t>
      </w:r>
    </w:p>
    <w:p w:rsidR="00DC38E4" w:rsidP="00DC38E4" w:rsidRDefault="00DC38E4" w14:paraId="2EF14FC2" w14:textId="0FB7C1FB">
      <w:pPr>
        <w:pStyle w:val="ListParagraph"/>
        <w:numPr>
          <w:ilvl w:val="0"/>
          <w:numId w:val="30"/>
        </w:numPr>
      </w:pPr>
      <w:r>
        <w:t>Neuron: các tế bào thần kinh tích lũy giá trị</w:t>
      </w:r>
      <w:r w:rsidR="00765723">
        <w:t xml:space="preserve"> màng (M</w:t>
      </w:r>
      <w:r>
        <w:t>embra</w:t>
      </w:r>
      <w:r w:rsidR="00765723">
        <w:t>in P</w:t>
      </w:r>
      <w:r>
        <w:t>otential), khi giá trị</w:t>
      </w:r>
      <w:r w:rsidR="00765723">
        <w:t xml:space="preserve"> này</w:t>
      </w:r>
      <w:r>
        <w:t xml:space="preserve"> vượt</w:t>
      </w:r>
      <w:r w:rsidR="00765723">
        <w:t xml:space="preserve"> một</w:t>
      </w:r>
      <w:r>
        <w:t xml:space="preserve"> ngưỡng </w:t>
      </w:r>
      <w:r w:rsidR="00765723">
        <w:t xml:space="preserve">xác định </w:t>
      </w:r>
      <w:r>
        <w:t>thì Neuron sẽ phóng kích thích</w:t>
      </w:r>
      <w:r w:rsidR="00EF50E3">
        <w:rPr>
          <w:lang w:val="vi-VN"/>
        </w:rPr>
        <w:t>.</w:t>
      </w:r>
    </w:p>
    <w:p w:rsidR="00DC38E4" w:rsidP="00DC38E4" w:rsidRDefault="00DC38E4" w14:paraId="5B1ECA48" w14:textId="6186BB92">
      <w:pPr>
        <w:pStyle w:val="ListParagraph"/>
        <w:numPr>
          <w:ilvl w:val="0"/>
          <w:numId w:val="30"/>
        </w:numPr>
      </w:pPr>
      <w:r>
        <w:t>Den</w:t>
      </w:r>
      <w:r w:rsidR="00D03173">
        <w:t>d</w:t>
      </w:r>
      <w:r>
        <w:t>rite: các đường rẽ nhánh từ một Neuron</w:t>
      </w:r>
      <w:r w:rsidR="00EF50E3">
        <w:rPr>
          <w:lang w:val="vi-VN"/>
        </w:rPr>
        <w:t>.</w:t>
      </w:r>
    </w:p>
    <w:p w:rsidR="00DC38E4" w:rsidP="00DC38E4" w:rsidRDefault="00DC38E4" w14:paraId="467D0FB5" w14:textId="3C170C29">
      <w:pPr>
        <w:pStyle w:val="ListParagraph"/>
        <w:numPr>
          <w:ilvl w:val="0"/>
          <w:numId w:val="30"/>
        </w:numPr>
      </w:pPr>
      <w:r>
        <w:t>Axon: các đường dây thần kinh kết nối các Neurons với nhau</w:t>
      </w:r>
      <w:r w:rsidR="00EF50E3">
        <w:rPr>
          <w:lang w:val="vi-VN"/>
        </w:rPr>
        <w:t>.</w:t>
      </w:r>
    </w:p>
    <w:p w:rsidRPr="002F0000" w:rsidR="00DC38E4" w:rsidP="00DC38E4" w:rsidRDefault="00DC38E4" w14:paraId="7066C386" w14:textId="406D4C5B">
      <w:pPr>
        <w:pStyle w:val="ListParagraph"/>
        <w:numPr>
          <w:ilvl w:val="0"/>
          <w:numId w:val="30"/>
        </w:numPr>
      </w:pPr>
      <w:r>
        <w:t>Synapse: điểm kết nối giữa một Axon và một Denrite</w:t>
      </w:r>
      <w:r w:rsidR="00EF50E3">
        <w:rPr>
          <w:lang w:val="vi-VN"/>
        </w:rPr>
        <w:t>.</w:t>
      </w:r>
    </w:p>
    <w:p w:rsidR="002F0000" w:rsidP="002F0000" w:rsidRDefault="002F0000" w14:paraId="5992CE2C" w14:textId="17997B60">
      <w:pPr>
        <w:ind w:firstLine="567"/>
        <w:rPr>
          <w:lang w:val="vi-VN"/>
        </w:rPr>
      </w:pPr>
      <w:r>
        <w:rPr>
          <w:lang w:val="vi-VN"/>
        </w:rPr>
        <w:t>Nhận xét</w:t>
      </w:r>
      <w:r w:rsidR="00765723">
        <w:t xml:space="preserve"> chung</w:t>
      </w:r>
      <w:r>
        <w:rPr>
          <w:lang w:val="vi-VN"/>
        </w:rPr>
        <w:t>:</w:t>
      </w:r>
    </w:p>
    <w:p w:rsidR="002F0000" w:rsidP="002F0000" w:rsidRDefault="002F0000" w14:paraId="5D4A08F8" w14:textId="15AE1D8F">
      <w:pPr>
        <w:pStyle w:val="ListParagraph"/>
        <w:numPr>
          <w:ilvl w:val="0"/>
          <w:numId w:val="31"/>
        </w:numPr>
        <w:rPr>
          <w:lang w:val="vi-VN"/>
        </w:rPr>
      </w:pPr>
      <w:r>
        <w:rPr>
          <w:lang w:val="vi-VN"/>
        </w:rPr>
        <w:t>Một Neuron có thể nhận được</w:t>
      </w:r>
      <w:r w:rsidR="00765723">
        <w:t xml:space="preserve"> các</w:t>
      </w:r>
      <w:r>
        <w:rPr>
          <w:lang w:val="vi-VN"/>
        </w:rPr>
        <w:t xml:space="preserve"> kích thích từ nhiều Axons thông qua các Denrites</w:t>
      </w:r>
      <w:r w:rsidR="00765723">
        <w:t xml:space="preserve"> của nó</w:t>
      </w:r>
      <w:r w:rsidR="00EF50E3">
        <w:rPr>
          <w:lang w:val="vi-VN"/>
        </w:rPr>
        <w:t>.</w:t>
      </w:r>
    </w:p>
    <w:p w:rsidRPr="00765723" w:rsidR="00765723" w:rsidP="00765723" w:rsidRDefault="002F0000" w14:paraId="6D3E8EB0" w14:textId="77777777">
      <w:pPr>
        <w:pStyle w:val="ListParagraph"/>
        <w:numPr>
          <w:ilvl w:val="0"/>
          <w:numId w:val="31"/>
        </w:numPr>
        <w:rPr>
          <w:lang w:val="vi-VN"/>
        </w:rPr>
      </w:pPr>
      <w:r>
        <w:rPr>
          <w:lang w:val="vi-VN"/>
        </w:rPr>
        <w:t>Một Axons có thể kết nối tới nhiều Neuron</w:t>
      </w:r>
      <w:r w:rsidR="00765723">
        <w:t xml:space="preserve"> để lan truyền kích thích</w:t>
      </w:r>
      <w:r w:rsidR="00EF50E3">
        <w:rPr>
          <w:lang w:val="vi-VN"/>
        </w:rPr>
        <w:t>.</w:t>
      </w:r>
    </w:p>
    <w:p w:rsidRPr="00765723" w:rsidR="002F0000" w:rsidP="00765723" w:rsidRDefault="00765723" w14:paraId="34862B38" w14:textId="13F4F432">
      <w:pPr>
        <w:ind w:left="927"/>
        <w:rPr>
          <w:lang w:val="vi-VN"/>
        </w:rPr>
      </w:pPr>
      <w:r>
        <w:t>(</w:t>
      </w:r>
      <w:r w:rsidRPr="00765723" w:rsidR="002F0000">
        <w:rPr>
          <w:lang w:val="vi-VN"/>
        </w:rPr>
        <w:t>Kết nối Synapse giữa Axon và Denrite được thể hiện bằng chấm đậm</w:t>
      </w:r>
      <w:r>
        <w:t>)</w:t>
      </w:r>
    </w:p>
    <w:p w:rsidR="00622C05" w:rsidP="00622C05" w:rsidRDefault="00622C05" w14:paraId="7D8A7825" w14:textId="6C58871C">
      <w:pPr>
        <w:pStyle w:val="Heading3"/>
      </w:pPr>
      <w:bookmarkStart w:name="_Toc58948172" w:id="17"/>
      <w:r>
        <w:t>Mô hình mạng lưới tế bào chia thành nhiều Core</w:t>
      </w:r>
      <w:bookmarkEnd w:id="17"/>
    </w:p>
    <w:p w:rsidR="00C618DF" w:rsidP="00E240EC" w:rsidRDefault="008770C4" w14:paraId="60013FF3" w14:textId="0530E8BC">
      <w:pPr>
        <w:ind w:firstLine="567"/>
      </w:pPr>
      <w:r>
        <w:t>Mỗi</w:t>
      </w:r>
      <w:r w:rsidR="00C618DF">
        <w:t xml:space="preserve"> Core mô phỏng lại một phần</w:t>
      </w:r>
      <w:r>
        <w:t xml:space="preserve"> sinh học</w:t>
      </w:r>
      <w:r w:rsidR="00C618DF">
        <w:t xml:space="preserve"> của bộ não</w:t>
      </w:r>
      <w:r>
        <w:t xml:space="preserve"> (cell)</w:t>
      </w:r>
      <w:r w:rsidR="00C618DF">
        <w:t>, bao gồm 256 Neurons</w:t>
      </w:r>
      <w:r w:rsidR="00E641B1">
        <w:t>,</w:t>
      </w:r>
      <w:r w:rsidR="00C618DF">
        <w:t xml:space="preserve"> nhận kích thích (spikes) từ mạng, tích lũy giá trị Potential dựa trên các kích thích này và </w:t>
      </w:r>
      <w:r w:rsidR="00E641B1">
        <w:t xml:space="preserve">có thể </w:t>
      </w:r>
      <w:r w:rsidR="00C618DF">
        <w:t>phóng ra các kích thích tương ứng nếu giá trị Potential vượt</w:t>
      </w:r>
      <w:r w:rsidR="00E641B1">
        <w:t xml:space="preserve"> qua</w:t>
      </w:r>
      <w:r w:rsidR="00C618DF">
        <w:t xml:space="preserve"> một ngưỡng nhất đị</w:t>
      </w:r>
      <w:r>
        <w:t xml:space="preserve">nh (threshold). </w:t>
      </w:r>
      <w:proofErr w:type="gramStart"/>
      <w:r>
        <w:t xml:space="preserve">Sau khi phóng ra một kích thích, giá trị Potential của Neuron sẽ được </w:t>
      </w:r>
      <w:r w:rsidR="00686084">
        <w:t>thiết lập lại về giá trị khởi tạo.</w:t>
      </w:r>
      <w:proofErr w:type="gramEnd"/>
    </w:p>
    <w:p w:rsidR="008770C4" w:rsidP="00907ACC" w:rsidRDefault="008770C4" w14:paraId="55A79AD2" w14:textId="77777777">
      <w:pPr>
        <w:keepNext/>
        <w:jc w:val="center"/>
      </w:pPr>
      <w:r>
        <w:rPr>
          <w:noProof/>
        </w:rPr>
        <w:lastRenderedPageBreak/>
        <w:drawing>
          <wp:inline distT="0" distB="0" distL="0" distR="0" wp14:anchorId="21510DDA" wp14:editId="3D8D1905">
            <wp:extent cx="3688080" cy="71018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88080" cy="7101840"/>
                    </a:xfrm>
                    <a:prstGeom prst="rect">
                      <a:avLst/>
                    </a:prstGeom>
                  </pic:spPr>
                </pic:pic>
              </a:graphicData>
            </a:graphic>
          </wp:inline>
        </w:drawing>
      </w:r>
    </w:p>
    <w:p w:rsidR="008770C4" w:rsidP="008770C4" w:rsidRDefault="008770C4" w14:paraId="1B783136" w14:textId="3667183C">
      <w:pPr>
        <w:pStyle w:val="Caption"/>
      </w:pPr>
      <w:bookmarkStart w:name="_Toc58948216" w:id="18"/>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2</w:t>
      </w:r>
      <w:r w:rsidR="00826043">
        <w:fldChar w:fldCharType="end"/>
      </w:r>
      <w:r>
        <w:t xml:space="preserve"> Kiến trúc TrueNorth cho mạng SNN</w:t>
      </w:r>
      <w:bookmarkEnd w:id="18"/>
    </w:p>
    <w:p w:rsidR="00E240EC" w:rsidP="00E240EC" w:rsidRDefault="00C618DF" w14:paraId="5F062ADB" w14:textId="01402D7A">
      <w:pPr>
        <w:ind w:firstLine="567"/>
      </w:pPr>
      <w:r>
        <w:t xml:space="preserve"> </w:t>
      </w:r>
      <w:proofErr w:type="gramStart"/>
      <w:r>
        <w:t xml:space="preserve">Khi hết hợp nhiều Core thành một mạng lưới lớn, mạng SNN được hình thành và thực hiện được các chức năng </w:t>
      </w:r>
      <w:r w:rsidR="00E641B1">
        <w:t>ứng với</w:t>
      </w:r>
      <w:r>
        <w:t xml:space="preserve"> các bộ tham số kết nối đã được huấn luyện từ trước.</w:t>
      </w:r>
      <w:proofErr w:type="gramEnd"/>
      <w:r>
        <w:t xml:space="preserve"> Khi số lượng các Core tăng lên, mạng càng thực hiện được các chức năng phức tạp hơn, với độ chính xác cao hơn, mang tính ứng dụng thực tiễn.</w:t>
      </w:r>
    </w:p>
    <w:p w:rsidR="00D25B0A" w:rsidP="00765723" w:rsidRDefault="00D25B0A" w14:paraId="4EB8E039" w14:textId="77777777">
      <w:pPr>
        <w:keepNext/>
        <w:jc w:val="center"/>
      </w:pPr>
      <w:r>
        <w:rPr>
          <w:noProof/>
        </w:rPr>
        <w:lastRenderedPageBreak/>
        <w:drawing>
          <wp:inline distT="0" distB="0" distL="0" distR="0" wp14:anchorId="1062FF3E" wp14:editId="201FBEFD">
            <wp:extent cx="5758815" cy="4352635"/>
            <wp:effectExtent l="0" t="0" r="0" b="0"/>
            <wp:docPr id="2" name="Picture 2" descr="C:\Users\HP\Downloads\Neuron-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Neuron-Pag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4352635"/>
                    </a:xfrm>
                    <a:prstGeom prst="rect">
                      <a:avLst/>
                    </a:prstGeom>
                    <a:noFill/>
                    <a:ln>
                      <a:noFill/>
                    </a:ln>
                  </pic:spPr>
                </pic:pic>
              </a:graphicData>
            </a:graphic>
          </wp:inline>
        </w:drawing>
      </w:r>
    </w:p>
    <w:p w:rsidR="00C618DF" w:rsidP="00D25B0A" w:rsidRDefault="00D25B0A" w14:paraId="46931AFC" w14:textId="0EFD3CE0">
      <w:pPr>
        <w:pStyle w:val="Caption"/>
      </w:pPr>
      <w:bookmarkStart w:name="_Toc58948217" w:id="19"/>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3</w:t>
      </w:r>
      <w:r w:rsidR="00826043">
        <w:fldChar w:fldCharType="end"/>
      </w:r>
      <w:r>
        <w:t xml:space="preserve"> Mạng SNN hình thành từ các Core</w:t>
      </w:r>
      <w:bookmarkEnd w:id="19"/>
    </w:p>
    <w:p w:rsidRPr="00D25B0A" w:rsidR="00D25B0A" w:rsidP="00D25B0A" w:rsidRDefault="00D25B0A" w14:paraId="4C9DF8DF" w14:textId="5C3D19A8">
      <w:pPr>
        <w:ind w:firstLine="567"/>
      </w:pPr>
      <w:proofErr w:type="gramStart"/>
      <w:r>
        <w:t>Kích thích phóng ra từ Neurons trong mỗi Core sẽ được đưa tới các Neurons khác trong mạng bằng khố</w:t>
      </w:r>
      <w:r w:rsidR="00E641B1">
        <w:t>i Router trong Core đó</w:t>
      </w:r>
      <w:r w:rsidR="00686084">
        <w:t>,</w:t>
      </w:r>
      <w:r w:rsidR="00DD4B39">
        <w:t xml:space="preserve"> thông</w:t>
      </w:r>
      <w:r w:rsidR="00686084">
        <w:t xml:space="preserve"> qua các dây thần kinh Axons</w:t>
      </w:r>
      <w:r w:rsidR="00E641B1">
        <w:t>.</w:t>
      </w:r>
      <w:proofErr w:type="gramEnd"/>
      <w:r w:rsidR="00E641B1">
        <w:t xml:space="preserve"> </w:t>
      </w:r>
      <w:proofErr w:type="gramStart"/>
      <w:r w:rsidR="00E641B1">
        <w:t>Mỗi Neuron đều</w:t>
      </w:r>
      <w:r w:rsidR="00DD4B39">
        <w:t xml:space="preserve"> chỉ</w:t>
      </w:r>
      <w:r w:rsidR="00E641B1">
        <w:t xml:space="preserve"> phóng kích thích tới một đích đến duy nhất, xác định bởi các trường trong </w:t>
      </w:r>
      <w:r w:rsidR="00DD4B39">
        <w:t xml:space="preserve">một </w:t>
      </w:r>
      <w:r w:rsidR="00E641B1">
        <w:t>gói</w:t>
      </w:r>
      <w:r w:rsidR="00E50844">
        <w:t xml:space="preserve"> </w:t>
      </w:r>
      <w:r w:rsidR="00DD4B39">
        <w:t xml:space="preserve">tin </w:t>
      </w:r>
      <w:r w:rsidR="00E50844">
        <w:t xml:space="preserve">được đề cập tại mục </w:t>
      </w:r>
      <w:r w:rsidR="00E50844">
        <w:fldChar w:fldCharType="begin"/>
      </w:r>
      <w:r w:rsidR="00E50844">
        <w:instrText xml:space="preserve"> REF _Ref58779908 \r \h </w:instrText>
      </w:r>
      <w:r w:rsidR="00E50844">
        <w:fldChar w:fldCharType="separate"/>
      </w:r>
      <w:r w:rsidR="00E50844">
        <w:t>2.2.4</w:t>
      </w:r>
      <w:r w:rsidR="00E50844">
        <w:fldChar w:fldCharType="end"/>
      </w:r>
      <w:r w:rsidR="00E641B1">
        <w:t>.</w:t>
      </w:r>
      <w:proofErr w:type="gramEnd"/>
    </w:p>
    <w:p w:rsidR="00622C05" w:rsidP="00622C05" w:rsidRDefault="00686084" w14:paraId="3E725E7F" w14:textId="2732CBA1">
      <w:pPr>
        <w:pStyle w:val="Heading3"/>
      </w:pPr>
      <w:bookmarkStart w:name="_Toc58948173" w:id="20"/>
      <w:r>
        <w:t>Kiến trúc</w:t>
      </w:r>
      <w:r w:rsidR="00C64601">
        <w:t xml:space="preserve"> </w:t>
      </w:r>
      <w:r w:rsidR="00622C05">
        <w:t>của một Core</w:t>
      </w:r>
      <w:r w:rsidR="00986416">
        <w:t xml:space="preserve"> (Cell)</w:t>
      </w:r>
      <w:r w:rsidR="00622C05">
        <w:t xml:space="preserve"> trong mạng</w:t>
      </w:r>
      <w:bookmarkEnd w:id="20"/>
    </w:p>
    <w:p w:rsidR="00C64601" w:rsidP="00C64601" w:rsidRDefault="00C64601" w14:paraId="2712AEAF" w14:textId="37BF599E">
      <w:pPr>
        <w:ind w:firstLine="567"/>
      </w:pPr>
      <w:r>
        <w:t xml:space="preserve">Để thực hiện được cấu trúc các Core như mô tả trong phần </w:t>
      </w:r>
      <w:r>
        <w:fldChar w:fldCharType="begin"/>
      </w:r>
      <w:r>
        <w:instrText xml:space="preserve"> REF _Ref58619470 \n \h </w:instrText>
      </w:r>
      <w:r>
        <w:fldChar w:fldCharType="separate"/>
      </w:r>
      <w:r>
        <w:t>2.2.1</w:t>
      </w:r>
      <w:r>
        <w:fldChar w:fldCharType="end"/>
      </w:r>
      <w:r>
        <w:t>, kiến trúc TrueNorth được đề xuất với mỗi Core gồm 5 khối chính bao gồm Neuron</w:t>
      </w:r>
      <w:r w:rsidR="002F0000">
        <w:rPr>
          <w:lang w:val="vi-VN"/>
        </w:rPr>
        <w:t xml:space="preserve"> </w:t>
      </w:r>
      <w:r>
        <w:t>Block, CSRAM, Scheduler, Token</w:t>
      </w:r>
      <w:r w:rsidR="002F0000">
        <w:rPr>
          <w:lang w:val="vi-VN"/>
        </w:rPr>
        <w:t xml:space="preserve"> </w:t>
      </w:r>
      <w:r>
        <w:t>Controller và Router.</w:t>
      </w:r>
    </w:p>
    <w:p w:rsidR="00C64601" w:rsidP="00C64601" w:rsidRDefault="00C64601" w14:paraId="47E41759" w14:textId="2C0E6B68">
      <w:pPr>
        <w:ind w:firstLine="567"/>
      </w:pPr>
      <w:r>
        <w:t>Mạng SNN khi này có thể mở rộng không giới hạn dựa trên các Core</w:t>
      </w:r>
      <w:r w:rsidR="00DD4B39">
        <w:t xml:space="preserve"> khi kết nối với nhau</w:t>
      </w:r>
      <w:r>
        <w:t xml:space="preserve">, số lượng Core càng lớn thì khả năng ứng dụng của mạng càng cao, thực hiện được nhiều chức năng phức tạp hơn, tuy nhiên diện tích mạch </w:t>
      </w:r>
      <w:r w:rsidR="00DD4B39">
        <w:t xml:space="preserve">và năng lượng tiêu thụ </w:t>
      </w:r>
      <w:r>
        <w:t>sẽ lớn</w:t>
      </w:r>
      <w:r w:rsidR="00DD4B39">
        <w:t xml:space="preserve"> hơn</w:t>
      </w:r>
      <w:r>
        <w:t>.</w:t>
      </w:r>
    </w:p>
    <w:p w:rsidR="00C13296" w:rsidP="00907ACC" w:rsidRDefault="00C13296" w14:paraId="2A1C1FD5" w14:textId="77777777">
      <w:pPr>
        <w:keepNext/>
        <w:jc w:val="center"/>
      </w:pPr>
      <w:r>
        <w:rPr>
          <w:noProof/>
        </w:rPr>
        <w:lastRenderedPageBreak/>
        <w:drawing>
          <wp:inline distT="0" distB="0" distL="0" distR="0" wp14:anchorId="6CDC14BC" wp14:editId="1A1BED91">
            <wp:extent cx="2301239" cy="2717283"/>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01870" cy="2718029"/>
                    </a:xfrm>
                    <a:prstGeom prst="rect">
                      <a:avLst/>
                    </a:prstGeom>
                  </pic:spPr>
                </pic:pic>
              </a:graphicData>
            </a:graphic>
          </wp:inline>
        </w:drawing>
      </w:r>
    </w:p>
    <w:p w:rsidR="00C64601" w:rsidP="00C13296" w:rsidRDefault="00C13296" w14:paraId="414D991A" w14:textId="0761DC13">
      <w:pPr>
        <w:pStyle w:val="Caption"/>
        <w:rPr>
          <w:lang w:val="vi-VN"/>
        </w:rPr>
      </w:pPr>
      <w:bookmarkStart w:name="_Toc58948218" w:id="21"/>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4</w:t>
      </w:r>
      <w:r w:rsidR="00826043">
        <w:fldChar w:fldCharType="end"/>
      </w:r>
      <w:r>
        <w:t xml:space="preserve"> Kiến trúc của một Core trong mạng</w:t>
      </w:r>
      <w:bookmarkEnd w:id="21"/>
    </w:p>
    <w:p w:rsidR="002F0000" w:rsidP="002F0000" w:rsidRDefault="002F0000" w14:paraId="38B3778F" w14:textId="403B4794">
      <w:pPr>
        <w:ind w:firstLine="567"/>
        <w:rPr>
          <w:lang w:val="vi-VN"/>
        </w:rPr>
      </w:pPr>
      <w:r>
        <w:rPr>
          <w:lang w:val="vi-VN"/>
        </w:rPr>
        <w:t xml:space="preserve">Khi Router nhận được gói tin có đích đến là Core hiện tại, nó sẽ đưa các gói </w:t>
      </w:r>
      <w:r w:rsidR="00065DB6">
        <w:rPr>
          <w:lang w:val="vi-VN"/>
        </w:rPr>
        <w:t>kích thích</w:t>
      </w:r>
      <w:r>
        <w:rPr>
          <w:lang w:val="vi-VN"/>
        </w:rPr>
        <w:t xml:space="preserve"> tới Scheduler để </w:t>
      </w:r>
      <w:r w:rsidR="00065DB6">
        <w:rPr>
          <w:lang w:val="vi-VN"/>
        </w:rPr>
        <w:t>lưu trữ. Tại tick tiếp theo, các gói này quyết định việc những Axons nào trong 256 Axons của Core sẽ phóng ra kích thích. Sau đó Token Controller là một máy trạng thái sẽ điều khiển hoạt động của CSRAM và Neuron Block một cách phù hợp để tính toán đầu ra cho 256 Neurons, đưa các kích thích tới mạng</w:t>
      </w:r>
      <w:r w:rsidR="00DD4B39">
        <w:t xml:space="preserve"> qua Router</w:t>
      </w:r>
      <w:r w:rsidR="00065DB6">
        <w:rPr>
          <w:lang w:val="vi-VN"/>
        </w:rPr>
        <w:t>.</w:t>
      </w:r>
    </w:p>
    <w:p w:rsidRPr="009A2F09" w:rsidR="00E60540" w:rsidP="002F0000" w:rsidRDefault="00E60540" w14:paraId="06F5691B" w14:textId="070E54F6">
      <w:pPr>
        <w:ind w:firstLine="567"/>
      </w:pPr>
      <w:r>
        <w:rPr>
          <w:lang w:val="vi-VN"/>
        </w:rPr>
        <w:t xml:space="preserve">Lưu ý: ngoài chu kỳ đồng hồ clk, kiến trúc mạng sử dụng thêm một đơn vị tính toán thời gian là “tick”. Mỗi tick sẽ được kích hoạt sau một số chu kỳ clk nhất định, bắt đầu cho toàn bộ hoạt động tính toán của một Core. Nói cách khác, khoảng thời gian giữa các tick là thời gian mà mạng cần để xử lý </w:t>
      </w:r>
      <w:r w:rsidR="00DD4B39">
        <w:t>hoàn tất</w:t>
      </w:r>
      <w:r>
        <w:rPr>
          <w:lang w:val="vi-VN"/>
        </w:rPr>
        <w:t xml:space="preserve"> cho một ả</w:t>
      </w:r>
      <w:r w:rsidR="007E33E2">
        <w:rPr>
          <w:lang w:val="vi-VN"/>
        </w:rPr>
        <w:t>nh. Việc lựa chọn giá trị tick hợp lý cũng quyết định rất nhiều tới tốc độ xử lý của mạng.</w:t>
      </w:r>
      <w:r w:rsidR="009A2F09">
        <w:t xml:space="preserve"> Nếu thời gian tick quá nhỏ, ảnh chưa kịp xử lý</w:t>
      </w:r>
      <w:r w:rsidR="00100940">
        <w:t xml:space="preserve"> xong</w:t>
      </w:r>
      <w:r w:rsidR="009A2F09">
        <w:t xml:space="preserve"> đã xuất hiện tick mới, gây ra lỗi cho mạng. Ngược lại nếu thời gian tick quá lớn, mạ</w:t>
      </w:r>
      <w:r w:rsidR="00100940">
        <w:t>ng xử lý xong ảnh sẽ phải chờ tick mới xuất hiện để tiếp tục hoạt động, gây lãng phí hiệu năng của mạng.</w:t>
      </w:r>
    </w:p>
    <w:p w:rsidR="00986416" w:rsidP="00986416" w:rsidRDefault="00986416" w14:paraId="65168653" w14:textId="26CB7302">
      <w:pPr>
        <w:pStyle w:val="Heading3"/>
        <w:rPr>
          <w:lang w:val="vi-VN"/>
        </w:rPr>
      </w:pPr>
      <w:bookmarkStart w:name="_Ref58779908" w:id="22"/>
      <w:bookmarkStart w:name="_Toc58948174" w:id="23"/>
      <w:r>
        <w:t xml:space="preserve">Cấu trúc của mỗi gói ứng với một kích thích </w:t>
      </w:r>
      <w:proofErr w:type="gramStart"/>
      <w:r>
        <w:t>lan</w:t>
      </w:r>
      <w:proofErr w:type="gramEnd"/>
      <w:r>
        <w:t xml:space="preserve"> truyền trong mạng</w:t>
      </w:r>
      <w:bookmarkEnd w:id="22"/>
      <w:bookmarkEnd w:id="23"/>
    </w:p>
    <w:p w:rsidR="009300D8" w:rsidP="009300D8" w:rsidRDefault="009300D8" w14:paraId="09861BE2" w14:textId="0CE195FE">
      <w:pPr>
        <w:ind w:firstLine="567"/>
        <w:rPr>
          <w:lang w:val="vi-VN"/>
        </w:rPr>
      </w:pPr>
      <w:r w:rsidRPr="520EC16C" w:rsidR="520EC16C">
        <w:rPr>
          <w:lang w:val="vi-VN"/>
        </w:rPr>
        <w:t xml:space="preserve">Mỗi gói kích thích lan truyền trong mạng được biểu diễn bởi một </w:t>
      </w:r>
      <w:proofErr w:type="spellStart"/>
      <w:r w:rsidRPr="520EC16C" w:rsidR="520EC16C">
        <w:rPr>
          <w:lang w:val="vi-VN"/>
        </w:rPr>
        <w:t>bus</w:t>
      </w:r>
      <w:proofErr w:type="spellEnd"/>
      <w:r w:rsidRPr="520EC16C" w:rsidR="520EC16C">
        <w:rPr>
          <w:lang w:val="vi-VN"/>
        </w:rPr>
        <w:t xml:space="preserve"> dữ liệu </w:t>
      </w:r>
      <w:proofErr w:type="spellStart"/>
      <w:r w:rsidRPr="520EC16C" w:rsidR="520EC16C">
        <w:rPr>
          <w:lang w:val="vi-VN"/>
        </w:rPr>
        <w:t>cócd</w:t>
      </w:r>
      <w:proofErr w:type="spellEnd"/>
      <w:r w:rsidRPr="520EC16C" w:rsidR="520EC16C">
        <w:rPr>
          <w:lang w:val="vi-VN"/>
        </w:rPr>
        <w:t xml:space="preserve"> </w:t>
      </w:r>
      <w:proofErr w:type="spellStart"/>
      <w:r w:rsidRPr="520EC16C" w:rsidR="520EC16C">
        <w:rPr>
          <w:lang w:val="vi-VN"/>
        </w:rPr>
        <w:t>mnt</w:t>
      </w:r>
      <w:proofErr w:type="spellEnd"/>
      <w:r w:rsidRPr="520EC16C" w:rsidR="520EC16C">
        <w:rPr>
          <w:lang w:val="vi-VN"/>
        </w:rPr>
        <w:t xml:space="preserve">  d kích thước 30 bit, gồm các trường </w:t>
      </w:r>
      <w:proofErr w:type="spellStart"/>
      <w:r w:rsidRPr="520EC16C" w:rsidR="520EC16C">
        <w:rPr>
          <w:lang w:val="vi-VN"/>
        </w:rPr>
        <w:t>dx</w:t>
      </w:r>
      <w:proofErr w:type="spellEnd"/>
      <w:r w:rsidRPr="520EC16C" w:rsidR="520EC16C">
        <w:rPr>
          <w:lang w:val="vi-VN"/>
        </w:rPr>
        <w:t xml:space="preserve">, </w:t>
      </w:r>
      <w:proofErr w:type="spellStart"/>
      <w:r w:rsidRPr="520EC16C" w:rsidR="520EC16C">
        <w:rPr>
          <w:lang w:val="vi-VN"/>
        </w:rPr>
        <w:t>dy</w:t>
      </w:r>
      <w:proofErr w:type="spellEnd"/>
      <w:r w:rsidRPr="520EC16C" w:rsidR="520EC16C">
        <w:rPr>
          <w:lang w:val="vi-VN"/>
        </w:rPr>
        <w:t xml:space="preserve">, </w:t>
      </w:r>
      <w:proofErr w:type="spellStart"/>
      <w:r w:rsidRPr="520EC16C" w:rsidR="520EC16C">
        <w:rPr>
          <w:lang w:val="vi-VN"/>
        </w:rPr>
        <w:t>axon</w:t>
      </w:r>
      <w:proofErr w:type="spellEnd"/>
      <w:r w:rsidRPr="520EC16C" w:rsidR="520EC16C">
        <w:rPr>
          <w:lang w:val="vi-VN"/>
        </w:rPr>
        <w:t xml:space="preserve"> </w:t>
      </w:r>
      <w:proofErr w:type="spellStart"/>
      <w:r w:rsidRPr="520EC16C" w:rsidR="520EC16C">
        <w:rPr>
          <w:lang w:val="vi-VN"/>
        </w:rPr>
        <w:t>destination</w:t>
      </w:r>
      <w:proofErr w:type="spellEnd"/>
      <w:r w:rsidRPr="520EC16C" w:rsidR="520EC16C">
        <w:rPr>
          <w:lang w:val="vi-VN"/>
        </w:rPr>
        <w:t xml:space="preserve"> và </w:t>
      </w:r>
      <w:proofErr w:type="spellStart"/>
      <w:r w:rsidRPr="520EC16C" w:rsidR="520EC16C">
        <w:rPr>
          <w:lang w:val="vi-VN"/>
        </w:rPr>
        <w:t>tick</w:t>
      </w:r>
      <w:proofErr w:type="spellEnd"/>
      <w:r w:rsidRPr="520EC16C" w:rsidR="520EC16C">
        <w:rPr>
          <w:lang w:val="vi-VN"/>
        </w:rPr>
        <w:t xml:space="preserve"> </w:t>
      </w:r>
      <w:proofErr w:type="spellStart"/>
      <w:r w:rsidRPr="520EC16C" w:rsidR="520EC16C">
        <w:rPr>
          <w:lang w:val="vi-VN"/>
        </w:rPr>
        <w:t>instance</w:t>
      </w:r>
      <w:proofErr w:type="spellEnd"/>
      <w:r w:rsidRPr="520EC16C" w:rsidR="520EC16C">
        <w:rPr>
          <w:lang w:val="vi-VN"/>
        </w:rPr>
        <w:t>.</w:t>
      </w:r>
    </w:p>
    <w:p w:rsidR="009300D8" w:rsidP="00907ACC" w:rsidRDefault="009300D8" w14:paraId="0CA9ADDD" w14:textId="77777777">
      <w:pPr>
        <w:keepNext/>
        <w:jc w:val="center"/>
      </w:pPr>
      <w:r w:rsidRPr="009300D8">
        <w:rPr>
          <w:noProof/>
        </w:rPr>
        <w:drawing>
          <wp:inline distT="0" distB="0" distL="0" distR="0" wp14:anchorId="09C4F5CB" wp14:editId="641626D0">
            <wp:extent cx="3942382" cy="465739"/>
            <wp:effectExtent l="0" t="0" r="127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2382" cy="46573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300D8" w:rsidP="009300D8" w:rsidRDefault="009300D8" w14:paraId="126F01D5" w14:textId="57C9B7F1">
      <w:pPr>
        <w:pStyle w:val="Caption"/>
        <w:rPr>
          <w:lang w:val="vi-VN"/>
        </w:rPr>
      </w:pPr>
      <w:bookmarkStart w:name="_Ref58783728" w:id="24"/>
      <w:bookmarkStart w:name="_Toc58948219" w:id="25"/>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5</w:t>
      </w:r>
      <w:r w:rsidR="00826043">
        <w:fldChar w:fldCharType="end"/>
      </w:r>
      <w:bookmarkEnd w:id="24"/>
      <w:r>
        <w:rPr>
          <w:lang w:val="vi-VN"/>
        </w:rPr>
        <w:t xml:space="preserve"> Cấu trúc một gói kích thích</w:t>
      </w:r>
      <w:bookmarkEnd w:id="25"/>
    </w:p>
    <w:p w:rsidR="009300D8" w:rsidP="009300D8" w:rsidRDefault="00EF50E3" w14:paraId="4F828854" w14:textId="3EA6B2BE">
      <w:pPr>
        <w:ind w:firstLine="567"/>
        <w:rPr>
          <w:lang w:val="vi-VN"/>
        </w:rPr>
      </w:pPr>
      <w:r>
        <w:rPr>
          <w:lang w:val="vi-VN"/>
        </w:rPr>
        <w:lastRenderedPageBreak/>
        <w:t>Trong đó, ý nghĩa các trường được thể hiện:</w:t>
      </w:r>
    </w:p>
    <w:p w:rsidR="00EF50E3" w:rsidP="00EF50E3" w:rsidRDefault="00EF50E3" w14:paraId="64B9956F" w14:textId="09B262D3">
      <w:pPr>
        <w:pStyle w:val="ListParagraph"/>
        <w:numPr>
          <w:ilvl w:val="0"/>
          <w:numId w:val="32"/>
        </w:numPr>
        <w:rPr>
          <w:lang w:val="vi-VN"/>
        </w:rPr>
      </w:pPr>
      <w:r>
        <w:rPr>
          <w:lang w:val="vi-VN"/>
        </w:rPr>
        <w:t xml:space="preserve">dx, dy: hai trường ứng với chiều ngang, dọc, xác định vị trí của Core đích </w:t>
      </w:r>
      <w:r w:rsidR="00DD4B39">
        <w:t>mà gói tin hướng đến.</w:t>
      </w:r>
    </w:p>
    <w:p w:rsidR="00EF50E3" w:rsidP="00EF50E3" w:rsidRDefault="00EF50E3" w14:paraId="539EDB4F" w14:textId="0F6DEF9A">
      <w:pPr>
        <w:pStyle w:val="ListParagraph"/>
        <w:numPr>
          <w:ilvl w:val="0"/>
          <w:numId w:val="32"/>
        </w:numPr>
        <w:rPr>
          <w:lang w:val="vi-VN"/>
        </w:rPr>
      </w:pPr>
      <w:r>
        <w:rPr>
          <w:lang w:val="vi-VN"/>
        </w:rPr>
        <w:t>Axon destination: sau khi đã xác định được Core đích, trường axon destination chỉ ra Axon nào trong 256 Axons của Core đó sẽ nhận đượ</w:t>
      </w:r>
      <w:r w:rsidR="00E60540">
        <w:rPr>
          <w:lang w:val="vi-VN"/>
        </w:rPr>
        <w:t>c kích thích để đưa tới các Neurons trong Core.</w:t>
      </w:r>
    </w:p>
    <w:p w:rsidR="00E60540" w:rsidP="00EF50E3" w:rsidRDefault="00E60540" w14:paraId="6B5AA4B7" w14:textId="11159C92">
      <w:pPr>
        <w:pStyle w:val="ListParagraph"/>
        <w:numPr>
          <w:ilvl w:val="0"/>
          <w:numId w:val="32"/>
        </w:numPr>
        <w:rPr>
          <w:lang w:val="vi-VN"/>
        </w:rPr>
      </w:pPr>
      <w:r>
        <w:rPr>
          <w:lang w:val="vi-VN"/>
        </w:rPr>
        <w:t xml:space="preserve">Tick instance: </w:t>
      </w:r>
      <w:r w:rsidR="00DD4B39">
        <w:t xml:space="preserve">sau </w:t>
      </w:r>
      <w:r>
        <w:rPr>
          <w:lang w:val="vi-VN"/>
        </w:rPr>
        <w:t>khi gói được đưa từ Router tới Scheduler để lưu trữ, trường tick instance xác định thời điểm mà kích thích được đưa ra từ Scheduler</w:t>
      </w:r>
      <w:r w:rsidR="007E33E2">
        <w:rPr>
          <w:lang w:val="vi-VN"/>
        </w:rPr>
        <w:t xml:space="preserve"> </w:t>
      </w:r>
      <w:r w:rsidR="00DD4B39">
        <w:t>t</w:t>
      </w:r>
      <w:r w:rsidR="007E33E2">
        <w:rPr>
          <w:lang w:val="vi-VN"/>
        </w:rPr>
        <w:t>ới các Axons trong Core. Giá trị tick instance càng lớn thì kích thích càng lâu được đưa ra hơn, và khoảng thời gian này là số nguyên lần của thời gian “tick”.</w:t>
      </w:r>
    </w:p>
    <w:p w:rsidR="007E33E2" w:rsidP="007E33E2" w:rsidRDefault="007E33E2" w14:paraId="5EF8CE2F" w14:textId="7BCFB965">
      <w:pPr>
        <w:ind w:firstLine="567"/>
        <w:rPr>
          <w:lang w:val="vi-VN"/>
        </w:rPr>
      </w:pPr>
      <w:r>
        <w:rPr>
          <w:lang w:val="vi-VN"/>
        </w:rPr>
        <w:t>Lưu ý: hai khái niệm “tick” và “tick instance” là hoàn toàn khác nhau. Trong đó “tick” là một tín hiệu được kích hoạt định kỳ sau mỗi khoảng thời gian nhất định, được dùng để xác định thời gian xử lý xong một ảnh. Còn “tick instance” mang ý nghĩa là một trường trong gói kích thích</w:t>
      </w:r>
      <w:r w:rsidR="00FB3A33">
        <w:rPr>
          <w:lang w:val="vi-VN"/>
        </w:rPr>
        <w:t xml:space="preserve"> lan truyền trong mạng</w:t>
      </w:r>
      <w:r>
        <w:rPr>
          <w:lang w:val="vi-VN"/>
        </w:rPr>
        <w:t>.</w:t>
      </w:r>
    </w:p>
    <w:p w:rsidR="008B0313" w:rsidP="008B0313" w:rsidRDefault="00D8366E" w14:paraId="71FC2D27" w14:textId="40A56737">
      <w:pPr>
        <w:pStyle w:val="Heading2"/>
      </w:pPr>
      <w:bookmarkStart w:name="_Toc58948175" w:id="26"/>
      <w:r>
        <w:t>Kiến trúc Top module – SNN_NetworkGrid</w:t>
      </w:r>
      <w:bookmarkEnd w:id="26"/>
    </w:p>
    <w:p w:rsidRPr="00BE48E3" w:rsidR="00BE48E3" w:rsidP="00BE48E3" w:rsidRDefault="00BE48E3" w14:paraId="52131E8A" w14:textId="6344D58C">
      <w:pPr>
        <w:pStyle w:val="Heading3"/>
      </w:pPr>
      <w:bookmarkStart w:name="_Toc58948176" w:id="27"/>
      <w:r>
        <w:t>Sơ đồ khối Top module</w:t>
      </w:r>
      <w:bookmarkEnd w:id="27"/>
    </w:p>
    <w:p w:rsidRPr="00CA11FF" w:rsidR="00CA11FF" w:rsidP="00CA11FF" w:rsidRDefault="00CA11FF" w14:paraId="137EF4E3" w14:textId="56A7C186">
      <w:pPr>
        <w:ind w:firstLine="567"/>
      </w:pPr>
      <w:r>
        <w:t xml:space="preserve">Top module là khối SNN_NetworkGrid, đã bao gồm một mạng lưới gồm nhiều Core bên trong kết nối với nhau. </w:t>
      </w:r>
      <w:proofErr w:type="gramStart"/>
      <w:r>
        <w:t>Trong đó Core đầu vào nhận các gói, sử dụng Router để đưa các gói này tới những Core đích đến thích hợp dựa vào thông tin các trường trong gói.</w:t>
      </w:r>
      <w:proofErr w:type="gramEnd"/>
      <w:r>
        <w:t xml:space="preserve"> Sau </w:t>
      </w:r>
      <w:r w:rsidR="00DD4B39">
        <w:t>đó</w:t>
      </w:r>
      <w:r>
        <w:t xml:space="preserve"> các gói kích thích được </w:t>
      </w:r>
      <w:proofErr w:type="gramStart"/>
      <w:r>
        <w:t>lan</w:t>
      </w:r>
      <w:proofErr w:type="gramEnd"/>
      <w:r>
        <w:t xml:space="preserve"> truyền</w:t>
      </w:r>
      <w:r w:rsidR="00E02BCB">
        <w:t xml:space="preserve"> trong mạng</w:t>
      </w:r>
      <w:r>
        <w:t xml:space="preserve"> và tạo ra</w:t>
      </w:r>
      <w:r w:rsidR="00DD4B39">
        <w:t xml:space="preserve"> thêm</w:t>
      </w:r>
      <w:r>
        <w:t xml:space="preserve"> các kích thích mới sinh ra bởi các Neuron</w:t>
      </w:r>
      <w:r w:rsidR="00E02BCB">
        <w:t>s</w:t>
      </w:r>
      <w:r>
        <w:t xml:space="preserve">, kết thúc quá trình này, các gói được gửi tới Core đầu ra và trở thành Output </w:t>
      </w:r>
      <w:r w:rsidR="00E02BCB">
        <w:t>chung cho</w:t>
      </w:r>
      <w:r>
        <w:t xml:space="preserve"> toàn mạng.</w:t>
      </w:r>
    </w:p>
    <w:p w:rsidR="00724355" w:rsidP="00724355" w:rsidRDefault="00724355" w14:paraId="36122A03" w14:textId="77777777">
      <w:pPr>
        <w:keepNext/>
        <w:jc w:val="center"/>
      </w:pPr>
      <w:r>
        <w:rPr>
          <w:noProof/>
        </w:rPr>
        <w:drawing>
          <wp:inline distT="0" distB="0" distL="0" distR="0" wp14:anchorId="3BE86CF1" wp14:editId="0275D6A4">
            <wp:extent cx="3306049" cy="1676400"/>
            <wp:effectExtent l="0" t="0" r="8890" b="0"/>
            <wp:docPr id="5" name="Picture 5" descr="C:\Users\HP\Downloads\Neuron-P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Neuron-Page-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5108" cy="1680994"/>
                    </a:xfrm>
                    <a:prstGeom prst="rect">
                      <a:avLst/>
                    </a:prstGeom>
                    <a:noFill/>
                    <a:ln>
                      <a:noFill/>
                    </a:ln>
                  </pic:spPr>
                </pic:pic>
              </a:graphicData>
            </a:graphic>
          </wp:inline>
        </w:drawing>
      </w:r>
    </w:p>
    <w:p w:rsidR="00CA11FF" w:rsidP="00CA11FF" w:rsidRDefault="00724355" w14:paraId="45DABDF6" w14:textId="6B6FBAD7">
      <w:pPr>
        <w:pStyle w:val="Caption"/>
      </w:pPr>
      <w:bookmarkStart w:name="_Toc58948220" w:id="28"/>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proofErr w:type="gramStart"/>
      <w:r w:rsidR="00826043">
        <w:rPr>
          <w:noProof/>
        </w:rPr>
        <w:t>6</w:t>
      </w:r>
      <w:r w:rsidR="00826043">
        <w:fldChar w:fldCharType="end"/>
      </w:r>
      <w:r>
        <w:t xml:space="preserve"> Sơ</w:t>
      </w:r>
      <w:proofErr w:type="gramEnd"/>
      <w:r>
        <w:t xml:space="preserve"> đồ khối SNN_NetworkGrid</w:t>
      </w:r>
      <w:bookmarkEnd w:id="28"/>
    </w:p>
    <w:tbl>
      <w:tblPr>
        <w:tblStyle w:val="TableGrid"/>
        <w:tblW w:w="9747" w:type="dxa"/>
        <w:jc w:val="center"/>
        <w:tblLook w:val="04A0" w:firstRow="1" w:lastRow="0" w:firstColumn="1" w:lastColumn="0" w:noHBand="0" w:noVBand="1"/>
      </w:tblPr>
      <w:tblGrid>
        <w:gridCol w:w="2480"/>
        <w:gridCol w:w="1002"/>
        <w:gridCol w:w="1133"/>
        <w:gridCol w:w="5132"/>
      </w:tblGrid>
      <w:tr w:rsidRPr="006649A0" w:rsidR="00CA11FF" w:rsidTr="00975367" w14:paraId="5562ADFB" w14:textId="77777777">
        <w:trPr>
          <w:jc w:val="center"/>
        </w:trPr>
        <w:tc>
          <w:tcPr>
            <w:tcW w:w="2480" w:type="dxa"/>
          </w:tcPr>
          <w:p w:rsidRPr="006649A0" w:rsidR="00CA11FF" w:rsidP="00975367" w:rsidRDefault="00CA11FF" w14:paraId="21E06036" w14:textId="77777777">
            <w:pPr>
              <w:jc w:val="center"/>
              <w:rPr>
                <w:b/>
              </w:rPr>
            </w:pPr>
            <w:r w:rsidRPr="006649A0">
              <w:rPr>
                <w:b/>
              </w:rPr>
              <w:lastRenderedPageBreak/>
              <w:t>Name</w:t>
            </w:r>
          </w:p>
        </w:tc>
        <w:tc>
          <w:tcPr>
            <w:tcW w:w="1002" w:type="dxa"/>
          </w:tcPr>
          <w:p w:rsidRPr="006649A0" w:rsidR="00CA11FF" w:rsidP="00975367" w:rsidRDefault="00CA11FF" w14:paraId="37D7CCA9" w14:textId="77777777">
            <w:pPr>
              <w:jc w:val="center"/>
              <w:rPr>
                <w:b/>
              </w:rPr>
            </w:pPr>
            <w:r w:rsidRPr="006649A0">
              <w:rPr>
                <w:b/>
              </w:rPr>
              <w:t>Width</w:t>
            </w:r>
          </w:p>
        </w:tc>
        <w:tc>
          <w:tcPr>
            <w:tcW w:w="1133" w:type="dxa"/>
          </w:tcPr>
          <w:p w:rsidRPr="006649A0" w:rsidR="00CA11FF" w:rsidP="00975367" w:rsidRDefault="00CA11FF" w14:paraId="6CD34F73" w14:textId="77777777">
            <w:pPr>
              <w:jc w:val="center"/>
              <w:rPr>
                <w:b/>
              </w:rPr>
            </w:pPr>
            <w:r>
              <w:rPr>
                <w:b/>
              </w:rPr>
              <w:t>Type</w:t>
            </w:r>
          </w:p>
        </w:tc>
        <w:tc>
          <w:tcPr>
            <w:tcW w:w="5132" w:type="dxa"/>
          </w:tcPr>
          <w:p w:rsidRPr="006649A0" w:rsidR="00CA11FF" w:rsidP="00975367" w:rsidRDefault="00CA11FF" w14:paraId="019BE9BD" w14:textId="77777777">
            <w:pPr>
              <w:jc w:val="center"/>
              <w:rPr>
                <w:b/>
              </w:rPr>
            </w:pPr>
            <w:r w:rsidRPr="006649A0">
              <w:rPr>
                <w:b/>
              </w:rPr>
              <w:t>Description</w:t>
            </w:r>
          </w:p>
        </w:tc>
      </w:tr>
      <w:tr w:rsidRPr="00F8378F" w:rsidR="00CA11FF" w:rsidTr="00975367" w14:paraId="4BF8D5BF" w14:textId="77777777">
        <w:trPr>
          <w:jc w:val="center"/>
        </w:trPr>
        <w:tc>
          <w:tcPr>
            <w:tcW w:w="2480" w:type="dxa"/>
          </w:tcPr>
          <w:p w:rsidRPr="006649A0" w:rsidR="00CA11FF" w:rsidP="00975367" w:rsidRDefault="00CA11FF" w14:paraId="45B96A79" w14:textId="77777777">
            <w:pPr>
              <w:jc w:val="center"/>
              <w:rPr>
                <w:b/>
              </w:rPr>
            </w:pPr>
            <w:r w:rsidRPr="006649A0">
              <w:rPr>
                <w:b/>
              </w:rPr>
              <w:t>clk</w:t>
            </w:r>
          </w:p>
        </w:tc>
        <w:tc>
          <w:tcPr>
            <w:tcW w:w="1002" w:type="dxa"/>
          </w:tcPr>
          <w:p w:rsidRPr="00F8378F" w:rsidR="00CA11FF" w:rsidP="00975367" w:rsidRDefault="00CA11FF" w14:paraId="753685A9" w14:textId="77777777">
            <w:pPr>
              <w:jc w:val="center"/>
            </w:pPr>
            <w:r>
              <w:t>1</w:t>
            </w:r>
          </w:p>
        </w:tc>
        <w:tc>
          <w:tcPr>
            <w:tcW w:w="1133" w:type="dxa"/>
          </w:tcPr>
          <w:p w:rsidRPr="00F8378F" w:rsidR="00CA11FF" w:rsidP="00975367" w:rsidRDefault="00CA11FF" w14:paraId="47B29F34" w14:textId="77777777">
            <w:pPr>
              <w:jc w:val="center"/>
            </w:pPr>
            <w:r w:rsidRPr="00F8378F">
              <w:t>Input</w:t>
            </w:r>
          </w:p>
        </w:tc>
        <w:tc>
          <w:tcPr>
            <w:tcW w:w="5132" w:type="dxa"/>
          </w:tcPr>
          <w:p w:rsidRPr="00F8378F" w:rsidR="00CA11FF" w:rsidP="00975367" w:rsidRDefault="00CA11FF" w14:paraId="2A925CA4" w14:textId="77777777">
            <w:r>
              <w:t>Tín hiệu xung đồng hồ</w:t>
            </w:r>
          </w:p>
        </w:tc>
      </w:tr>
      <w:tr w:rsidRPr="00F8378F" w:rsidR="00CA11FF" w:rsidTr="00975367" w14:paraId="088F02A7" w14:textId="77777777">
        <w:trPr>
          <w:jc w:val="center"/>
        </w:trPr>
        <w:tc>
          <w:tcPr>
            <w:tcW w:w="2480" w:type="dxa"/>
          </w:tcPr>
          <w:p w:rsidRPr="006649A0" w:rsidR="00CA11FF" w:rsidP="00975367" w:rsidRDefault="00CA11FF" w14:paraId="242CD5E2" w14:textId="77777777">
            <w:pPr>
              <w:jc w:val="center"/>
              <w:rPr>
                <w:b/>
              </w:rPr>
            </w:pPr>
            <w:r>
              <w:rPr>
                <w:b/>
              </w:rPr>
              <w:t>rst</w:t>
            </w:r>
          </w:p>
        </w:tc>
        <w:tc>
          <w:tcPr>
            <w:tcW w:w="1002" w:type="dxa"/>
          </w:tcPr>
          <w:p w:rsidRPr="00F8378F" w:rsidR="00CA11FF" w:rsidP="00975367" w:rsidRDefault="00CA11FF" w14:paraId="6715FC3E" w14:textId="77777777">
            <w:pPr>
              <w:jc w:val="center"/>
            </w:pPr>
            <w:r>
              <w:t>1</w:t>
            </w:r>
          </w:p>
        </w:tc>
        <w:tc>
          <w:tcPr>
            <w:tcW w:w="1133" w:type="dxa"/>
          </w:tcPr>
          <w:p w:rsidRPr="00F8378F" w:rsidR="00CA11FF" w:rsidP="00975367" w:rsidRDefault="00CA11FF" w14:paraId="517AB8C1" w14:textId="77777777">
            <w:pPr>
              <w:jc w:val="center"/>
            </w:pPr>
            <w:r w:rsidRPr="00F8378F">
              <w:t>Input</w:t>
            </w:r>
          </w:p>
        </w:tc>
        <w:tc>
          <w:tcPr>
            <w:tcW w:w="5132" w:type="dxa"/>
          </w:tcPr>
          <w:p w:rsidRPr="00F8378F" w:rsidR="00CA11FF" w:rsidP="00975367" w:rsidRDefault="00CA11FF" w14:paraId="6C0EA2F8" w14:textId="77777777">
            <w:r>
              <w:t>Tín hiệu reset tích cực mức cao</w:t>
            </w:r>
          </w:p>
        </w:tc>
      </w:tr>
      <w:tr w:rsidRPr="00F8378F" w:rsidR="00CA11FF" w:rsidTr="00975367" w14:paraId="5669D6F1" w14:textId="77777777">
        <w:trPr>
          <w:jc w:val="center"/>
        </w:trPr>
        <w:tc>
          <w:tcPr>
            <w:tcW w:w="2480" w:type="dxa"/>
          </w:tcPr>
          <w:p w:rsidRPr="006649A0" w:rsidR="00CA11FF" w:rsidP="00975367" w:rsidRDefault="00CA11FF" w14:paraId="71656C33" w14:textId="77777777">
            <w:pPr>
              <w:jc w:val="center"/>
              <w:rPr>
                <w:b/>
              </w:rPr>
            </w:pPr>
            <w:r>
              <w:rPr>
                <w:b/>
              </w:rPr>
              <w:t>tick</w:t>
            </w:r>
          </w:p>
        </w:tc>
        <w:tc>
          <w:tcPr>
            <w:tcW w:w="1002" w:type="dxa"/>
          </w:tcPr>
          <w:p w:rsidRPr="00F8378F" w:rsidR="00CA11FF" w:rsidP="00975367" w:rsidRDefault="00CA11FF" w14:paraId="5AF4CED2" w14:textId="77777777">
            <w:pPr>
              <w:jc w:val="center"/>
            </w:pPr>
            <w:r>
              <w:t>1</w:t>
            </w:r>
          </w:p>
        </w:tc>
        <w:tc>
          <w:tcPr>
            <w:tcW w:w="1133" w:type="dxa"/>
          </w:tcPr>
          <w:p w:rsidRPr="00B54EE7" w:rsidR="00CA11FF" w:rsidP="00975367" w:rsidRDefault="00CA11FF" w14:paraId="7CAF3683" w14:textId="77777777">
            <w:pPr>
              <w:jc w:val="center"/>
            </w:pPr>
            <w:r>
              <w:t>Input</w:t>
            </w:r>
          </w:p>
        </w:tc>
        <w:tc>
          <w:tcPr>
            <w:tcW w:w="5132" w:type="dxa"/>
          </w:tcPr>
          <w:p w:rsidRPr="00F8378F" w:rsidR="00CA11FF" w:rsidP="00975367" w:rsidRDefault="00CA11FF" w14:paraId="68CB32D4" w14:textId="77777777">
            <w:pPr>
              <w:keepNext/>
            </w:pPr>
            <w:r>
              <w:t>Tín hiệu kích hoạt quá trình đọc và xử lý ảnh</w:t>
            </w:r>
          </w:p>
        </w:tc>
      </w:tr>
      <w:tr w:rsidR="00CA11FF" w:rsidTr="00975367" w14:paraId="57BEDE29" w14:textId="77777777">
        <w:trPr>
          <w:jc w:val="center"/>
        </w:trPr>
        <w:tc>
          <w:tcPr>
            <w:tcW w:w="2480" w:type="dxa"/>
          </w:tcPr>
          <w:p w:rsidR="00CA11FF" w:rsidP="00975367" w:rsidRDefault="00CA11FF" w14:paraId="3567B2EB" w14:textId="77777777">
            <w:pPr>
              <w:jc w:val="center"/>
              <w:rPr>
                <w:b/>
              </w:rPr>
            </w:pPr>
            <w:r>
              <w:rPr>
                <w:b/>
              </w:rPr>
              <w:t>input_buffer_empty</w:t>
            </w:r>
          </w:p>
        </w:tc>
        <w:tc>
          <w:tcPr>
            <w:tcW w:w="1002" w:type="dxa"/>
          </w:tcPr>
          <w:p w:rsidR="00CA11FF" w:rsidP="00975367" w:rsidRDefault="00CA11FF" w14:paraId="6647B344" w14:textId="77777777">
            <w:pPr>
              <w:jc w:val="center"/>
            </w:pPr>
            <w:r>
              <w:t>1</w:t>
            </w:r>
          </w:p>
        </w:tc>
        <w:tc>
          <w:tcPr>
            <w:tcW w:w="1133" w:type="dxa"/>
          </w:tcPr>
          <w:p w:rsidR="00CA11FF" w:rsidP="00975367" w:rsidRDefault="00CA11FF" w14:paraId="67B525FF" w14:textId="77777777">
            <w:pPr>
              <w:jc w:val="center"/>
            </w:pPr>
            <w:r>
              <w:t>Input</w:t>
            </w:r>
          </w:p>
        </w:tc>
        <w:tc>
          <w:tcPr>
            <w:tcW w:w="5132" w:type="dxa"/>
          </w:tcPr>
          <w:p w:rsidR="00CA11FF" w:rsidP="00975367" w:rsidRDefault="00CA11FF" w14:paraId="2B7F8FDD" w14:textId="77777777">
            <w:pPr>
              <w:keepNext/>
            </w:pPr>
            <w:r>
              <w:t>Tín hiệu báo hiệu bộ đệm đầu vào đang rỗng hay đã sẵn sàng gửi các gói vào mạng</w:t>
            </w:r>
          </w:p>
        </w:tc>
      </w:tr>
      <w:tr w:rsidR="00CA11FF" w:rsidTr="00975367" w14:paraId="506BEAD1" w14:textId="77777777">
        <w:trPr>
          <w:jc w:val="center"/>
        </w:trPr>
        <w:tc>
          <w:tcPr>
            <w:tcW w:w="2480" w:type="dxa"/>
          </w:tcPr>
          <w:p w:rsidR="00CA11FF" w:rsidP="00975367" w:rsidRDefault="00CA11FF" w14:paraId="505DB2AB" w14:textId="77777777">
            <w:pPr>
              <w:jc w:val="center"/>
              <w:rPr>
                <w:b/>
              </w:rPr>
            </w:pPr>
            <w:r>
              <w:rPr>
                <w:b/>
              </w:rPr>
              <w:t>packet_in</w:t>
            </w:r>
          </w:p>
        </w:tc>
        <w:tc>
          <w:tcPr>
            <w:tcW w:w="1002" w:type="dxa"/>
          </w:tcPr>
          <w:p w:rsidR="00CA11FF" w:rsidP="00975367" w:rsidRDefault="00CA11FF" w14:paraId="359C39EA" w14:textId="77777777">
            <w:pPr>
              <w:jc w:val="center"/>
            </w:pPr>
            <w:r>
              <w:t>30</w:t>
            </w:r>
          </w:p>
        </w:tc>
        <w:tc>
          <w:tcPr>
            <w:tcW w:w="1133" w:type="dxa"/>
          </w:tcPr>
          <w:p w:rsidR="00CA11FF" w:rsidP="00975367" w:rsidRDefault="00CA11FF" w14:paraId="4566A026" w14:textId="77777777">
            <w:pPr>
              <w:jc w:val="center"/>
            </w:pPr>
            <w:r>
              <w:t>Input</w:t>
            </w:r>
          </w:p>
        </w:tc>
        <w:tc>
          <w:tcPr>
            <w:tcW w:w="5132" w:type="dxa"/>
          </w:tcPr>
          <w:p w:rsidR="00CA11FF" w:rsidP="00975367" w:rsidRDefault="00CA11FF" w14:paraId="0D1A98FD" w14:textId="77777777">
            <w:pPr>
              <w:keepNext/>
            </w:pPr>
            <w:r>
              <w:t>Các gói kích thích đầu vào của mạng</w:t>
            </w:r>
          </w:p>
        </w:tc>
      </w:tr>
      <w:tr w:rsidR="00CA11FF" w:rsidTr="00975367" w14:paraId="1073B4A5" w14:textId="77777777">
        <w:trPr>
          <w:jc w:val="center"/>
        </w:trPr>
        <w:tc>
          <w:tcPr>
            <w:tcW w:w="2480" w:type="dxa"/>
          </w:tcPr>
          <w:p w:rsidR="00CA11FF" w:rsidP="00975367" w:rsidRDefault="00CA11FF" w14:paraId="571C23A6" w14:textId="77777777">
            <w:pPr>
              <w:jc w:val="center"/>
              <w:rPr>
                <w:b/>
              </w:rPr>
            </w:pPr>
            <w:r>
              <w:rPr>
                <w:b/>
              </w:rPr>
              <w:t>ren_to_input_buffer</w:t>
            </w:r>
          </w:p>
        </w:tc>
        <w:tc>
          <w:tcPr>
            <w:tcW w:w="1002" w:type="dxa"/>
          </w:tcPr>
          <w:p w:rsidR="00CA11FF" w:rsidP="00975367" w:rsidRDefault="00CA11FF" w14:paraId="6D907B55" w14:textId="77777777">
            <w:pPr>
              <w:jc w:val="center"/>
            </w:pPr>
            <w:r>
              <w:t>1</w:t>
            </w:r>
          </w:p>
        </w:tc>
        <w:tc>
          <w:tcPr>
            <w:tcW w:w="1133" w:type="dxa"/>
          </w:tcPr>
          <w:p w:rsidR="00CA11FF" w:rsidP="00975367" w:rsidRDefault="00CA11FF" w14:paraId="5AD85886" w14:textId="77777777">
            <w:pPr>
              <w:jc w:val="center"/>
            </w:pPr>
            <w:r>
              <w:t>Output</w:t>
            </w:r>
          </w:p>
        </w:tc>
        <w:tc>
          <w:tcPr>
            <w:tcW w:w="5132" w:type="dxa"/>
          </w:tcPr>
          <w:p w:rsidR="00CA11FF" w:rsidP="00975367" w:rsidRDefault="00CA11FF" w14:paraId="38C8F535" w14:textId="77777777">
            <w:pPr>
              <w:keepNext/>
            </w:pPr>
            <w:r>
              <w:t>Tín hiệu read enable từ mạng gửi tới bộ đệm đầu vào để nhận gói kích thích</w:t>
            </w:r>
          </w:p>
        </w:tc>
      </w:tr>
      <w:tr w:rsidR="00CA11FF" w:rsidTr="00975367" w14:paraId="6DB9B9A8" w14:textId="77777777">
        <w:trPr>
          <w:jc w:val="center"/>
        </w:trPr>
        <w:tc>
          <w:tcPr>
            <w:tcW w:w="2480" w:type="dxa"/>
          </w:tcPr>
          <w:p w:rsidR="00CA11FF" w:rsidP="00975367" w:rsidRDefault="00CA11FF" w14:paraId="41E5CEDF" w14:textId="77777777">
            <w:pPr>
              <w:jc w:val="center"/>
              <w:rPr>
                <w:b/>
              </w:rPr>
            </w:pPr>
            <w:r>
              <w:rPr>
                <w:b/>
              </w:rPr>
              <w:t>packet_out</w:t>
            </w:r>
          </w:p>
        </w:tc>
        <w:tc>
          <w:tcPr>
            <w:tcW w:w="1002" w:type="dxa"/>
          </w:tcPr>
          <w:p w:rsidR="00CA11FF" w:rsidP="00975367" w:rsidRDefault="00CA11FF" w14:paraId="283E0BF1" w14:textId="77777777">
            <w:pPr>
              <w:jc w:val="center"/>
            </w:pPr>
            <w:r>
              <w:t>8</w:t>
            </w:r>
          </w:p>
        </w:tc>
        <w:tc>
          <w:tcPr>
            <w:tcW w:w="1133" w:type="dxa"/>
          </w:tcPr>
          <w:p w:rsidR="00CA11FF" w:rsidP="00975367" w:rsidRDefault="00CA11FF" w14:paraId="6F5CE89A" w14:textId="77777777">
            <w:pPr>
              <w:jc w:val="center"/>
            </w:pPr>
            <w:r>
              <w:t>Output</w:t>
            </w:r>
          </w:p>
        </w:tc>
        <w:tc>
          <w:tcPr>
            <w:tcW w:w="5132" w:type="dxa"/>
          </w:tcPr>
          <w:p w:rsidR="00CA11FF" w:rsidP="00975367" w:rsidRDefault="00CA11FF" w14:paraId="5A5443CB" w14:textId="77777777">
            <w:pPr>
              <w:keepNext/>
            </w:pPr>
            <w:r>
              <w:t>Các gói đầu ra sau khi mạng hoàn tất quá trình xử lý trong một tick</w:t>
            </w:r>
          </w:p>
        </w:tc>
      </w:tr>
      <w:tr w:rsidR="00CA11FF" w:rsidTr="00975367" w14:paraId="06BA1BFB" w14:textId="77777777">
        <w:trPr>
          <w:jc w:val="center"/>
        </w:trPr>
        <w:tc>
          <w:tcPr>
            <w:tcW w:w="2480" w:type="dxa"/>
          </w:tcPr>
          <w:p w:rsidR="00CA11FF" w:rsidP="00975367" w:rsidRDefault="00CA11FF" w14:paraId="091445FD" w14:textId="77777777">
            <w:pPr>
              <w:jc w:val="center"/>
              <w:rPr>
                <w:b/>
              </w:rPr>
            </w:pPr>
            <w:r>
              <w:rPr>
                <w:b/>
              </w:rPr>
              <w:t>packet_out_valid</w:t>
            </w:r>
          </w:p>
        </w:tc>
        <w:tc>
          <w:tcPr>
            <w:tcW w:w="1002" w:type="dxa"/>
          </w:tcPr>
          <w:p w:rsidR="00CA11FF" w:rsidP="00975367" w:rsidRDefault="00CA11FF" w14:paraId="69CDBA5F" w14:textId="77777777">
            <w:pPr>
              <w:jc w:val="center"/>
            </w:pPr>
            <w:r>
              <w:t>1</w:t>
            </w:r>
          </w:p>
        </w:tc>
        <w:tc>
          <w:tcPr>
            <w:tcW w:w="1133" w:type="dxa"/>
          </w:tcPr>
          <w:p w:rsidR="00CA11FF" w:rsidP="00975367" w:rsidRDefault="00CA11FF" w14:paraId="1473C8F3" w14:textId="77777777">
            <w:pPr>
              <w:jc w:val="center"/>
            </w:pPr>
            <w:r>
              <w:t>Output</w:t>
            </w:r>
          </w:p>
        </w:tc>
        <w:tc>
          <w:tcPr>
            <w:tcW w:w="5132" w:type="dxa"/>
          </w:tcPr>
          <w:p w:rsidR="00CA11FF" w:rsidP="00BE48E3" w:rsidRDefault="00CA11FF" w14:paraId="38F0BE1C" w14:textId="77777777">
            <w:pPr>
              <w:keepNext/>
            </w:pPr>
            <w:r>
              <w:t>Tín hiệu báo hiệu có gói kích thích đầu ra</w:t>
            </w:r>
          </w:p>
        </w:tc>
      </w:tr>
    </w:tbl>
    <w:p w:rsidR="00CA11FF" w:rsidP="00BE48E3" w:rsidRDefault="00BE48E3" w14:paraId="26B92B4C" w14:textId="18C58CC3">
      <w:pPr>
        <w:pStyle w:val="Caption"/>
      </w:pPr>
      <w:bookmarkStart w:name="_Toc58948238" w:id="29"/>
      <w:proofErr w:type="gramStart"/>
      <w:r>
        <w:t xml:space="preserve">Bảng </w:t>
      </w:r>
      <w:r>
        <w:fldChar w:fldCharType="begin"/>
      </w:r>
      <w:r>
        <w:instrText> STYLEREF 1 \s </w:instrText>
      </w:r>
      <w:r>
        <w:fldChar w:fldCharType="separate"/>
      </w:r>
      <w:r w:rsidR="003D24EC">
        <w:rPr>
          <w:noProof/>
        </w:rPr>
        <w:t>2</w:t>
      </w:r>
      <w:r>
        <w:fldChar w:fldCharType="end"/>
      </w:r>
      <w:r w:rsidR="003D24EC">
        <w:t>.</w:t>
      </w:r>
      <w:proofErr w:type="gramEnd"/>
      <w:r w:rsidR="003D24EC">
        <w:fldChar w:fldCharType="begin"/>
      </w:r>
      <w:r w:rsidR="003D24EC">
        <w:instrText xml:space="preserve"> SEQ Bảng \* ARABIC \s 1 </w:instrText>
      </w:r>
      <w:r w:rsidR="003D24EC">
        <w:fldChar w:fldCharType="separate"/>
      </w:r>
      <w:r w:rsidR="003D24EC">
        <w:rPr>
          <w:noProof/>
        </w:rPr>
        <w:t>1</w:t>
      </w:r>
      <w:r w:rsidR="003D24EC">
        <w:fldChar w:fldCharType="end"/>
      </w:r>
      <w:r>
        <w:t xml:space="preserve"> Bảng mô tả tín hiệu khối SNN_NetworkGrid</w:t>
      </w:r>
      <w:bookmarkEnd w:id="29"/>
    </w:p>
    <w:p w:rsidR="00BE48E3" w:rsidP="00BE48E3" w:rsidRDefault="00BE48E3" w14:paraId="3339F906" w14:textId="05FABBB3">
      <w:pPr>
        <w:pStyle w:val="Heading3"/>
      </w:pPr>
      <w:bookmarkStart w:name="_Toc58948177" w:id="30"/>
      <w:r>
        <w:t>Mô tả chức năng khối Top module</w:t>
      </w:r>
      <w:bookmarkEnd w:id="30"/>
    </w:p>
    <w:p w:rsidRPr="00BE48E3" w:rsidR="00BE48E3" w:rsidP="000B0832" w:rsidRDefault="000B0832" w14:paraId="71E819C0" w14:textId="7590D49C">
      <w:pPr>
        <w:ind w:firstLine="567"/>
      </w:pPr>
      <w:r>
        <w:t xml:space="preserve">Top module mô tả mức cao nhất cho mạng, trực tiếp nhận các gói kích thích đầu vào, xử lý và đưa ra những gói đầu ra tương ứng để thực hiện một chức năng nhất định. </w:t>
      </w:r>
    </w:p>
    <w:p w:rsidR="00BE48E3" w:rsidP="00BE48E3" w:rsidRDefault="00BE48E3" w14:paraId="3AA499BF" w14:textId="77777777">
      <w:pPr>
        <w:keepNext/>
        <w:jc w:val="center"/>
      </w:pPr>
      <w:r>
        <w:rPr>
          <w:noProof/>
        </w:rPr>
        <w:drawing>
          <wp:inline distT="0" distB="0" distL="0" distR="0" wp14:anchorId="1CD0F052" wp14:editId="52D7143C">
            <wp:extent cx="6072686" cy="2678628"/>
            <wp:effectExtent l="0" t="0" r="4445" b="7620"/>
            <wp:docPr id="6" name="Picture 6" descr="C:\Users\HP\Downloads\Neuron-Neurua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Neuron-Neurual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9198" cy="2681500"/>
                    </a:xfrm>
                    <a:prstGeom prst="rect">
                      <a:avLst/>
                    </a:prstGeom>
                    <a:noFill/>
                    <a:ln>
                      <a:noFill/>
                    </a:ln>
                  </pic:spPr>
                </pic:pic>
              </a:graphicData>
            </a:graphic>
          </wp:inline>
        </w:drawing>
      </w:r>
    </w:p>
    <w:p w:rsidR="00BE48E3" w:rsidP="00BE48E3" w:rsidRDefault="00BE48E3" w14:paraId="56EABA52" w14:textId="17386C00">
      <w:pPr>
        <w:pStyle w:val="Caption"/>
      </w:pPr>
      <w:bookmarkStart w:name="_Ref58745396" w:id="31"/>
      <w:bookmarkStart w:name="_Toc58948221" w:id="32"/>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proofErr w:type="gramStart"/>
      <w:r w:rsidR="00826043">
        <w:rPr>
          <w:noProof/>
        </w:rPr>
        <w:t>7</w:t>
      </w:r>
      <w:r w:rsidR="00826043">
        <w:fldChar w:fldCharType="end"/>
      </w:r>
      <w:bookmarkEnd w:id="31"/>
      <w:r>
        <w:t xml:space="preserve"> Biểu đồ thời gian khối Top module</w:t>
      </w:r>
      <w:bookmarkEnd w:id="32"/>
      <w:proofErr w:type="gramEnd"/>
    </w:p>
    <w:p w:rsidR="000B0832" w:rsidP="000B0832" w:rsidRDefault="000B0832" w14:paraId="50396087" w14:textId="7CB82451">
      <w:pPr>
        <w:ind w:firstLine="567"/>
      </w:pPr>
      <w:proofErr w:type="gramStart"/>
      <w:r>
        <w:lastRenderedPageBreak/>
        <w:t>Khi nhận được tín hiệu tick, khối</w:t>
      </w:r>
      <w:r w:rsidR="00E02BCB">
        <w:t xml:space="preserve"> xử lý</w:t>
      </w:r>
      <w:r>
        <w:t xml:space="preserve"> đầu vào sẽ kiểm tra trạng thái của bộ đệm đầu vào.</w:t>
      </w:r>
      <w:proofErr w:type="gramEnd"/>
      <w:r>
        <w:t xml:space="preserve"> Nếu bộ đệm đầu vào có dữ liệu (không rỗng), mạng đưa ra liên tiếp các tín hiệu read enable</w:t>
      </w:r>
      <w:r w:rsidR="00975367">
        <w:t xml:space="preserve"> (ren_to_input_buffer</w:t>
      </w:r>
      <w:proofErr w:type="gramStart"/>
      <w:r w:rsidR="00975367">
        <w:t xml:space="preserve">) </w:t>
      </w:r>
      <w:r>
        <w:t xml:space="preserve"> để</w:t>
      </w:r>
      <w:proofErr w:type="gramEnd"/>
      <w:r>
        <w:t xml:space="preserve"> kích hoạt việc đọc đầu vào. </w:t>
      </w:r>
      <w:proofErr w:type="gramStart"/>
      <w:r>
        <w:t>Khi này các đầu vào được đưa vào mạng dưới dạng packet thông qua đường bus packet_in có độ rộng 30 bit.</w:t>
      </w:r>
      <w:proofErr w:type="gramEnd"/>
      <w:r>
        <w:t xml:space="preserve"> </w:t>
      </w:r>
      <w:proofErr w:type="gramStart"/>
      <w:r>
        <w:t xml:space="preserve">Được biểu diễn trên </w:t>
      </w:r>
      <w:r>
        <w:fldChar w:fldCharType="begin"/>
      </w:r>
      <w:r>
        <w:instrText xml:space="preserve"> REF _Ref58745396 \h </w:instrText>
      </w:r>
      <w:r>
        <w:fldChar w:fldCharType="separate"/>
      </w:r>
      <w:r>
        <w:t xml:space="preserve">Hình </w:t>
      </w:r>
      <w:r>
        <w:rPr>
          <w:noProof/>
        </w:rPr>
        <w:t>2</w:t>
      </w:r>
      <w:r>
        <w:t>.</w:t>
      </w:r>
      <w:r>
        <w:rPr>
          <w:noProof/>
        </w:rPr>
        <w:t>7</w:t>
      </w:r>
      <w:r>
        <w:fldChar w:fldCharType="end"/>
      </w:r>
      <w:r>
        <w:t xml:space="preserve"> trong khoảng “R</w:t>
      </w:r>
      <w:r w:rsidR="00975367">
        <w:t>eceive</w:t>
      </w:r>
      <w:r>
        <w:t xml:space="preserve"> spike as input packet”</w:t>
      </w:r>
      <w:r w:rsidR="00975367">
        <w:t>.</w:t>
      </w:r>
      <w:proofErr w:type="gramEnd"/>
    </w:p>
    <w:p w:rsidR="00975367" w:rsidP="00975367" w:rsidRDefault="00975367" w14:paraId="3C451276" w14:textId="691CB32F">
      <w:pPr>
        <w:ind w:firstLine="567"/>
      </w:pPr>
      <w:r>
        <w:t xml:space="preserve">Sau khi nhận đủ gói, các gói kích thích này </w:t>
      </w:r>
      <w:proofErr w:type="gramStart"/>
      <w:r>
        <w:t>lan</w:t>
      </w:r>
      <w:proofErr w:type="gramEnd"/>
      <w:r>
        <w:t xml:space="preserve"> truyền trong mạng và tạo ra một mạng lưới kích thích qua lại giữa các Neurons. </w:t>
      </w:r>
      <w:proofErr w:type="gramStart"/>
      <w:r>
        <w:t xml:space="preserve">Kết quả cuối cùng của quá trình này là các gói packet_out ở đầu ra, đi kèm với tín hiệu packet_out_valid báo hiệu đầu ra có </w:t>
      </w:r>
      <w:r w:rsidR="00E02BCB">
        <w:t>dữ liệu</w:t>
      </w:r>
      <w:r>
        <w:t>.</w:t>
      </w:r>
      <w:proofErr w:type="gramEnd"/>
      <w:r>
        <w:t xml:space="preserve"> </w:t>
      </w:r>
      <w:proofErr w:type="gramStart"/>
      <w:r>
        <w:t xml:space="preserve">Được biểu diễn trên </w:t>
      </w:r>
      <w:r>
        <w:fldChar w:fldCharType="begin"/>
      </w:r>
      <w:r>
        <w:instrText xml:space="preserve"> REF _Ref58745396 \h </w:instrText>
      </w:r>
      <w:r>
        <w:fldChar w:fldCharType="separate"/>
      </w:r>
      <w:r>
        <w:t xml:space="preserve">Hình </w:t>
      </w:r>
      <w:r>
        <w:rPr>
          <w:noProof/>
        </w:rPr>
        <w:t>2</w:t>
      </w:r>
      <w:r>
        <w:t>.</w:t>
      </w:r>
      <w:r>
        <w:rPr>
          <w:noProof/>
        </w:rPr>
        <w:t>7</w:t>
      </w:r>
      <w:r>
        <w:fldChar w:fldCharType="end"/>
      </w:r>
      <w:r>
        <w:t xml:space="preserve"> trong khoảng “Spiking to output”.</w:t>
      </w:r>
      <w:proofErr w:type="gramEnd"/>
    </w:p>
    <w:p w:rsidRPr="000B0832" w:rsidR="00975367" w:rsidP="00975367" w:rsidRDefault="00975367" w14:paraId="38796384" w14:textId="351F1D5F">
      <w:pPr>
        <w:ind w:firstLine="567"/>
      </w:pPr>
      <w:r>
        <w:t xml:space="preserve">Lưu ý: tín hiệu tick chỉ lên trong chính xác một </w:t>
      </w:r>
      <w:proofErr w:type="gramStart"/>
      <w:r>
        <w:t>chu</w:t>
      </w:r>
      <w:proofErr w:type="gramEnd"/>
      <w:r>
        <w:t xml:space="preserve"> kỳ đồng hồ. Sau khi xử lý xong một ảnh và đưa ra các đầu ra </w:t>
      </w:r>
      <w:r w:rsidR="00E02BCB">
        <w:t>thích hợp</w:t>
      </w:r>
      <w:r>
        <w:t>, mạng dừng hoạt động và</w:t>
      </w:r>
      <w:r w:rsidR="00E02BCB">
        <w:t xml:space="preserve"> tiếp tục</w:t>
      </w:r>
      <w:r>
        <w:t xml:space="preserve"> chờ tín hiệu tick tiếp </w:t>
      </w:r>
      <w:proofErr w:type="gramStart"/>
      <w:r>
        <w:t>theo</w:t>
      </w:r>
      <w:proofErr w:type="gramEnd"/>
      <w:r>
        <w:t>.</w:t>
      </w:r>
    </w:p>
    <w:p w:rsidR="00F4354F" w:rsidP="00F4354F" w:rsidRDefault="00F4354F" w14:paraId="5FD45E02" w14:textId="7ECE8E62">
      <w:pPr>
        <w:pStyle w:val="Heading2"/>
        <w:rPr>
          <w:lang w:val="vi-VN"/>
        </w:rPr>
      </w:pPr>
      <w:bookmarkStart w:name="_Toc58948178" w:id="33"/>
      <w:r>
        <w:t xml:space="preserve">Kiến trúc </w:t>
      </w:r>
      <w:r w:rsidR="00DD1209">
        <w:t>và hoạt động của</w:t>
      </w:r>
      <w:r>
        <w:t xml:space="preserve"> các khối</w:t>
      </w:r>
      <w:r w:rsidR="00622C05">
        <w:t xml:space="preserve"> </w:t>
      </w:r>
      <w:r w:rsidR="00DD1209">
        <w:t>con</w:t>
      </w:r>
      <w:r>
        <w:t xml:space="preserve"> trong một Core</w:t>
      </w:r>
      <w:bookmarkEnd w:id="33"/>
    </w:p>
    <w:p w:rsidR="00622C05" w:rsidP="00622C05" w:rsidRDefault="00622C05" w14:paraId="34C26528" w14:textId="27D46210">
      <w:pPr>
        <w:pStyle w:val="Heading3"/>
      </w:pPr>
      <w:bookmarkStart w:name="_Toc58948179" w:id="34"/>
      <w:r>
        <w:t>Neuron</w:t>
      </w:r>
      <w:r w:rsidR="009A0B45">
        <w:t xml:space="preserve"> </w:t>
      </w:r>
      <w:r>
        <w:t>Block</w:t>
      </w:r>
      <w:bookmarkEnd w:id="34"/>
    </w:p>
    <w:p w:rsidR="00B71372" w:rsidP="00B71372" w:rsidRDefault="00B71372" w14:paraId="26013A29" w14:textId="05B682BB">
      <w:pPr>
        <w:ind w:firstLine="567"/>
      </w:pPr>
      <w:proofErr w:type="gramStart"/>
      <w:r>
        <w:t>Neuron Block là khối tính toán chính trong kiến trúc TrueNorth.</w:t>
      </w:r>
      <w:proofErr w:type="gramEnd"/>
      <w:r>
        <w:t xml:space="preserve"> </w:t>
      </w:r>
      <w:proofErr w:type="gramStart"/>
      <w:r>
        <w:t>Các bước tính toán xoay quanh một giá trị gọi là Potential (Membrain Potential), là giá trị tích lũy của Neuron, và</w:t>
      </w:r>
      <w:r w:rsidR="00E02BCB">
        <w:t xml:space="preserve"> giá trị này</w:t>
      </w:r>
      <w:r>
        <w:t xml:space="preserve"> hoàn toàn độc lập giữa các Neuron khác nhau.</w:t>
      </w:r>
      <w:proofErr w:type="gramEnd"/>
    </w:p>
    <w:p w:rsidR="006C2C27" w:rsidP="00B71372" w:rsidRDefault="006C2C27" w14:paraId="189AE34F" w14:textId="45C202C5">
      <w:pPr>
        <w:ind w:firstLine="567"/>
      </w:pPr>
      <w:proofErr w:type="gramStart"/>
      <w:r>
        <w:t>Bản thân khối Neuron Block trong thiết kế chỉ là một “lớp vỏ” gồm các khối cộng trừ, so sánh.</w:t>
      </w:r>
      <w:proofErr w:type="gramEnd"/>
      <w:r>
        <w:t xml:space="preserve"> Để Neuron Block thực sự trở thành một Neuron đúng nghĩa, nó cần phải được nạp vào một bộ </w:t>
      </w:r>
      <w:r w:rsidR="00D06A9E">
        <w:t>tham số</w:t>
      </w:r>
      <w:r>
        <w:t xml:space="preserve"> gồm 368 bit</w:t>
      </w:r>
      <w:r w:rsidR="00254301">
        <w:t>s</w:t>
      </w:r>
      <w:r w:rsidR="00E02BCB">
        <w:t xml:space="preserve"> mô tả các thuộc tính của Neuron</w:t>
      </w:r>
      <w:r>
        <w:t xml:space="preserve">. Bộ </w:t>
      </w:r>
      <w:r w:rsidR="00D06A9E">
        <w:t>tham số</w:t>
      </w:r>
      <w:r>
        <w:t xml:space="preserve"> này quyết định việc Neuron được kết nối tới những Axons nào trong số 256 Axons trong Core, </w:t>
      </w:r>
      <w:r w:rsidR="00D06A9E">
        <w:t xml:space="preserve">trọng số (weight) của các kết nối này là bao nhiêu, và khi Neuron phóng ra kích thích thì gói kích thích này sẽ được chuyển tới đích đến là Core nào… </w:t>
      </w:r>
      <w:proofErr w:type="gramStart"/>
      <w:r w:rsidR="00D06A9E">
        <w:t xml:space="preserve">Bộ tham số của các Neurons trong Core đều được lưu trữ trong khối CSRAM và ý nghĩa các trường trong bộ tham số sẽ được đề cập chi tiết hơn tại mục </w:t>
      </w:r>
      <w:r w:rsidR="00D06A9E">
        <w:fldChar w:fldCharType="begin"/>
      </w:r>
      <w:r w:rsidR="00D06A9E">
        <w:instrText xml:space="preserve"> REF _Ref58751206 \r \h </w:instrText>
      </w:r>
      <w:r w:rsidR="00D06A9E">
        <w:fldChar w:fldCharType="separate"/>
      </w:r>
      <w:r w:rsidR="00D06A9E">
        <w:t>2.4.2</w:t>
      </w:r>
      <w:r w:rsidR="00D06A9E">
        <w:fldChar w:fldCharType="end"/>
      </w:r>
      <w:r w:rsidR="0067297C">
        <w:t>.</w:t>
      </w:r>
      <w:proofErr w:type="gramEnd"/>
    </w:p>
    <w:p w:rsidRPr="00B71372" w:rsidR="00D06A9E" w:rsidP="00B71372" w:rsidRDefault="00D06A9E" w14:paraId="4B20E7C2" w14:textId="428AFAE7">
      <w:pPr>
        <w:ind w:firstLine="567"/>
      </w:pPr>
      <w:proofErr w:type="gramStart"/>
      <w:r>
        <w:t>Như vậy, tại một thời điểm xác định sẽ chỉ thật sự tồn tại một Neuron đang hoạt động thay vì 256 Neurons</w:t>
      </w:r>
      <w:r w:rsidR="00E02BCB">
        <w:t xml:space="preserve"> trong 1 Core</w:t>
      </w:r>
      <w:r>
        <w:t>.</w:t>
      </w:r>
      <w:proofErr w:type="gramEnd"/>
      <w:r>
        <w:t xml:space="preserve"> Neuron Block sẽ lần lượt được nạp những bộ tham số của các Neuron từ 0 đến 255, sau khi tính toán xong cho một Neuron, CSRAM lại tiếp tục nạp Neuron tiếp theo vào Neuron Block để tính toán</w:t>
      </w:r>
      <w:r w:rsidR="0067297C">
        <w:t xml:space="preserve">. </w:t>
      </w:r>
      <w:proofErr w:type="gramStart"/>
      <w:r w:rsidR="0067297C">
        <w:t xml:space="preserve">Quá trình “nạp nhân” vào “lớp vỏ” này được điều khiển bởi Token Controller trong mục </w:t>
      </w:r>
      <w:r w:rsidR="0067297C">
        <w:fldChar w:fldCharType="begin"/>
      </w:r>
      <w:r w:rsidR="0067297C">
        <w:instrText xml:space="preserve"> REF _Ref58751565 \r \h </w:instrText>
      </w:r>
      <w:r w:rsidR="0067297C">
        <w:fldChar w:fldCharType="separate"/>
      </w:r>
      <w:r w:rsidR="0067297C">
        <w:t>2.4.5</w:t>
      </w:r>
      <w:r w:rsidR="0067297C">
        <w:fldChar w:fldCharType="end"/>
      </w:r>
      <w:r w:rsidR="0067297C">
        <w:t>.</w:t>
      </w:r>
      <w:proofErr w:type="gramEnd"/>
    </w:p>
    <w:p w:rsidR="00975367" w:rsidP="00975367" w:rsidRDefault="00975367" w14:paraId="462D8C10" w14:textId="77777777">
      <w:pPr>
        <w:keepNext/>
        <w:jc w:val="center"/>
      </w:pPr>
      <w:r>
        <w:rPr>
          <w:noProof/>
        </w:rPr>
        <w:lastRenderedPageBreak/>
        <w:drawing>
          <wp:inline distT="0" distB="0" distL="0" distR="0" wp14:anchorId="2298F11F" wp14:editId="23A2C46D">
            <wp:extent cx="5242560" cy="232218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40827" cy="2321417"/>
                    </a:xfrm>
                    <a:prstGeom prst="rect">
                      <a:avLst/>
                    </a:prstGeom>
                  </pic:spPr>
                </pic:pic>
              </a:graphicData>
            </a:graphic>
          </wp:inline>
        </w:drawing>
      </w:r>
    </w:p>
    <w:p w:rsidR="00975367" w:rsidP="00975367" w:rsidRDefault="00975367" w14:paraId="3DA50CCD" w14:textId="3FE20459">
      <w:pPr>
        <w:pStyle w:val="Caption"/>
      </w:pPr>
      <w:bookmarkStart w:name="_Toc58948222" w:id="35"/>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8</w:t>
      </w:r>
      <w:r w:rsidR="00826043">
        <w:fldChar w:fldCharType="end"/>
      </w:r>
      <w:r w:rsidR="009A0B45">
        <w:t xml:space="preserve"> Kiến trúc</w:t>
      </w:r>
      <w:r w:rsidR="00465B19">
        <w:t xml:space="preserve"> giản lược</w:t>
      </w:r>
      <w:r w:rsidR="009A0B45">
        <w:t xml:space="preserve"> Neuron Block</w:t>
      </w:r>
      <w:bookmarkEnd w:id="35"/>
    </w:p>
    <w:p w:rsidRPr="0067297C" w:rsidR="0067297C" w:rsidP="0067297C" w:rsidRDefault="0067297C" w14:paraId="36564099" w14:textId="0E040569">
      <w:pPr>
        <w:ind w:firstLine="567"/>
      </w:pPr>
      <w:r>
        <w:t xml:space="preserve">Khi một kích thích được đưa vào Neuron, một trong số 4 trọng số được chọn dựa trên bộ tham số, giá trị này được cộng tích lũy với giá trị Potential ở trạng thái hiện tại của Neuron, tạo nên giá trị Potential ở thời điểm tiếp theo cho Neuron. </w:t>
      </w:r>
      <w:proofErr w:type="gramStart"/>
      <w:r>
        <w:t>Giá trị Potential khi này được so sánh với một giá trị</w:t>
      </w:r>
      <w:r w:rsidR="00E02BCB">
        <w:t xml:space="preserve"> ngưỡng </w:t>
      </w:r>
      <w:r>
        <w:t>(gồm ngưỡng âm và ngưỡng dương).</w:t>
      </w:r>
      <w:proofErr w:type="gramEnd"/>
      <w:r>
        <w:t xml:space="preserve"> </w:t>
      </w:r>
      <w:proofErr w:type="gramStart"/>
      <w:r>
        <w:t>Nếu giá trị Potential vượt quá ngưỡng dương, Neuron sẽ phóng ra một kích thích và thiết lập lại giá trị Potential về giá trị khởi tạo dương (Positive reset value).</w:t>
      </w:r>
      <w:proofErr w:type="gramEnd"/>
      <w:r>
        <w:t xml:space="preserve"> </w:t>
      </w:r>
      <w:proofErr w:type="gramStart"/>
      <w:r>
        <w:t>Ngược lại, nếu vượt ngưỡng âm, Neuron được thiết lập về giá trị khởi tạo âm (Negative reset value) mà không phóng ra kích thích.</w:t>
      </w:r>
      <w:proofErr w:type="gramEnd"/>
      <w:r>
        <w:t xml:space="preserve"> Nếu giá trị Potential không vượt qua ngưỡng âm hoặc ngưỡng dương, kích thích cũng sẽ không được phóng ra mạng, giá trị Potential của Neuron được bảo toàn cho lần tính toán tiếp </w:t>
      </w:r>
      <w:proofErr w:type="gramStart"/>
      <w:r>
        <w:t>theo</w:t>
      </w:r>
      <w:proofErr w:type="gramEnd"/>
      <w:r>
        <w:t>.</w:t>
      </w:r>
      <w:r w:rsidR="00E67684">
        <w:t xml:space="preserve"> Các giá trị về ngưỡng hay giá trị reset đều được lưu trong CSRAM.</w:t>
      </w:r>
    </w:p>
    <w:p w:rsidR="00000B07" w:rsidP="00000B07" w:rsidRDefault="00000B07" w14:paraId="41D5924C" w14:textId="56C48056">
      <w:pPr>
        <w:pStyle w:val="Heading3"/>
      </w:pPr>
      <w:bookmarkStart w:name="_Ref58751206" w:id="36"/>
      <w:bookmarkStart w:name="_Toc58948180" w:id="37"/>
      <w:r>
        <w:t>CSRAM</w:t>
      </w:r>
      <w:bookmarkEnd w:id="36"/>
      <w:bookmarkEnd w:id="37"/>
    </w:p>
    <w:p w:rsidR="007D283D" w:rsidP="007D283D" w:rsidRDefault="00254301" w14:paraId="60DCC522" w14:textId="5448480D">
      <w:pPr>
        <w:ind w:firstLine="567"/>
      </w:pPr>
      <w:r>
        <w:t xml:space="preserve">CSRAM là khối lưu trữ chính của một Core, là một bộ nhớ gồm 256 </w:t>
      </w:r>
      <w:r w:rsidR="007D283D">
        <w:t>hàng</w:t>
      </w:r>
      <w:r>
        <w:t xml:space="preserve">, trong đó mỗi </w:t>
      </w:r>
      <w:r w:rsidR="007D283D">
        <w:t>hàng</w:t>
      </w:r>
      <w:r>
        <w:t xml:space="preserve"> là </w:t>
      </w:r>
      <w:r w:rsidR="007D283D">
        <w:t xml:space="preserve">1 bộ </w:t>
      </w:r>
      <w:r>
        <w:t>368 bits tham số ứng với một Neuron</w:t>
      </w:r>
      <w:r w:rsidR="007D283D">
        <w:t>.</w:t>
      </w:r>
      <w:r w:rsidR="00320D83">
        <w:t xml:space="preserve"> Bộ tham số này </w:t>
      </w:r>
      <w:proofErr w:type="gramStart"/>
      <w:r w:rsidR="00320D83">
        <w:t>thu</w:t>
      </w:r>
      <w:proofErr w:type="gramEnd"/>
      <w:r w:rsidR="00320D83">
        <w:t xml:space="preserve"> được sau quá trình huấn luyện cho mạng.</w:t>
      </w:r>
      <w:r w:rsidR="007D283D">
        <w:t xml:space="preserve"> Chi tiết các trường</w:t>
      </w:r>
      <w:r w:rsidR="00DE33E2">
        <w:t xml:space="preserve"> trong 368 bits tham số</w:t>
      </w:r>
      <w:r w:rsidR="007D283D">
        <w:t xml:space="preserve"> được thể hiện trong bảng sau:</w:t>
      </w:r>
    </w:p>
    <w:tbl>
      <w:tblPr>
        <w:tblStyle w:val="TableGrid"/>
        <w:tblW w:w="0" w:type="auto"/>
        <w:tblLook w:val="04A0" w:firstRow="1" w:lastRow="0" w:firstColumn="1" w:lastColumn="0" w:noHBand="0" w:noVBand="1"/>
      </w:tblPr>
      <w:tblGrid>
        <w:gridCol w:w="2802"/>
        <w:gridCol w:w="1275"/>
        <w:gridCol w:w="5208"/>
      </w:tblGrid>
      <w:tr w:rsidR="007D283D" w:rsidTr="00E02BCB" w14:paraId="63A967C2" w14:textId="77777777">
        <w:tc>
          <w:tcPr>
            <w:tcW w:w="2802" w:type="dxa"/>
          </w:tcPr>
          <w:p w:rsidRPr="007D283D" w:rsidR="007D283D" w:rsidP="007D283D" w:rsidRDefault="007D283D" w14:paraId="582D82DA" w14:textId="4923C0B2">
            <w:pPr>
              <w:jc w:val="center"/>
              <w:rPr>
                <w:b/>
              </w:rPr>
            </w:pPr>
            <w:r w:rsidRPr="007D283D">
              <w:rPr>
                <w:b/>
              </w:rPr>
              <w:t>Parameter</w:t>
            </w:r>
          </w:p>
        </w:tc>
        <w:tc>
          <w:tcPr>
            <w:tcW w:w="1275" w:type="dxa"/>
          </w:tcPr>
          <w:p w:rsidRPr="007D283D" w:rsidR="007D283D" w:rsidP="007D283D" w:rsidRDefault="007D283D" w14:paraId="6501CA1F" w14:textId="6A40C762">
            <w:pPr>
              <w:jc w:val="center"/>
              <w:rPr>
                <w:b/>
              </w:rPr>
            </w:pPr>
            <w:r w:rsidRPr="007D283D">
              <w:rPr>
                <w:b/>
              </w:rPr>
              <w:t>Width</w:t>
            </w:r>
          </w:p>
        </w:tc>
        <w:tc>
          <w:tcPr>
            <w:tcW w:w="5208" w:type="dxa"/>
          </w:tcPr>
          <w:p w:rsidRPr="007D283D" w:rsidR="007D283D" w:rsidP="007D283D" w:rsidRDefault="007D283D" w14:paraId="10B3FACE" w14:textId="522DFBDA">
            <w:pPr>
              <w:jc w:val="center"/>
              <w:rPr>
                <w:b/>
              </w:rPr>
            </w:pPr>
            <w:r w:rsidRPr="007D283D">
              <w:rPr>
                <w:b/>
              </w:rPr>
              <w:t>Description</w:t>
            </w:r>
          </w:p>
        </w:tc>
      </w:tr>
      <w:tr w:rsidR="007D283D" w:rsidTr="00E02BCB" w14:paraId="07E4F6DC" w14:textId="77777777">
        <w:tc>
          <w:tcPr>
            <w:tcW w:w="2802" w:type="dxa"/>
          </w:tcPr>
          <w:p w:rsidRPr="00021A81" w:rsidR="007D283D" w:rsidP="007D283D" w:rsidRDefault="007D283D" w14:paraId="74FE5CC8" w14:textId="6AFA7476">
            <w:pPr>
              <w:rPr>
                <w:b/>
              </w:rPr>
            </w:pPr>
            <w:r w:rsidRPr="00021A81">
              <w:rPr>
                <w:b/>
              </w:rPr>
              <w:t>Synapse Connections</w:t>
            </w:r>
          </w:p>
        </w:tc>
        <w:tc>
          <w:tcPr>
            <w:tcW w:w="1275" w:type="dxa"/>
          </w:tcPr>
          <w:p w:rsidR="007D283D" w:rsidP="007D283D" w:rsidRDefault="007D283D" w14:paraId="5D3A66A8" w14:textId="5A2616E0">
            <w:pPr>
              <w:jc w:val="center"/>
            </w:pPr>
            <w:r>
              <w:t>256</w:t>
            </w:r>
            <w:r w:rsidR="00E42EA5">
              <w:t xml:space="preserve"> bits</w:t>
            </w:r>
          </w:p>
        </w:tc>
        <w:tc>
          <w:tcPr>
            <w:tcW w:w="5208" w:type="dxa"/>
          </w:tcPr>
          <w:p w:rsidR="007D283D" w:rsidP="00E02BCB" w:rsidRDefault="007D283D" w14:paraId="24811A91" w14:textId="5F2B182F">
            <w:r>
              <w:t xml:space="preserve">Thể hiện kết nối của Neuron </w:t>
            </w:r>
            <w:r w:rsidR="00E02BCB">
              <w:t>đang xét</w:t>
            </w:r>
            <w:r>
              <w:t xml:space="preserve"> tới 256 Axons trong </w:t>
            </w:r>
            <w:proofErr w:type="gramStart"/>
            <w:r>
              <w:t>Core,</w:t>
            </w:r>
            <w:proofErr w:type="gramEnd"/>
            <w:r>
              <w:t xml:space="preserve"> bit 1 ứng với có kết nối.</w:t>
            </w:r>
          </w:p>
        </w:tc>
      </w:tr>
      <w:tr w:rsidR="007D283D" w:rsidTr="00E02BCB" w14:paraId="411DE858" w14:textId="77777777">
        <w:tc>
          <w:tcPr>
            <w:tcW w:w="2802" w:type="dxa"/>
          </w:tcPr>
          <w:p w:rsidRPr="00021A81" w:rsidR="007D283D" w:rsidP="007D283D" w:rsidRDefault="00E42EA5" w14:paraId="75DF02A7" w14:textId="0BEABB52">
            <w:pPr>
              <w:rPr>
                <w:b/>
              </w:rPr>
            </w:pPr>
            <w:r w:rsidRPr="00021A81">
              <w:rPr>
                <w:b/>
              </w:rPr>
              <w:t>Current Potential</w:t>
            </w:r>
          </w:p>
        </w:tc>
        <w:tc>
          <w:tcPr>
            <w:tcW w:w="1275" w:type="dxa"/>
          </w:tcPr>
          <w:p w:rsidR="007D283D" w:rsidP="007D283D" w:rsidRDefault="00E42EA5" w14:paraId="0775AB5F" w14:textId="3DBEC205">
            <w:pPr>
              <w:jc w:val="center"/>
            </w:pPr>
            <w:r>
              <w:t>9 bits</w:t>
            </w:r>
          </w:p>
        </w:tc>
        <w:tc>
          <w:tcPr>
            <w:tcW w:w="5208" w:type="dxa"/>
          </w:tcPr>
          <w:p w:rsidR="007D283D" w:rsidP="007D283D" w:rsidRDefault="00E42EA5" w14:paraId="483C01CD" w14:textId="5802FC9F">
            <w:r>
              <w:t>Giá trị Potential tích lũy của Neuron.</w:t>
            </w:r>
          </w:p>
        </w:tc>
      </w:tr>
      <w:tr w:rsidR="007D283D" w:rsidTr="00E02BCB" w14:paraId="7E9FA1B1" w14:textId="77777777">
        <w:tc>
          <w:tcPr>
            <w:tcW w:w="2802" w:type="dxa"/>
          </w:tcPr>
          <w:p w:rsidRPr="00021A81" w:rsidR="007D283D" w:rsidP="007D283D" w:rsidRDefault="00E42EA5" w14:paraId="33674DC3" w14:textId="05A237BB">
            <w:pPr>
              <w:rPr>
                <w:b/>
              </w:rPr>
            </w:pPr>
            <w:r w:rsidRPr="00021A81">
              <w:rPr>
                <w:b/>
              </w:rPr>
              <w:lastRenderedPageBreak/>
              <w:t>Reset Potential</w:t>
            </w:r>
          </w:p>
        </w:tc>
        <w:tc>
          <w:tcPr>
            <w:tcW w:w="1275" w:type="dxa"/>
          </w:tcPr>
          <w:p w:rsidR="007D283D" w:rsidP="007D283D" w:rsidRDefault="00E42EA5" w14:paraId="1D1F0ADB" w14:textId="02488025">
            <w:pPr>
              <w:jc w:val="center"/>
            </w:pPr>
            <w:r>
              <w:t>9 bits</w:t>
            </w:r>
          </w:p>
        </w:tc>
        <w:tc>
          <w:tcPr>
            <w:tcW w:w="5208" w:type="dxa"/>
          </w:tcPr>
          <w:p w:rsidR="007D283D" w:rsidP="007D283D" w:rsidRDefault="00E42EA5" w14:paraId="4AF0454E" w14:textId="3DC02186">
            <w:r>
              <w:t>Giá trị Potential của Neuron sẽ được reset về giá trị này khi Neuron phóng ra kích thích.</w:t>
            </w:r>
          </w:p>
        </w:tc>
      </w:tr>
      <w:tr w:rsidR="007D283D" w:rsidTr="00E02BCB" w14:paraId="1B20B46F" w14:textId="77777777">
        <w:tc>
          <w:tcPr>
            <w:tcW w:w="2802" w:type="dxa"/>
          </w:tcPr>
          <w:p w:rsidRPr="00021A81" w:rsidR="007D283D" w:rsidP="007D283D" w:rsidRDefault="00E42EA5" w14:paraId="4D0AF3C5" w14:textId="117D3BFA">
            <w:pPr>
              <w:rPr>
                <w:b/>
              </w:rPr>
            </w:pPr>
            <w:r w:rsidRPr="00021A81">
              <w:rPr>
                <w:b/>
              </w:rPr>
              <w:t>Weights 0 to 3</w:t>
            </w:r>
          </w:p>
        </w:tc>
        <w:tc>
          <w:tcPr>
            <w:tcW w:w="1275" w:type="dxa"/>
          </w:tcPr>
          <w:p w:rsidR="00E42EA5" w:rsidP="00E42EA5" w:rsidRDefault="00E42EA5" w14:paraId="383698C5" w14:textId="79DB3CE2">
            <w:pPr>
              <w:jc w:val="center"/>
            </w:pPr>
            <w:r>
              <w:t>9 bits each</w:t>
            </w:r>
          </w:p>
        </w:tc>
        <w:tc>
          <w:tcPr>
            <w:tcW w:w="5208" w:type="dxa"/>
          </w:tcPr>
          <w:p w:rsidR="007D283D" w:rsidP="00E02BCB" w:rsidRDefault="00E50844" w14:paraId="218F8CFE" w14:textId="5A0E494E">
            <w:r>
              <w:t xml:space="preserve">Giá trị trọng số của kết nối synapse đặc trưng </w:t>
            </w:r>
            <w:r w:rsidR="00E02BCB">
              <w:t>cho từng Neuron,</w:t>
            </w:r>
          </w:p>
        </w:tc>
      </w:tr>
      <w:tr w:rsidR="007D283D" w:rsidTr="00E02BCB" w14:paraId="63A52C4A" w14:textId="77777777">
        <w:tc>
          <w:tcPr>
            <w:tcW w:w="2802" w:type="dxa"/>
          </w:tcPr>
          <w:p w:rsidRPr="00021A81" w:rsidR="007D283D" w:rsidP="007D283D" w:rsidRDefault="00E50844" w14:paraId="50B6B6BA" w14:textId="34F88292">
            <w:pPr>
              <w:rPr>
                <w:b/>
              </w:rPr>
            </w:pPr>
            <w:r w:rsidRPr="00021A81">
              <w:rPr>
                <w:b/>
              </w:rPr>
              <w:t>Leak Value</w:t>
            </w:r>
          </w:p>
        </w:tc>
        <w:tc>
          <w:tcPr>
            <w:tcW w:w="1275" w:type="dxa"/>
          </w:tcPr>
          <w:p w:rsidR="007D283D" w:rsidP="007D283D" w:rsidRDefault="00E50844" w14:paraId="0C8CE473" w14:textId="3CB5E704">
            <w:pPr>
              <w:jc w:val="center"/>
            </w:pPr>
            <w:r>
              <w:t>9 bits</w:t>
            </w:r>
          </w:p>
        </w:tc>
        <w:tc>
          <w:tcPr>
            <w:tcW w:w="5208" w:type="dxa"/>
          </w:tcPr>
          <w:p w:rsidR="007D283D" w:rsidP="00E02BCB" w:rsidRDefault="00E50844" w14:paraId="1424D251" w14:textId="4F42A6C5">
            <w:r>
              <w:t>Giá trị Potential rò rỉ khi tính toán</w:t>
            </w:r>
            <w:r w:rsidR="00E02BCB">
              <w:t>.</w:t>
            </w:r>
          </w:p>
        </w:tc>
      </w:tr>
      <w:tr w:rsidR="007D283D" w:rsidTr="00E02BCB" w14:paraId="1240FC61" w14:textId="77777777">
        <w:tc>
          <w:tcPr>
            <w:tcW w:w="2802" w:type="dxa"/>
          </w:tcPr>
          <w:p w:rsidRPr="00021A81" w:rsidR="007D283D" w:rsidP="007D283D" w:rsidRDefault="00E50844" w14:paraId="52A0FBEE" w14:textId="3E7868C3">
            <w:pPr>
              <w:rPr>
                <w:b/>
              </w:rPr>
            </w:pPr>
            <w:r w:rsidRPr="00021A81">
              <w:rPr>
                <w:b/>
              </w:rPr>
              <w:t>Positive Threshold</w:t>
            </w:r>
          </w:p>
        </w:tc>
        <w:tc>
          <w:tcPr>
            <w:tcW w:w="1275" w:type="dxa"/>
          </w:tcPr>
          <w:p w:rsidR="007D283D" w:rsidP="007D283D" w:rsidRDefault="00E50844" w14:paraId="04EDCCA1" w14:textId="2C57D67C">
            <w:pPr>
              <w:jc w:val="center"/>
            </w:pPr>
            <w:r>
              <w:t>9 bits</w:t>
            </w:r>
          </w:p>
        </w:tc>
        <w:tc>
          <w:tcPr>
            <w:tcW w:w="5208" w:type="dxa"/>
          </w:tcPr>
          <w:p w:rsidR="007D283D" w:rsidP="007D283D" w:rsidRDefault="00E50844" w14:paraId="31CFF6EF" w14:textId="4B04B174">
            <w:r>
              <w:t>Ngưỡng Potential dương</w:t>
            </w:r>
            <w:r w:rsidR="00E02BCB">
              <w:t>.</w:t>
            </w:r>
          </w:p>
        </w:tc>
      </w:tr>
      <w:tr w:rsidR="007D283D" w:rsidTr="00E02BCB" w14:paraId="4D1ECEF9" w14:textId="77777777">
        <w:tc>
          <w:tcPr>
            <w:tcW w:w="2802" w:type="dxa"/>
          </w:tcPr>
          <w:p w:rsidRPr="00021A81" w:rsidR="007D283D" w:rsidP="007D283D" w:rsidRDefault="00E50844" w14:paraId="621EC8A3" w14:textId="4265B02C">
            <w:pPr>
              <w:rPr>
                <w:b/>
              </w:rPr>
            </w:pPr>
            <w:r w:rsidRPr="00021A81">
              <w:rPr>
                <w:b/>
              </w:rPr>
              <w:t>Negative Threshold</w:t>
            </w:r>
          </w:p>
        </w:tc>
        <w:tc>
          <w:tcPr>
            <w:tcW w:w="1275" w:type="dxa"/>
          </w:tcPr>
          <w:p w:rsidR="007D283D" w:rsidP="007D283D" w:rsidRDefault="00E50844" w14:paraId="52040648" w14:textId="52247262">
            <w:pPr>
              <w:jc w:val="center"/>
            </w:pPr>
            <w:r>
              <w:t>9 bits</w:t>
            </w:r>
          </w:p>
        </w:tc>
        <w:tc>
          <w:tcPr>
            <w:tcW w:w="5208" w:type="dxa"/>
          </w:tcPr>
          <w:p w:rsidR="007D283D" w:rsidP="007D283D" w:rsidRDefault="00E50844" w14:paraId="7F71D5AA" w14:textId="0E187979">
            <w:r>
              <w:t>Ngưỡng Potential âm</w:t>
            </w:r>
            <w:r w:rsidR="00E02BCB">
              <w:t>.</w:t>
            </w:r>
          </w:p>
        </w:tc>
      </w:tr>
      <w:tr w:rsidR="00E50844" w:rsidTr="00E02BCB" w14:paraId="67A48ACF" w14:textId="77777777">
        <w:tc>
          <w:tcPr>
            <w:tcW w:w="2802" w:type="dxa"/>
          </w:tcPr>
          <w:p w:rsidRPr="00021A81" w:rsidR="00E50844" w:rsidP="007D283D" w:rsidRDefault="00E50844" w14:paraId="31961B8A" w14:textId="2E6E28AD">
            <w:pPr>
              <w:rPr>
                <w:b/>
              </w:rPr>
            </w:pPr>
            <w:r w:rsidRPr="00021A81">
              <w:rPr>
                <w:b/>
              </w:rPr>
              <w:t>Reset mode</w:t>
            </w:r>
          </w:p>
        </w:tc>
        <w:tc>
          <w:tcPr>
            <w:tcW w:w="1275" w:type="dxa"/>
          </w:tcPr>
          <w:p w:rsidR="00E50844" w:rsidP="007D283D" w:rsidRDefault="00E50844" w14:paraId="66AB51E0" w14:textId="531B49E4">
            <w:pPr>
              <w:jc w:val="center"/>
            </w:pPr>
            <w:r>
              <w:t>1 bit</w:t>
            </w:r>
          </w:p>
        </w:tc>
        <w:tc>
          <w:tcPr>
            <w:tcW w:w="5208" w:type="dxa"/>
          </w:tcPr>
          <w:p w:rsidR="00E50844" w:rsidP="007D283D" w:rsidRDefault="00E02BCB" w14:paraId="5570E8EC" w14:textId="3ECAF9C6">
            <w:r>
              <w:t>Lựa chọn 2 Mode reset khác nhau của Neuron.</w:t>
            </w:r>
          </w:p>
        </w:tc>
      </w:tr>
      <w:tr w:rsidR="00E50844" w:rsidTr="00E02BCB" w14:paraId="2D2201B4" w14:textId="77777777">
        <w:tc>
          <w:tcPr>
            <w:tcW w:w="2802" w:type="dxa"/>
          </w:tcPr>
          <w:p w:rsidRPr="00021A81" w:rsidR="00E50844" w:rsidP="007D283D" w:rsidRDefault="00E50844" w14:paraId="6D7C53ED" w14:textId="0CA82C7D">
            <w:pPr>
              <w:rPr>
                <w:b/>
              </w:rPr>
            </w:pPr>
            <w:r w:rsidRPr="00021A81">
              <w:rPr>
                <w:b/>
              </w:rPr>
              <w:t>Spike Destination</w:t>
            </w:r>
          </w:p>
        </w:tc>
        <w:tc>
          <w:tcPr>
            <w:tcW w:w="1275" w:type="dxa"/>
          </w:tcPr>
          <w:p w:rsidR="00E50844" w:rsidP="007D283D" w:rsidRDefault="00BF0AC2" w14:paraId="55ACADB2" w14:textId="5ADD9A9D">
            <w:pPr>
              <w:jc w:val="center"/>
            </w:pPr>
            <w:r>
              <w:t>26 bits</w:t>
            </w:r>
          </w:p>
        </w:tc>
        <w:tc>
          <w:tcPr>
            <w:tcW w:w="5208" w:type="dxa"/>
          </w:tcPr>
          <w:p w:rsidR="00E50844" w:rsidP="007D283D" w:rsidRDefault="00BF0AC2" w14:paraId="5C907694" w14:textId="582CF625">
            <w:r>
              <w:t>Gồm các trường dx, dy rộng 9 bit và Axons destination 8 bit, giống với cấu trúc gói tin</w:t>
            </w:r>
          </w:p>
        </w:tc>
      </w:tr>
      <w:tr w:rsidR="00BF0AC2" w:rsidTr="00E02BCB" w14:paraId="7C0BD5BC" w14:textId="77777777">
        <w:tc>
          <w:tcPr>
            <w:tcW w:w="2802" w:type="dxa"/>
          </w:tcPr>
          <w:p w:rsidRPr="00021A81" w:rsidR="00BF0AC2" w:rsidP="007D283D" w:rsidRDefault="00BF0AC2" w14:paraId="5D2899DE" w14:textId="6D138C86">
            <w:pPr>
              <w:rPr>
                <w:b/>
              </w:rPr>
            </w:pPr>
            <w:r w:rsidRPr="00021A81">
              <w:rPr>
                <w:b/>
              </w:rPr>
              <w:t>Tick delivery</w:t>
            </w:r>
          </w:p>
        </w:tc>
        <w:tc>
          <w:tcPr>
            <w:tcW w:w="1275" w:type="dxa"/>
          </w:tcPr>
          <w:p w:rsidR="00BF0AC2" w:rsidP="007D283D" w:rsidRDefault="00BF0AC2" w14:paraId="79A3C22C" w14:textId="2202DB01">
            <w:pPr>
              <w:jc w:val="center"/>
            </w:pPr>
            <w:r>
              <w:t>4 bits</w:t>
            </w:r>
          </w:p>
        </w:tc>
        <w:tc>
          <w:tcPr>
            <w:tcW w:w="5208" w:type="dxa"/>
          </w:tcPr>
          <w:p w:rsidR="00BF0AC2" w:rsidP="00DE33E2" w:rsidRDefault="00BF0AC2" w14:paraId="1A5CFABD" w14:textId="6298859C">
            <w:pPr>
              <w:keepNext/>
            </w:pPr>
            <w:r>
              <w:t>Giống với tick instance trong gói tin</w:t>
            </w:r>
          </w:p>
        </w:tc>
      </w:tr>
    </w:tbl>
    <w:p w:rsidR="00DE33E2" w:rsidRDefault="00DE33E2" w14:paraId="115651C6" w14:textId="2AC6D9F9">
      <w:pPr>
        <w:pStyle w:val="Caption"/>
      </w:pPr>
      <w:bookmarkStart w:name="_Toc58948239" w:id="38"/>
      <w:proofErr w:type="gramStart"/>
      <w:r>
        <w:t xml:space="preserve">Bảng </w:t>
      </w:r>
      <w:r>
        <w:fldChar w:fldCharType="begin"/>
      </w:r>
      <w:r>
        <w:instrText> STYLEREF 1 \s </w:instrText>
      </w:r>
      <w:r>
        <w:fldChar w:fldCharType="separate"/>
      </w:r>
      <w:r w:rsidR="003D24EC">
        <w:rPr>
          <w:noProof/>
        </w:rPr>
        <w:t>2</w:t>
      </w:r>
      <w:r>
        <w:fldChar w:fldCharType="end"/>
      </w:r>
      <w:r w:rsidR="003D24EC">
        <w:t>.</w:t>
      </w:r>
      <w:proofErr w:type="gramEnd"/>
      <w:r w:rsidR="003D24EC">
        <w:fldChar w:fldCharType="begin"/>
      </w:r>
      <w:r w:rsidR="003D24EC">
        <w:instrText xml:space="preserve"> SEQ Bảng \* ARABIC \s 1 </w:instrText>
      </w:r>
      <w:r w:rsidR="003D24EC">
        <w:fldChar w:fldCharType="separate"/>
      </w:r>
      <w:r w:rsidR="003D24EC">
        <w:rPr>
          <w:noProof/>
        </w:rPr>
        <w:t>2</w:t>
      </w:r>
      <w:r w:rsidR="003D24EC">
        <w:fldChar w:fldCharType="end"/>
      </w:r>
      <w:r>
        <w:t xml:space="preserve"> Bảng mô tả các trường trong CSRAM</w:t>
      </w:r>
      <w:bookmarkEnd w:id="38"/>
    </w:p>
    <w:p w:rsidR="007D283D" w:rsidP="00BF0AC2" w:rsidRDefault="00BF0AC2" w14:paraId="7C33D5FD" w14:textId="362E7904">
      <w:pPr>
        <w:ind w:firstLine="567"/>
      </w:pPr>
      <w:proofErr w:type="gramStart"/>
      <w:r>
        <w:t>Như vậy, CSRAM lưu trữ toàn bộ giá trị tham số cho 256 Neuron trong mạng.</w:t>
      </w:r>
      <w:proofErr w:type="gramEnd"/>
      <w:r>
        <w:t xml:space="preserve"> </w:t>
      </w:r>
      <w:proofErr w:type="gramStart"/>
      <w:r>
        <w:t xml:space="preserve">Các </w:t>
      </w:r>
      <w:r w:rsidR="00E02BCB">
        <w:t>tham</w:t>
      </w:r>
      <w:r>
        <w:t xml:space="preserve"> số này quyết định tới hoạt động tính toán của Neuron, cũng như đích đến của các kích thích sinh ra bởi Neuron.</w:t>
      </w:r>
      <w:proofErr w:type="gramEnd"/>
    </w:p>
    <w:p w:rsidRPr="00465B19" w:rsidR="00BF0AC2" w:rsidP="00BF0AC2" w:rsidRDefault="00BF0AC2" w14:paraId="3248F0BD" w14:textId="166CF220">
      <w:pPr>
        <w:ind w:firstLine="567"/>
      </w:pPr>
      <w:r>
        <w:t>Ngoài ra, 9 bits Current Potential cũng liên tục được cập nhật lại trong CSRAM ứng với sự thay đổi về giá trị Potential của Neuron sau khi hoàn tất một quá trình tính toán.</w:t>
      </w:r>
    </w:p>
    <w:p w:rsidR="00000B07" w:rsidP="00000B07" w:rsidRDefault="00000B07" w14:paraId="395A42E1" w14:textId="7B5C5C79">
      <w:pPr>
        <w:pStyle w:val="Heading3"/>
      </w:pPr>
      <w:bookmarkStart w:name="_Toc58948181" w:id="39"/>
      <w:r>
        <w:t>Router</w:t>
      </w:r>
      <w:bookmarkEnd w:id="39"/>
    </w:p>
    <w:p w:rsidR="00BF0AC2" w:rsidP="00BF0AC2" w:rsidRDefault="00BF0AC2" w14:paraId="70476862" w14:textId="3D8C022B">
      <w:pPr>
        <w:ind w:firstLine="567"/>
      </w:pPr>
      <w:r>
        <w:t xml:space="preserve">Router phụ trách nhiệm vụ phân phối các gói kích thích </w:t>
      </w:r>
      <w:proofErr w:type="gramStart"/>
      <w:r>
        <w:t>lan</w:t>
      </w:r>
      <w:proofErr w:type="gramEnd"/>
      <w:r>
        <w:t xml:space="preserve"> truyền giữa các Core trong mạng. Khi một gói kích thích được đưa vào Router, nó sẽ</w:t>
      </w:r>
      <w:r w:rsidR="00E02BCB">
        <w:t xml:space="preserve"> bóc</w:t>
      </w:r>
      <w:r>
        <w:t xml:space="preserve"> tách các trường trong gói tin để tính toán và quyết định việc chuyển tiếp gói</w:t>
      </w:r>
      <w:r w:rsidR="00DE33E2">
        <w:t xml:space="preserve"> tin này sang Core nào trong 4 Core lân cận </w:t>
      </w:r>
      <w:r w:rsidR="00E02BCB">
        <w:t xml:space="preserve">theo các hướng Đông, Tây, Nam, </w:t>
      </w:r>
      <w:r w:rsidR="00DE33E2">
        <w:t>Bắc. Nếu gói kích thích có địa chỉ đích chính là Core đang xét, gói sẽ được Router đưa vào trong Scheduler của Core thay vì đưa sang các Core xung quanh.</w:t>
      </w:r>
    </w:p>
    <w:p w:rsidRPr="00BF0AC2" w:rsidR="00DE33E2" w:rsidP="00BF0AC2" w:rsidRDefault="00DE33E2" w14:paraId="231870E5" w14:textId="2289E991">
      <w:pPr>
        <w:ind w:firstLine="567"/>
      </w:pPr>
      <w:r>
        <w:t>Router gồm 6 khối chính là From Local, To Local, Forward East, Forward West, Forward North và Forward South.</w:t>
      </w:r>
    </w:p>
    <w:p w:rsidR="009A0B45" w:rsidP="009A0B45" w:rsidRDefault="009A0B45" w14:paraId="2B24EB24" w14:textId="77777777">
      <w:pPr>
        <w:keepNext/>
        <w:jc w:val="center"/>
      </w:pPr>
      <w:r>
        <w:rPr>
          <w:noProof/>
        </w:rPr>
        <w:lastRenderedPageBreak/>
        <w:drawing>
          <wp:inline distT="0" distB="0" distL="0" distR="0" wp14:anchorId="38F20C75" wp14:editId="26F5E63F">
            <wp:extent cx="6022203" cy="3794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24979" cy="3796509"/>
                    </a:xfrm>
                    <a:prstGeom prst="rect">
                      <a:avLst/>
                    </a:prstGeom>
                  </pic:spPr>
                </pic:pic>
              </a:graphicData>
            </a:graphic>
          </wp:inline>
        </w:drawing>
      </w:r>
    </w:p>
    <w:p w:rsidR="009A0B45" w:rsidP="009A0B45" w:rsidRDefault="009A0B45" w14:paraId="47ED79B8" w14:textId="65080916">
      <w:pPr>
        <w:pStyle w:val="Caption"/>
      </w:pPr>
      <w:bookmarkStart w:name="_Toc58948223" w:id="40"/>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9</w:t>
      </w:r>
      <w:r w:rsidR="00826043">
        <w:fldChar w:fldCharType="end"/>
      </w:r>
      <w:r>
        <w:t xml:space="preserve"> Kiến trúc Router</w:t>
      </w:r>
      <w:bookmarkEnd w:id="40"/>
    </w:p>
    <w:p w:rsidR="00EF7378" w:rsidP="00EF7378" w:rsidRDefault="00DE33E2" w14:paraId="1F02FBC5" w14:textId="7C9BF22F">
      <w:pPr>
        <w:ind w:firstLine="567"/>
      </w:pPr>
      <w:r>
        <w:t xml:space="preserve">Một gói </w:t>
      </w:r>
      <w:r w:rsidR="00EF7378">
        <w:t>kích thích</w:t>
      </w:r>
      <w:r>
        <w:t xml:space="preserve"> có thể đi tới Router</w:t>
      </w:r>
      <w:r w:rsidR="00EF7378">
        <w:t xml:space="preserve"> </w:t>
      </w:r>
      <w:r>
        <w:t>từ</w:t>
      </w:r>
      <w:r w:rsidR="00EF7378">
        <w:t xml:space="preserve"> các Core lân cận ở</w:t>
      </w:r>
      <w:r>
        <w:t xml:space="preserve"> 4 hướng Đông, Tây, Nam, Bắc</w:t>
      </w:r>
      <w:r w:rsidR="00EF7378">
        <w:t xml:space="preserve"> ứng với các đường east_in, west_in, south_in và north_in. </w:t>
      </w:r>
      <w:proofErr w:type="gramStart"/>
      <w:r w:rsidR="00EF7378">
        <w:t>Ngoài ra, cũng có thể gói tin tới Router được sinh ra bởi chính các Neurons trong Core</w:t>
      </w:r>
      <w:r w:rsidR="00761DDF">
        <w:t>,</w:t>
      </w:r>
      <w:r w:rsidR="00EF7378">
        <w:t xml:space="preserve"> khi mà các Neurons này thực hiện tính toán và đưa ra các kích thích </w:t>
      </w:r>
      <w:r w:rsidR="00CA405F">
        <w:t>tới Router</w:t>
      </w:r>
      <w:r w:rsidR="00EF7378">
        <w:t xml:space="preserve"> thông qua</w:t>
      </w:r>
      <w:r w:rsidR="000C1E1D">
        <w:t xml:space="preserve"> khố</w:t>
      </w:r>
      <w:r w:rsidR="00761DDF">
        <w:t>i From Local</w:t>
      </w:r>
      <w:r w:rsidR="00EF7378">
        <w:t>.</w:t>
      </w:r>
      <w:proofErr w:type="gramEnd"/>
    </w:p>
    <w:p w:rsidR="00EF7378" w:rsidP="00EF7378" w:rsidRDefault="00EF7378" w14:paraId="645E65EE" w14:textId="7E3271C4">
      <w:pPr>
        <w:ind w:firstLine="567"/>
      </w:pPr>
      <w:r>
        <w:t>Một gói kích thích đưa ra từ Router có thể được chuyển sang các Core lân cận theo 4 hướng</w:t>
      </w:r>
      <w:r w:rsidR="000C1E1D">
        <w:t xml:space="preserve"> Đông, Tây, Nam, Bắc thông qua các khối Forward East, Forward West, Forward South và Forward North.</w:t>
      </w:r>
      <w:r w:rsidR="00761DDF">
        <w:t xml:space="preserve"> </w:t>
      </w:r>
      <w:proofErr w:type="gramStart"/>
      <w:r w:rsidR="00761DDF">
        <w:t>Nếu gói tin có đích đến là Core đang xét, kích thích sẽ được đưa vào Core thông qua khối To Local.</w:t>
      </w:r>
      <w:proofErr w:type="gramEnd"/>
      <w:r w:rsidR="00761DDF">
        <w:t xml:space="preserve"> Khi này thì gói kích thích chỉ còn giữ lại 12 bit gồm tick instance và axon destination.</w:t>
      </w:r>
    </w:p>
    <w:p w:rsidR="00761DDF" w:rsidP="00EF7378" w:rsidRDefault="00761DDF" w14:paraId="704376AB" w14:textId="3F230930">
      <w:pPr>
        <w:ind w:firstLine="567"/>
      </w:pPr>
      <w:r>
        <w:t>Các đườ</w:t>
      </w:r>
      <w:r w:rsidR="00CA405F">
        <w:t>ng màu xanh và</w:t>
      </w:r>
      <w:r>
        <w:t xml:space="preserve"> cam trong </w:t>
      </w:r>
      <w:r>
        <w:fldChar w:fldCharType="begin"/>
      </w:r>
      <w:r>
        <w:instrText xml:space="preserve"> REF _Ref58783436 \h </w:instrText>
      </w:r>
      <w:r>
        <w:fldChar w:fldCharType="separate"/>
      </w:r>
      <w:r>
        <w:t xml:space="preserve">Hình </w:t>
      </w:r>
      <w:r>
        <w:rPr>
          <w:noProof/>
        </w:rPr>
        <w:t>2</w:t>
      </w:r>
      <w:r>
        <w:t>.</w:t>
      </w:r>
      <w:r>
        <w:rPr>
          <w:noProof/>
        </w:rPr>
        <w:t>10</w:t>
      </w:r>
      <w:r>
        <w:fldChar w:fldCharType="end"/>
      </w:r>
      <w:r>
        <w:t xml:space="preserve"> mô tả các ví dụ về việc gói kích thích được phóng ra từ một Neuron trong Core, sau đó được gửi tới một đích đến xác định thông qua các Router</w:t>
      </w:r>
      <w:r w:rsidR="000458A3">
        <w:t xml:space="preserve"> trên đường di chuyển.</w:t>
      </w:r>
      <w:r w:rsidR="00DD1209">
        <w:t xml:space="preserve"> Các gói sẽ được di chuyển lần lượt </w:t>
      </w:r>
      <w:proofErr w:type="gramStart"/>
      <w:r w:rsidR="00DD1209">
        <w:t>theo</w:t>
      </w:r>
      <w:proofErr w:type="gramEnd"/>
      <w:r w:rsidR="00DD1209">
        <w:t xml:space="preserve"> chiều ngang, dọc và tới được Core đích, cũng như Axon đích tại Core này.</w:t>
      </w:r>
    </w:p>
    <w:p w:rsidR="00DE33E2" w:rsidP="00DE33E2" w:rsidRDefault="00DE33E2" w14:paraId="429F0EB7" w14:textId="77777777">
      <w:pPr>
        <w:keepNext/>
        <w:jc w:val="center"/>
      </w:pPr>
      <w:r>
        <w:rPr>
          <w:noProof/>
        </w:rPr>
        <w:lastRenderedPageBreak/>
        <w:drawing>
          <wp:inline distT="0" distB="0" distL="0" distR="0" wp14:anchorId="6F668089" wp14:editId="5C4138FB">
            <wp:extent cx="5758815" cy="38693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8815" cy="3869358"/>
                    </a:xfrm>
                    <a:prstGeom prst="rect">
                      <a:avLst/>
                    </a:prstGeom>
                  </pic:spPr>
                </pic:pic>
              </a:graphicData>
            </a:graphic>
          </wp:inline>
        </w:drawing>
      </w:r>
    </w:p>
    <w:p w:rsidR="00DE33E2" w:rsidP="00DE33E2" w:rsidRDefault="00DE33E2" w14:paraId="42F665E7" w14:textId="28CA7121">
      <w:pPr>
        <w:pStyle w:val="Caption"/>
      </w:pPr>
      <w:bookmarkStart w:name="_Ref58783436" w:id="41"/>
      <w:bookmarkStart w:name="_Toc58948224" w:id="42"/>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10</w:t>
      </w:r>
      <w:r w:rsidR="00826043">
        <w:fldChar w:fldCharType="end"/>
      </w:r>
      <w:bookmarkEnd w:id="41"/>
      <w:r>
        <w:t xml:space="preserve"> Gói kích thích được </w:t>
      </w:r>
      <w:proofErr w:type="gramStart"/>
      <w:r>
        <w:t>lan</w:t>
      </w:r>
      <w:proofErr w:type="gramEnd"/>
      <w:r>
        <w:t xml:space="preserve"> truyền thông qua các Router</w:t>
      </w:r>
      <w:bookmarkEnd w:id="42"/>
    </w:p>
    <w:p w:rsidR="000458A3" w:rsidP="000458A3" w:rsidRDefault="000458A3" w14:paraId="25068CC3" w14:textId="50EC75E2">
      <w:pPr>
        <w:ind w:firstLine="567"/>
      </w:pPr>
      <w:r>
        <w:t xml:space="preserve">Một gói kích thích có cấu trúc như trong </w:t>
      </w:r>
      <w:r>
        <w:fldChar w:fldCharType="begin"/>
      </w:r>
      <w:r>
        <w:instrText xml:space="preserve"> REF _Ref58783728 \h </w:instrText>
      </w:r>
      <w:r>
        <w:fldChar w:fldCharType="separate"/>
      </w:r>
      <w:r>
        <w:t xml:space="preserve">Hình </w:t>
      </w:r>
      <w:r>
        <w:rPr>
          <w:noProof/>
        </w:rPr>
        <w:t>2</w:t>
      </w:r>
      <w:r>
        <w:t>.</w:t>
      </w:r>
      <w:r>
        <w:rPr>
          <w:noProof/>
        </w:rPr>
        <w:t>5</w:t>
      </w:r>
      <w:r>
        <w:fldChar w:fldCharType="end"/>
      </w:r>
      <w:r>
        <w:t xml:space="preserve"> được </w:t>
      </w:r>
      <w:proofErr w:type="gramStart"/>
      <w:r>
        <w:t>lan</w:t>
      </w:r>
      <w:proofErr w:type="gramEnd"/>
      <w:r>
        <w:t xml:space="preserve"> truyền trong mạng lưới gồm nhiều Core như sau:</w:t>
      </w:r>
    </w:p>
    <w:p w:rsidR="000458A3" w:rsidP="000458A3" w:rsidRDefault="000458A3" w14:paraId="0FCA06DB" w14:textId="28079224">
      <w:pPr>
        <w:pStyle w:val="ListParagraph"/>
        <w:numPr>
          <w:ilvl w:val="0"/>
          <w:numId w:val="33"/>
        </w:numPr>
      </w:pPr>
      <w:r>
        <w:t>Đầu tiên, Router trích xuất trường dx trong gói, đưa gói kích thích di chuyển theo chiều ngang:</w:t>
      </w:r>
    </w:p>
    <w:p w:rsidR="000458A3" w:rsidP="000458A3" w:rsidRDefault="000458A3" w14:paraId="45A5A076" w14:textId="5B782A0F">
      <w:pPr>
        <w:pStyle w:val="ListParagraph"/>
        <w:numPr>
          <w:ilvl w:val="0"/>
          <w:numId w:val="34"/>
        </w:numPr>
      </w:pPr>
      <w:r>
        <w:t>Nếu dx &gt; 0: gói kích thích được truyền sang Core hướng Đông (sang phả</w:t>
      </w:r>
      <w:r w:rsidR="00DD1209">
        <w:t>i), thay đổi trường dx trong gói:</w:t>
      </w:r>
      <w:r>
        <w:t xml:space="preserve"> dx = dx </w:t>
      </w:r>
      <w:r w:rsidR="00DD1209">
        <w:t>– 1.</w:t>
      </w:r>
    </w:p>
    <w:p w:rsidR="000458A3" w:rsidP="000458A3" w:rsidRDefault="000458A3" w14:paraId="1265FB3C" w14:textId="2BF2779D">
      <w:pPr>
        <w:pStyle w:val="ListParagraph"/>
        <w:numPr>
          <w:ilvl w:val="0"/>
          <w:numId w:val="34"/>
        </w:numPr>
      </w:pPr>
      <w:r>
        <w:t xml:space="preserve">Nếu dx &lt; 0: gói kích thích được truyền sang Core hướng Tây (sang trái), </w:t>
      </w:r>
      <w:r w:rsidR="00DD1209">
        <w:t xml:space="preserve">thay đổi trường dx trong gói: </w:t>
      </w:r>
      <w:r>
        <w:t>dx = dx + 1.</w:t>
      </w:r>
    </w:p>
    <w:p w:rsidR="00DD1209" w:rsidP="000458A3" w:rsidRDefault="00DD1209" w14:paraId="3D59E2EB" w14:textId="415A4354">
      <w:pPr>
        <w:pStyle w:val="ListParagraph"/>
        <w:numPr>
          <w:ilvl w:val="0"/>
          <w:numId w:val="34"/>
        </w:numPr>
      </w:pPr>
      <w:r>
        <w:t>Nếu dx = 0: loại bỏ trường dx trong gói, bắt đầu truyền dọc.</w:t>
      </w:r>
    </w:p>
    <w:p w:rsidR="000458A3" w:rsidP="000458A3" w:rsidRDefault="000458A3" w14:paraId="1A734083" w14:textId="3A1B38AE">
      <w:pPr>
        <w:pStyle w:val="ListParagraph"/>
        <w:numPr>
          <w:ilvl w:val="0"/>
          <w:numId w:val="33"/>
        </w:numPr>
      </w:pPr>
      <w:r>
        <w:t>Sau khi giá trị dx = 0, gói kích thích loại bỏ đi trường dx, khi này gói chỉ còn 21 bits và tiếp tục được di chuyển theo chiều dọc</w:t>
      </w:r>
      <w:r w:rsidR="00DD1209">
        <w:t xml:space="preserve"> dựa theo trường dy</w:t>
      </w:r>
      <w:r>
        <w:t>:</w:t>
      </w:r>
    </w:p>
    <w:p w:rsidR="00DD1209" w:rsidP="00DD1209" w:rsidRDefault="00DD1209" w14:paraId="3ED5C3D5" w14:textId="03A17169">
      <w:pPr>
        <w:pStyle w:val="ListParagraph"/>
        <w:numPr>
          <w:ilvl w:val="0"/>
          <w:numId w:val="35"/>
        </w:numPr>
      </w:pPr>
      <w:r>
        <w:t xml:space="preserve">Nếu </w:t>
      </w:r>
      <w:proofErr w:type="gramStart"/>
      <w:r>
        <w:t>dy</w:t>
      </w:r>
      <w:proofErr w:type="gramEnd"/>
      <w:r>
        <w:t xml:space="preserve"> &gt; 0: gói kích thích được truyền sang Core hướng Bắc (lên trên), thay đổi trường dy trong gói: dy = dy – 1.</w:t>
      </w:r>
    </w:p>
    <w:p w:rsidR="00DD1209" w:rsidP="00DD1209" w:rsidRDefault="00DD1209" w14:paraId="46482663" w14:textId="63888443">
      <w:pPr>
        <w:pStyle w:val="ListParagraph"/>
        <w:numPr>
          <w:ilvl w:val="0"/>
          <w:numId w:val="35"/>
        </w:numPr>
      </w:pPr>
      <w:r>
        <w:t xml:space="preserve">Nếu </w:t>
      </w:r>
      <w:proofErr w:type="gramStart"/>
      <w:r>
        <w:t>dy</w:t>
      </w:r>
      <w:proofErr w:type="gramEnd"/>
      <w:r>
        <w:t xml:space="preserve"> &lt; 0: gói kích thích được truyền sang Core hướng Nam (xuống dưới), thay đổi trường dy trong gói: dy = dy + 1.</w:t>
      </w:r>
    </w:p>
    <w:p w:rsidRPr="000458A3" w:rsidR="00DD1209" w:rsidP="00DD1209" w:rsidRDefault="00DD1209" w14:paraId="7951DBCC" w14:textId="223A0732">
      <w:pPr>
        <w:pStyle w:val="ListParagraph"/>
        <w:numPr>
          <w:ilvl w:val="0"/>
          <w:numId w:val="35"/>
        </w:numPr>
      </w:pPr>
      <w:r>
        <w:t xml:space="preserve">Nếu </w:t>
      </w:r>
      <w:proofErr w:type="gramStart"/>
      <w:r>
        <w:t>dy</w:t>
      </w:r>
      <w:proofErr w:type="gramEnd"/>
      <w:r>
        <w:t xml:space="preserve"> = 0: gói kích thích đã tới được Core đích. Tiếp tục loại bỏ trường </w:t>
      </w:r>
      <w:proofErr w:type="gramStart"/>
      <w:r>
        <w:t>dy</w:t>
      </w:r>
      <w:proofErr w:type="gramEnd"/>
      <w:r>
        <w:t xml:space="preserve"> trong gói và đưa gói vào Scheduler trong Core đang xét.</w:t>
      </w:r>
    </w:p>
    <w:p w:rsidR="00000B07" w:rsidP="00000B07" w:rsidRDefault="00000B07" w14:paraId="4B7C51D6" w14:textId="45349D54">
      <w:pPr>
        <w:pStyle w:val="Heading3"/>
      </w:pPr>
      <w:bookmarkStart w:name="_Ref58917370" w:id="43"/>
      <w:bookmarkStart w:name="_Toc58948182" w:id="44"/>
      <w:r>
        <w:lastRenderedPageBreak/>
        <w:t>Scheduler</w:t>
      </w:r>
      <w:bookmarkEnd w:id="43"/>
      <w:bookmarkEnd w:id="44"/>
    </w:p>
    <w:p w:rsidR="0012678C" w:rsidP="0012678C" w:rsidRDefault="0012678C" w14:paraId="250D1AA0" w14:textId="5A366F28">
      <w:pPr>
        <w:ind w:firstLine="567"/>
      </w:pPr>
      <w:proofErr w:type="gramStart"/>
      <w:r>
        <w:t>Khi các gói kích thích truyền thành công tới Core đích, các gói này được Router trong Core này đưa vào lưu trữ tại Scheduler.</w:t>
      </w:r>
      <w:proofErr w:type="gramEnd"/>
      <w:r>
        <w:t xml:space="preserve"> Khi này gói tin chỉ còn 12 bits gồm hai trường tick instance và axon destination, do các trường xác định Core là dx, </w:t>
      </w:r>
      <w:proofErr w:type="gramStart"/>
      <w:r>
        <w:t>dy</w:t>
      </w:r>
      <w:proofErr w:type="gramEnd"/>
      <w:r>
        <w:t xml:space="preserve"> đã bị loại bỏ.</w:t>
      </w:r>
    </w:p>
    <w:p w:rsidRPr="0012678C" w:rsidR="0012678C" w:rsidP="0012678C" w:rsidRDefault="0012678C" w14:paraId="76611FBE" w14:textId="1E741361">
      <w:pPr>
        <w:ind w:firstLine="567"/>
      </w:pPr>
      <w:r>
        <w:t xml:space="preserve">Tại tick tiếp </w:t>
      </w:r>
      <w:proofErr w:type="gramStart"/>
      <w:r>
        <w:t>theo</w:t>
      </w:r>
      <w:proofErr w:type="gramEnd"/>
      <w:r>
        <w:t>, Scheduler thực hiện nhiệm vụ phân phát các gói kích thích đã được nhận từ Router trong các tick trước đó tới 256 Axons trong Core. Như vậy Scheduler cần một khối “Scheduler SRAM” để lưu trữ, cùng với đó là một khối sinh địa chỉ đọc, ứng với bộ đế</w:t>
      </w:r>
      <w:r w:rsidR="00A94CD7">
        <w:t xml:space="preserve">m Counter, thể hiện như trong </w:t>
      </w:r>
      <w:r w:rsidR="00A94CD7">
        <w:fldChar w:fldCharType="begin"/>
      </w:r>
      <w:r w:rsidR="00A94CD7">
        <w:instrText xml:space="preserve"> REF _Ref58785359 \h </w:instrText>
      </w:r>
      <w:r w:rsidR="00A94CD7">
        <w:fldChar w:fldCharType="separate"/>
      </w:r>
      <w:r w:rsidR="00A94CD7">
        <w:t xml:space="preserve">Hình </w:t>
      </w:r>
      <w:r w:rsidR="00A94CD7">
        <w:rPr>
          <w:noProof/>
        </w:rPr>
        <w:t>2</w:t>
      </w:r>
      <w:r w:rsidR="00A94CD7">
        <w:t>.</w:t>
      </w:r>
      <w:r w:rsidR="00A94CD7">
        <w:rPr>
          <w:noProof/>
        </w:rPr>
        <w:t>11</w:t>
      </w:r>
      <w:r w:rsidR="00A94CD7">
        <w:fldChar w:fldCharType="end"/>
      </w:r>
      <w:r w:rsidR="00A94CD7">
        <w:t>.</w:t>
      </w:r>
    </w:p>
    <w:p w:rsidR="00465B19" w:rsidP="00465B19" w:rsidRDefault="00465B19" w14:paraId="3D1CD5A9" w14:textId="77777777">
      <w:pPr>
        <w:keepNext/>
        <w:jc w:val="center"/>
      </w:pPr>
      <w:r>
        <w:rPr>
          <w:noProof/>
        </w:rPr>
        <w:drawing>
          <wp:inline distT="0" distB="0" distL="0" distR="0" wp14:anchorId="03A032A9" wp14:editId="741218A9">
            <wp:extent cx="4419511" cy="16535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31464" cy="1658012"/>
                    </a:xfrm>
                    <a:prstGeom prst="rect">
                      <a:avLst/>
                    </a:prstGeom>
                  </pic:spPr>
                </pic:pic>
              </a:graphicData>
            </a:graphic>
          </wp:inline>
        </w:drawing>
      </w:r>
    </w:p>
    <w:p w:rsidR="00465B19" w:rsidP="00465B19" w:rsidRDefault="00465B19" w14:paraId="21BB9428" w14:textId="300471F3">
      <w:pPr>
        <w:pStyle w:val="Caption"/>
      </w:pPr>
      <w:bookmarkStart w:name="_Ref58785359" w:id="45"/>
      <w:bookmarkStart w:name="_Toc58948225" w:id="46"/>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11</w:t>
      </w:r>
      <w:r w:rsidR="00826043">
        <w:fldChar w:fldCharType="end"/>
      </w:r>
      <w:bookmarkEnd w:id="45"/>
      <w:r>
        <w:t xml:space="preserve"> Kiến trúc Scheduler</w:t>
      </w:r>
      <w:bookmarkEnd w:id="46"/>
    </w:p>
    <w:p w:rsidR="00A94CD7" w:rsidP="00A94CD7" w:rsidRDefault="00A94CD7" w14:paraId="6A6AE3E4" w14:textId="0DC12C04">
      <w:pPr>
        <w:ind w:firstLine="567"/>
      </w:pPr>
      <w:r>
        <w:t>Trong đó khối Scheduler SRAM có cấu trúc gồm 256 hàng và 16 cột, ứng với hai trường là axon destination 8 bits và tick instance 4 bits.</w:t>
      </w:r>
    </w:p>
    <w:p w:rsidR="00465B19" w:rsidP="00465B19" w:rsidRDefault="00465B19" w14:paraId="62CC4BAF" w14:textId="77777777">
      <w:pPr>
        <w:keepNext/>
        <w:jc w:val="center"/>
      </w:pPr>
      <w:r>
        <w:rPr>
          <w:noProof/>
        </w:rPr>
        <w:drawing>
          <wp:inline distT="0" distB="0" distL="0" distR="0" wp14:anchorId="6AE0B955" wp14:editId="2DA47C27">
            <wp:extent cx="5509260" cy="2749251"/>
            <wp:effectExtent l="0" t="0" r="0" b="0"/>
            <wp:docPr id="11" name="Picture 11" descr="C:\Users\HP\Downloads\Neuron-Sched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Neuron-Schedul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7438" cy="2748342"/>
                    </a:xfrm>
                    <a:prstGeom prst="rect">
                      <a:avLst/>
                    </a:prstGeom>
                    <a:noFill/>
                    <a:ln>
                      <a:noFill/>
                    </a:ln>
                  </pic:spPr>
                </pic:pic>
              </a:graphicData>
            </a:graphic>
          </wp:inline>
        </w:drawing>
      </w:r>
    </w:p>
    <w:p w:rsidR="00465B19" w:rsidP="00465B19" w:rsidRDefault="00465B19" w14:paraId="382DFBE9" w14:textId="32C1896B">
      <w:pPr>
        <w:pStyle w:val="Caption"/>
      </w:pPr>
      <w:bookmarkStart w:name="_Ref58785613" w:id="47"/>
      <w:bookmarkStart w:name="_Toc58948226" w:id="48"/>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12</w:t>
      </w:r>
      <w:r w:rsidR="00826043">
        <w:fldChar w:fldCharType="end"/>
      </w:r>
      <w:bookmarkEnd w:id="47"/>
      <w:r>
        <w:t xml:space="preserve"> Mô tả hoạt động của Scheduler</w:t>
      </w:r>
      <w:bookmarkEnd w:id="48"/>
    </w:p>
    <w:p w:rsidR="00A94CD7" w:rsidP="00A94CD7" w:rsidRDefault="00A94CD7" w14:paraId="3695AAFD" w14:textId="77777777">
      <w:pPr>
        <w:ind w:firstLine="567"/>
      </w:pPr>
      <w:r>
        <w:lastRenderedPageBreak/>
        <w:t xml:space="preserve">Hoạt động của Scheduler được mô tả một cách đơn giản hơn như sau (ứng với hình </w:t>
      </w:r>
      <w:r>
        <w:fldChar w:fldCharType="begin"/>
      </w:r>
      <w:r>
        <w:instrText xml:space="preserve"> REF _Ref58785613 \h </w:instrText>
      </w:r>
      <w:r>
        <w:fldChar w:fldCharType="separate"/>
      </w:r>
      <w:r>
        <w:t xml:space="preserve">Hình </w:t>
      </w:r>
      <w:r>
        <w:rPr>
          <w:noProof/>
        </w:rPr>
        <w:t>2</w:t>
      </w:r>
      <w:r>
        <w:t>.</w:t>
      </w:r>
      <w:r>
        <w:rPr>
          <w:noProof/>
        </w:rPr>
        <w:t>12</w:t>
      </w:r>
      <w:r>
        <w:fldChar w:fldCharType="end"/>
      </w:r>
      <w:r>
        <w:t xml:space="preserve">): </w:t>
      </w:r>
    </w:p>
    <w:p w:rsidR="00465B19" w:rsidP="00A94CD7" w:rsidRDefault="00A94CD7" w14:paraId="5A757B65" w14:textId="3E245CDD">
      <w:pPr>
        <w:pStyle w:val="ListParagraph"/>
        <w:numPr>
          <w:ilvl w:val="0"/>
          <w:numId w:val="36"/>
        </w:numPr>
      </w:pPr>
      <w:r>
        <w:t>Tại mỗi tick, các gói được gửi tới Scheduler và điền vào các ô nhớ dưới dạng các chấm đỏ</w:t>
      </w:r>
      <w:r w:rsidR="00CA405F">
        <w:t xml:space="preserve"> như</w:t>
      </w:r>
      <w:r>
        <w:t xml:space="preserve"> trong hình. Việc điền vào hàng nào được xác định bởi 8 bits axon destination, ứng với việc kích thích đó sẽ được phóng ra từ Axon nào. Tương tự, việc điền vào cột nào được xác định bởi 4 bits tick instance, xác định thời điểm mà Axon </w:t>
      </w:r>
      <w:r w:rsidR="00E45B70">
        <w:t xml:space="preserve">trong core sẽ </w:t>
      </w:r>
      <w:r>
        <w:t>phóng ra kích thích.</w:t>
      </w:r>
    </w:p>
    <w:p w:rsidR="00E45B70" w:rsidP="00A94CD7" w:rsidRDefault="00E45B70" w14:paraId="285B5AFE" w14:textId="02AD71B5">
      <w:pPr>
        <w:pStyle w:val="ListParagraph"/>
        <w:numPr>
          <w:ilvl w:val="0"/>
          <w:numId w:val="36"/>
        </w:numPr>
      </w:pPr>
      <w:r>
        <w:t xml:space="preserve">Sau mỗi tick, dữ liệu trong các cột đều được dịch phải sang cột lân cận, các gói trong cột thứ cuối cùng (cột 15) được đưa ra thành các kích thích của 256 Axons trong tick hiện tại, ứng với 256 bits Axon Spikes trong </w:t>
      </w:r>
      <w:r>
        <w:fldChar w:fldCharType="begin"/>
      </w:r>
      <w:r>
        <w:instrText xml:space="preserve"> REF _Ref58785359 \h </w:instrText>
      </w:r>
      <w:r>
        <w:fldChar w:fldCharType="separate"/>
      </w:r>
      <w:r>
        <w:t xml:space="preserve">Hình </w:t>
      </w:r>
      <w:r>
        <w:rPr>
          <w:noProof/>
        </w:rPr>
        <w:t>2</w:t>
      </w:r>
      <w:r>
        <w:t>.</w:t>
      </w:r>
      <w:r>
        <w:rPr>
          <w:noProof/>
        </w:rPr>
        <w:t>11</w:t>
      </w:r>
      <w:r>
        <w:fldChar w:fldCharType="end"/>
      </w:r>
      <w:r>
        <w:t>.</w:t>
      </w:r>
    </w:p>
    <w:p w:rsidR="00E45B70" w:rsidP="00E45B70" w:rsidRDefault="00E45B70" w14:paraId="2A3480EC" w14:textId="77777777">
      <w:pPr>
        <w:ind w:firstLine="567"/>
      </w:pPr>
      <w:r>
        <w:t>Như vậy, có thể coi Scheduler thực hiện 2 chức năng chính như sau:</w:t>
      </w:r>
    </w:p>
    <w:p w:rsidR="00E45B70" w:rsidP="00E45B70" w:rsidRDefault="00E45B70" w14:paraId="4E0D7D0D" w14:textId="01743D67">
      <w:pPr>
        <w:pStyle w:val="ListParagraph"/>
        <w:numPr>
          <w:ilvl w:val="0"/>
          <w:numId w:val="37"/>
        </w:numPr>
      </w:pPr>
      <w:r>
        <w:t>Với 4 bits tick instance: Scheduler có chức năng như một hàng đợi/tập thanh ghi dịch. Các gói kích thích sẽ được giữ tại Scheduler tối đa trong khoảng thời gian 16 ticks, trước khi chuyển thành các kích thích phóng tới các Neuron</w:t>
      </w:r>
      <w:r w:rsidR="00765DFE">
        <w:t>.</w:t>
      </w:r>
    </w:p>
    <w:p w:rsidR="00E45B70" w:rsidP="00E45B70" w:rsidRDefault="00E45B70" w14:paraId="25A821F1" w14:textId="1BFF4800">
      <w:pPr>
        <w:pStyle w:val="ListParagraph"/>
        <w:numPr>
          <w:ilvl w:val="0"/>
          <w:numId w:val="37"/>
        </w:numPr>
      </w:pPr>
      <w:r>
        <w:t>Với 8 bits axon destination: Scheduler có chức năng như một bộ giải mã. Đầu vào là các gói với 8 bit axon destination</w:t>
      </w:r>
      <w:r w:rsidR="00765DFE">
        <w:t xml:space="preserve"> dưới dạng mã nhị phân</w:t>
      </w:r>
      <w:r w:rsidR="001E3C8B">
        <w:t>, đầu ra là 256 bits Axon Spikes (các vị trí có bit 1 trong 256 bits Axon Spikes thể hiện là có kích thích và ngược lại</w:t>
      </w:r>
      <w:r w:rsidR="00765DFE">
        <w:t xml:space="preserve"> với bit 0</w:t>
      </w:r>
      <w:r w:rsidR="001E3C8B">
        <w:t>).</w:t>
      </w:r>
    </w:p>
    <w:p w:rsidR="00465B19" w:rsidP="00465B19" w:rsidRDefault="00465B19" w14:paraId="0452326D" w14:textId="77777777">
      <w:pPr>
        <w:keepNext/>
        <w:jc w:val="center"/>
      </w:pPr>
      <w:r>
        <w:rPr>
          <w:noProof/>
        </w:rPr>
        <w:drawing>
          <wp:inline distT="0" distB="0" distL="0" distR="0" wp14:anchorId="19FF78B2" wp14:editId="7A69AB5E">
            <wp:extent cx="5758815" cy="2992889"/>
            <wp:effectExtent l="0" t="0" r="0" b="0"/>
            <wp:docPr id="12" name="Picture 12" descr="C:\Users\HP\Downloads\Neuron-Timing_Sched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Neuron-Timing_Schedul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8815" cy="2992889"/>
                    </a:xfrm>
                    <a:prstGeom prst="rect">
                      <a:avLst/>
                    </a:prstGeom>
                    <a:noFill/>
                    <a:ln>
                      <a:noFill/>
                    </a:ln>
                  </pic:spPr>
                </pic:pic>
              </a:graphicData>
            </a:graphic>
          </wp:inline>
        </w:drawing>
      </w:r>
    </w:p>
    <w:p w:rsidRPr="00465B19" w:rsidR="00465B19" w:rsidP="00465B19" w:rsidRDefault="00465B19" w14:paraId="1A3BAB6D" w14:textId="67397051">
      <w:pPr>
        <w:pStyle w:val="Caption"/>
      </w:pPr>
      <w:bookmarkStart w:name="_Toc58948227" w:id="49"/>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13</w:t>
      </w:r>
      <w:r w:rsidR="00826043">
        <w:fldChar w:fldCharType="end"/>
      </w:r>
      <w:r>
        <w:t xml:space="preserve"> Biểu đồ thời gian của Scheduler</w:t>
      </w:r>
      <w:bookmarkEnd w:id="49"/>
    </w:p>
    <w:p w:rsidR="00000B07" w:rsidP="00000B07" w:rsidRDefault="00000B07" w14:paraId="21549714" w14:textId="0E8468CD">
      <w:pPr>
        <w:pStyle w:val="Heading3"/>
      </w:pPr>
      <w:bookmarkStart w:name="_Ref58751565" w:id="50"/>
      <w:bookmarkStart w:name="_Toc58948183" w:id="51"/>
      <w:r>
        <w:lastRenderedPageBreak/>
        <w:t>Token Controller</w:t>
      </w:r>
      <w:bookmarkEnd w:id="50"/>
      <w:bookmarkEnd w:id="51"/>
    </w:p>
    <w:p w:rsidR="002E2EE7" w:rsidP="00660401" w:rsidRDefault="00660401" w14:paraId="7D54FE5D" w14:textId="32E7D28A">
      <w:pPr>
        <w:ind w:firstLine="567"/>
        <w:rPr>
          <w:lang w:val="vi-VN"/>
        </w:rPr>
      </w:pPr>
      <w:r>
        <w:rPr>
          <w:lang w:val="vi-VN"/>
        </w:rPr>
        <w:t>Token Controller là một máy trạ</w:t>
      </w:r>
      <w:r w:rsidR="00414474">
        <w:rPr>
          <w:lang w:val="vi-VN"/>
        </w:rPr>
        <w:t>ng thái</w:t>
      </w:r>
      <w:r w:rsidR="000A6AF3">
        <w:rPr>
          <w:lang w:val="vi-VN"/>
        </w:rPr>
        <w:t xml:space="preserve"> với tổng cộng 8 trạng thái</w:t>
      </w:r>
      <w:r w:rsidR="00414474">
        <w:rPr>
          <w:lang w:val="vi-VN"/>
        </w:rPr>
        <w:t>, điều khiển quá trình “nạp nhân” lần lượt cho 256 Neurons từ CSRAM vào Neuron Block</w:t>
      </w:r>
      <w:r w:rsidR="005518F8">
        <w:rPr>
          <w:lang w:val="vi-VN"/>
        </w:rPr>
        <w:t xml:space="preserve">. </w:t>
      </w:r>
    </w:p>
    <w:p w:rsidR="00660401" w:rsidP="00660401" w:rsidRDefault="005518F8" w14:paraId="4383289D" w14:textId="14E6F3EC">
      <w:pPr>
        <w:ind w:firstLine="567"/>
        <w:rPr>
          <w:lang w:val="vi-VN"/>
        </w:rPr>
      </w:pPr>
      <w:r>
        <w:rPr>
          <w:lang w:val="vi-VN"/>
        </w:rPr>
        <w:t>Dựa vào 256 bits Axon Spikes nhận được từ Scheduler,</w:t>
      </w:r>
      <w:r w:rsidR="002E2EE7">
        <w:rPr>
          <w:lang w:val="vi-VN"/>
        </w:rPr>
        <w:t xml:space="preserve"> Token Controller duyệt từng bit (từng Axon) để lấy ra các spike tại các vị trí có bit 1 và kiểm tra kết nối synapse. Nếu thỏa mãn đồng thời hai điều kiện là Axon có spike, và có tồn tại liên kết synapse giữa Axon và Neuron đang xét, thì kích thích được đưa từ Axon vào Neuron để tính toán, tích lũy giá trị Potential. Sau khi duyệt xong 256 Axons cho một Neuron, Token Controller chuyển sang Neuron tiếp theo và lặp lại quá trình duyệt này cho tới Neuron cuối cùng.</w:t>
      </w:r>
    </w:p>
    <w:p w:rsidR="000A6AF3" w:rsidP="00660401" w:rsidRDefault="000A6AF3" w14:paraId="0284B74D" w14:textId="2B79FA46">
      <w:pPr>
        <w:ind w:firstLine="567"/>
        <w:rPr>
          <w:lang w:val="vi-VN"/>
        </w:rPr>
      </w:pPr>
      <w:r>
        <w:rPr>
          <w:lang w:val="vi-VN"/>
        </w:rPr>
        <w:t xml:space="preserve">Sau khi tính toán xong </w:t>
      </w:r>
      <w:r w:rsidR="00575D9F">
        <w:rPr>
          <w:lang w:val="vi-VN"/>
        </w:rPr>
        <w:t xml:space="preserve">256 Axons </w:t>
      </w:r>
      <w:r>
        <w:rPr>
          <w:lang w:val="vi-VN"/>
        </w:rPr>
        <w:t>cho một Neuron, nếu Neuron này đạt</w:t>
      </w:r>
      <w:r w:rsidR="00765DFE">
        <w:t xml:space="preserve"> tới</w:t>
      </w:r>
      <w:r>
        <w:rPr>
          <w:lang w:val="vi-VN"/>
        </w:rPr>
        <w:t xml:space="preserve"> giá trị ngưỡng và phóng ra kích thích</w:t>
      </w:r>
      <w:r w:rsidR="00575D9F">
        <w:rPr>
          <w:lang w:val="vi-VN"/>
        </w:rPr>
        <w:t>, Token Controller cũng nhận kích thích này và đưa vào Router dưới dạng một gói tin gồm 30 bits, đồng thời cập nhật lại giá trị Current Potential của Neuron đang xét vào trong CSRAM.</w:t>
      </w:r>
    </w:p>
    <w:p w:rsidR="00575D9F" w:rsidP="00660401" w:rsidRDefault="00575D9F" w14:paraId="127470F4" w14:textId="129764B7">
      <w:pPr>
        <w:ind w:firstLine="567"/>
      </w:pPr>
      <w:r>
        <w:rPr>
          <w:lang w:val="vi-VN"/>
        </w:rPr>
        <w:t>Cuối cùng, sau khi hoàn thành tính toán cho toàn bộ 256 Neurons trong Core, Token Controller gửi ra tín hiệu clear_scheduler giúp xóa toàn bộ dữ liệu trong cột cuối cùng của khối Scheduler.</w:t>
      </w:r>
    </w:p>
    <w:p w:rsidR="00C265BB" w:rsidP="00C265BB" w:rsidRDefault="00C265BB" w14:paraId="40A95A76" w14:textId="77777777">
      <w:pPr>
        <w:keepNext/>
        <w:ind w:firstLine="567"/>
        <w:jc w:val="center"/>
      </w:pPr>
      <w:r>
        <w:rPr>
          <w:noProof/>
        </w:rPr>
        <w:drawing>
          <wp:inline distT="0" distB="0" distL="0" distR="0" wp14:anchorId="4FAC5D6E" wp14:editId="58B2E13C">
            <wp:extent cx="5758815" cy="3456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58815" cy="3456520"/>
                    </a:xfrm>
                    <a:prstGeom prst="rect">
                      <a:avLst/>
                    </a:prstGeom>
                  </pic:spPr>
                </pic:pic>
              </a:graphicData>
            </a:graphic>
          </wp:inline>
        </w:drawing>
      </w:r>
    </w:p>
    <w:p w:rsidRPr="00C265BB" w:rsidR="00C265BB" w:rsidP="00C265BB" w:rsidRDefault="00C265BB" w14:paraId="53A86336" w14:textId="23BBAF5A">
      <w:pPr>
        <w:pStyle w:val="Caption"/>
      </w:pPr>
      <w:bookmarkStart w:name="_Toc58948228" w:id="52"/>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14</w:t>
      </w:r>
      <w:r w:rsidR="00826043">
        <w:fldChar w:fldCharType="end"/>
      </w:r>
      <w:r>
        <w:t xml:space="preserve"> Máy trạng thái Token Controller</w:t>
      </w:r>
      <w:bookmarkEnd w:id="52"/>
    </w:p>
    <w:p w:rsidR="00CB3019" w:rsidP="00CB3019" w:rsidRDefault="00CB3019" w14:paraId="430182A9" w14:textId="77777777">
      <w:pPr>
        <w:keepNext/>
        <w:jc w:val="center"/>
      </w:pPr>
      <w:r>
        <w:rPr>
          <w:noProof/>
        </w:rPr>
        <w:lastRenderedPageBreak/>
        <w:drawing>
          <wp:inline distT="0" distB="0" distL="0" distR="0" wp14:anchorId="550EC3E3" wp14:editId="592B9EC6">
            <wp:extent cx="4749316" cy="2514600"/>
            <wp:effectExtent l="0" t="0" r="0" b="0"/>
            <wp:docPr id="15" name="Picture 15" descr="C:\Users\HP\Downloads\Neuron-Page-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Neuron-Page-13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3063" cy="2516584"/>
                    </a:xfrm>
                    <a:prstGeom prst="rect">
                      <a:avLst/>
                    </a:prstGeom>
                    <a:noFill/>
                    <a:ln>
                      <a:noFill/>
                    </a:ln>
                  </pic:spPr>
                </pic:pic>
              </a:graphicData>
            </a:graphic>
          </wp:inline>
        </w:drawing>
      </w:r>
    </w:p>
    <w:p w:rsidRPr="00CB3019" w:rsidR="00CB3019" w:rsidP="00CB3019" w:rsidRDefault="00CB3019" w14:paraId="2366FD84" w14:textId="12A53C9A">
      <w:pPr>
        <w:pStyle w:val="Caption"/>
      </w:pPr>
      <w:bookmarkStart w:name="_Ref58790944" w:id="53"/>
      <w:bookmarkStart w:name="_Toc58948229" w:id="54"/>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15</w:t>
      </w:r>
      <w:r w:rsidR="00826043">
        <w:fldChar w:fldCharType="end"/>
      </w:r>
      <w:bookmarkEnd w:id="53"/>
      <w:r>
        <w:t xml:space="preserve"> Mô tả hoạt động Token Controller</w:t>
      </w:r>
      <w:bookmarkEnd w:id="54"/>
    </w:p>
    <w:p w:rsidR="00465B19" w:rsidP="00575D9F" w:rsidRDefault="00575D9F" w14:paraId="1B822EBF" w14:textId="6C89E705">
      <w:pPr>
        <w:ind w:firstLine="567"/>
        <w:rPr>
          <w:lang w:val="vi-VN"/>
        </w:rPr>
      </w:pPr>
      <w:r>
        <w:fldChar w:fldCharType="begin"/>
      </w:r>
      <w:r>
        <w:instrText xml:space="preserve"> REF _Ref58790944 \h </w:instrText>
      </w:r>
      <w:r>
        <w:fldChar w:fldCharType="separate"/>
      </w:r>
      <w:r>
        <w:t xml:space="preserve">Hình </w:t>
      </w:r>
      <w:r>
        <w:rPr>
          <w:noProof/>
        </w:rPr>
        <w:t>2</w:t>
      </w:r>
      <w:r>
        <w:t>.</w:t>
      </w:r>
      <w:r>
        <w:rPr>
          <w:noProof/>
        </w:rPr>
        <w:t>15</w:t>
      </w:r>
      <w:r>
        <w:fldChar w:fldCharType="end"/>
      </w:r>
      <w:r>
        <w:rPr>
          <w:lang w:val="vi-VN"/>
        </w:rPr>
        <w:t xml:space="preserve"> mô tả </w:t>
      </w:r>
      <w:r w:rsidR="00021A81">
        <w:rPr>
          <w:lang w:val="vi-VN"/>
        </w:rPr>
        <w:t>quá trình tính toán của một Neuron khi duyệt qua 256 Axons theo chiều dọc, và quá trình này được lặp lại cho toàn bộ 256 Neurons trong Core.</w:t>
      </w:r>
    </w:p>
    <w:p w:rsidR="00465B19" w:rsidP="00465B19" w:rsidRDefault="00465B19" w14:paraId="5DEAF696" w14:textId="77777777">
      <w:pPr>
        <w:keepNext/>
        <w:jc w:val="center"/>
      </w:pPr>
      <w:r>
        <w:rPr>
          <w:noProof/>
        </w:rPr>
        <w:drawing>
          <wp:inline distT="0" distB="0" distL="0" distR="0" wp14:anchorId="35CB5D26" wp14:editId="13904163">
            <wp:extent cx="5988672" cy="3314700"/>
            <wp:effectExtent l="0" t="0" r="0" b="0"/>
            <wp:docPr id="14" name="Picture 14" descr="C:\Users\HP\Downloads\Neuron-Timing_Token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Neuron-Timing_Token Controll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94532" cy="3317944"/>
                    </a:xfrm>
                    <a:prstGeom prst="rect">
                      <a:avLst/>
                    </a:prstGeom>
                    <a:noFill/>
                    <a:ln>
                      <a:noFill/>
                    </a:ln>
                  </pic:spPr>
                </pic:pic>
              </a:graphicData>
            </a:graphic>
          </wp:inline>
        </w:drawing>
      </w:r>
    </w:p>
    <w:p w:rsidR="00021A81" w:rsidP="00021A81" w:rsidRDefault="00465B19" w14:paraId="20292FA9" w14:textId="6E7D2D9E">
      <w:pPr>
        <w:pStyle w:val="Caption"/>
        <w:rPr>
          <w:lang w:val="vi-VN"/>
        </w:rPr>
      </w:pPr>
      <w:bookmarkStart w:name="_Toc58948230" w:id="55"/>
      <w:proofErr w:type="gramStart"/>
      <w:r>
        <w:t xml:space="preserve">Hình </w:t>
      </w:r>
      <w:r>
        <w:fldChar w:fldCharType="begin"/>
      </w:r>
      <w:r>
        <w:instrText> STYLEREF 1 \s </w:instrText>
      </w:r>
      <w:r>
        <w:fldChar w:fldCharType="separate"/>
      </w:r>
      <w:r w:rsidR="00826043">
        <w:rPr>
          <w:noProof/>
        </w:rPr>
        <w:t>2</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16</w:t>
      </w:r>
      <w:r w:rsidR="00826043">
        <w:fldChar w:fldCharType="end"/>
      </w:r>
      <w:r>
        <w:t xml:space="preserve"> Biểu đồ thời gian Token Controller</w:t>
      </w:r>
      <w:bookmarkEnd w:id="55"/>
    </w:p>
    <w:p w:rsidRPr="00F828A3" w:rsidR="00DD761B" w:rsidP="00DD761B" w:rsidRDefault="00DD761B" w14:paraId="36A4A158" w14:textId="5EEE3A1E">
      <w:pPr>
        <w:ind w:firstLine="567"/>
      </w:pPr>
      <w:r>
        <w:rPr>
          <w:lang w:val="vi-VN"/>
        </w:rPr>
        <w:t xml:space="preserve">Như vậy, có thể ước lượng một cách gần đúng thời gian dành riêng cho quá trình tính toán này xấp xỉ 256 * 256 = 65536 chu kỳ clk (duyệt 256 Neurons, mỗi Neuron duyệt 256 Axons). Đây là một con số rất lớn, gây ra do việc các Neurons đang được tính toán một cách tuần tự, lần lượt. Từ đây hình thành ý tưởng về việc hoạt động song song cho 256 Neurons trong Core, tạo ra một mạng SNN với kiến trúc </w:t>
      </w:r>
      <w:r w:rsidR="006E0AD4">
        <w:rPr>
          <w:lang w:val="vi-VN"/>
        </w:rPr>
        <w:t>Fully Parallel</w:t>
      </w:r>
      <w:r>
        <w:rPr>
          <w:lang w:val="vi-VN"/>
        </w:rPr>
        <w:t>, tối ưu tốc độ xử lý một cách đột phá, được đề xuất tạ</w:t>
      </w:r>
      <w:r w:rsidR="00F828A3">
        <w:rPr>
          <w:lang w:val="vi-VN"/>
        </w:rPr>
        <w:t>i</w:t>
      </w:r>
      <w:r w:rsidR="00C265BB">
        <w:t xml:space="preserve"> </w:t>
      </w:r>
      <w:r w:rsidR="00C265BB">
        <w:fldChar w:fldCharType="begin"/>
      </w:r>
      <w:r w:rsidR="00C265BB">
        <w:instrText xml:space="preserve"> REF _Ref58792656 \r \h </w:instrText>
      </w:r>
      <w:r w:rsidR="00C265BB">
        <w:fldChar w:fldCharType="separate"/>
      </w:r>
      <w:r w:rsidR="00C265BB">
        <w:t>CHƯƠNG 3</w:t>
      </w:r>
      <w:r w:rsidR="00C265BB">
        <w:fldChar w:fldCharType="end"/>
      </w:r>
      <w:r w:rsidR="00F828A3">
        <w:t>.</w:t>
      </w:r>
    </w:p>
    <w:p w:rsidR="00021A81" w:rsidP="00021A81" w:rsidRDefault="008E781F" w14:paraId="3E4BA257" w14:textId="00227816">
      <w:pPr>
        <w:pStyle w:val="Heading1"/>
        <w:rPr>
          <w:lang w:val="vi-VN"/>
        </w:rPr>
      </w:pPr>
      <w:bookmarkStart w:name="_Ref58792656" w:id="56"/>
      <w:bookmarkStart w:name="_Toc58948184" w:id="57"/>
      <w:r>
        <w:rPr>
          <w:lang w:val="vi-VN"/>
        </w:rPr>
        <w:lastRenderedPageBreak/>
        <w:t>ĐỀ XUẤT KIẾN TRÚC MẠNG SNN FULLY PARALLEL TỐI ƯU TỐC ĐỘ XỬ LÝ</w:t>
      </w:r>
      <w:bookmarkEnd w:id="56"/>
      <w:bookmarkEnd w:id="57"/>
    </w:p>
    <w:p w:rsidR="00DD761B" w:rsidP="00DD761B" w:rsidRDefault="00FB3B4A" w14:paraId="5FCDF468" w14:textId="0F2F66FF">
      <w:pPr>
        <w:pStyle w:val="Heading2"/>
      </w:pPr>
      <w:bookmarkStart w:name="_Toc58948185" w:id="58"/>
      <w:r>
        <w:rPr>
          <w:lang w:val="vi-VN"/>
        </w:rPr>
        <w:t>Tổng quan ý tưởng cho mạng SNN Fully Parallel</w:t>
      </w:r>
      <w:bookmarkEnd w:id="58"/>
    </w:p>
    <w:p w:rsidR="00C265BB" w:rsidP="00C265BB" w:rsidRDefault="00C265BB" w14:paraId="4D110CDB" w14:textId="3067D7AC">
      <w:pPr>
        <w:ind w:firstLine="567"/>
      </w:pPr>
      <w:proofErr w:type="gramStart"/>
      <w:r>
        <w:t xml:space="preserve">Đối với kiến trúc TrueNorth, các Neurons được tính toán một cách hoàn toàn độc lập, không ảnh hưởng đến kết quả </w:t>
      </w:r>
      <w:r w:rsidR="002430B8">
        <w:t>lẫn</w:t>
      </w:r>
      <w:r>
        <w:t xml:space="preserve"> nhau.</w:t>
      </w:r>
      <w:proofErr w:type="gramEnd"/>
      <w:r>
        <w:t xml:space="preserve"> </w:t>
      </w:r>
      <w:proofErr w:type="gramStart"/>
      <w:r>
        <w:t>Tuy nhiên quá trình tính toán này lại được thực hiện một cách tuần tự, lần lượt giữa các Neurons.</w:t>
      </w:r>
      <w:proofErr w:type="gramEnd"/>
      <w:r>
        <w:t xml:space="preserve"> Nghĩa</w:t>
      </w:r>
      <w:r w:rsidR="00BB1DE7">
        <w:t xml:space="preserve"> là</w:t>
      </w:r>
      <w:r>
        <w:t xml:space="preserve"> trong một thời điểm chỉ có duy nhất một Neuron </w:t>
      </w:r>
      <w:r w:rsidR="00BB1DE7">
        <w:t xml:space="preserve">thực sự xuất hiện, phải chờ đến khi Neuron này hoàn </w:t>
      </w:r>
      <w:r w:rsidR="002430B8">
        <w:t>tất</w:t>
      </w:r>
      <w:r w:rsidR="00BB1DE7">
        <w:t xml:space="preserve"> quá trình tính toán thì một Neuron tiếp </w:t>
      </w:r>
      <w:proofErr w:type="gramStart"/>
      <w:r w:rsidR="00BB1DE7">
        <w:t>theo</w:t>
      </w:r>
      <w:proofErr w:type="gramEnd"/>
      <w:r w:rsidR="00BB1DE7">
        <w:t xml:space="preserve"> mới được nạp vào Neuron Block để</w:t>
      </w:r>
      <w:r w:rsidR="002430B8">
        <w:t xml:space="preserve"> tiếp tục</w:t>
      </w:r>
      <w:r w:rsidR="00BB1DE7">
        <w:t xml:space="preserve"> tính toán.</w:t>
      </w:r>
    </w:p>
    <w:p w:rsidR="00BB1DE7" w:rsidP="00C265BB" w:rsidRDefault="00BB1DE7" w14:paraId="6801F067" w14:textId="469782AC">
      <w:pPr>
        <w:ind w:firstLine="567"/>
      </w:pPr>
      <w:proofErr w:type="gramStart"/>
      <w:r>
        <w:t xml:space="preserve">Quá trình </w:t>
      </w:r>
      <w:r w:rsidR="002430B8">
        <w:t>hoạt động</w:t>
      </w:r>
      <w:r>
        <w:t xml:space="preserve"> của mỗi Neuron lại có sự tương đồng khi cùng phải duyệt qua 256 Axons để nhận kích thích từ các Axons này (nếu có).</w:t>
      </w:r>
      <w:proofErr w:type="gramEnd"/>
      <w:r>
        <w:t xml:space="preserve"> </w:t>
      </w:r>
      <w:proofErr w:type="gramStart"/>
      <w:r>
        <w:t>Xuất phát từ sự tương đồng này, kiến trúc SNN Fully Parallel được đề xuất, hướng tới việc thực hiện tính toán cho đồng thời cả 256 Neurons.</w:t>
      </w:r>
      <w:proofErr w:type="gramEnd"/>
      <w:r>
        <w:t xml:space="preserve"> </w:t>
      </w:r>
      <w:proofErr w:type="gramStart"/>
      <w:r>
        <w:t>Như vậy việc duyệt qua 256 Axons sẽ được thực hiện song song giữ</w:t>
      </w:r>
      <w:r w:rsidR="009B77F8">
        <w:t>a các Neurons trong một Core.</w:t>
      </w:r>
      <w:proofErr w:type="gramEnd"/>
      <w:r w:rsidR="009B77F8">
        <w:t xml:space="preserve"> Quá trình tích lũy Potential cho Neurons sẽ chỉ mất 256 thay vì 256*256 chu kỳ đồng hồ clk, tối ưu đột phá về mặt tốc độ so với kiến trúc ban đầu.</w:t>
      </w:r>
    </w:p>
    <w:p w:rsidRPr="00C265BB" w:rsidR="009B77F8" w:rsidP="00C265BB" w:rsidRDefault="009B77F8" w14:paraId="44C889DF" w14:textId="72908989">
      <w:pPr>
        <w:ind w:firstLine="567"/>
      </w:pPr>
      <w:proofErr w:type="gramStart"/>
      <w:r>
        <w:t xml:space="preserve">Trong một mạng SNN lớn gồm nhiều Core, bản thân các Core </w:t>
      </w:r>
      <w:r w:rsidR="002430B8">
        <w:t>đã</w:t>
      </w:r>
      <w:r>
        <w:t xml:space="preserve"> được hoạt động song song</w:t>
      </w:r>
      <w:r w:rsidR="002430B8">
        <w:t xml:space="preserve"> với nhau</w:t>
      </w:r>
      <w:r>
        <w:t>.</w:t>
      </w:r>
      <w:proofErr w:type="gramEnd"/>
      <w:r>
        <w:t xml:space="preserve"> Vậy khi các phần tử tính toán bên trong Core là Neurons cũng hoạt động song song, ta sẽ thu được một mạng lưới lớn gồm vô số Neurons hoạt động đồng thời, mô tả chính xác hơn về cấu tạo bộ não con người.</w:t>
      </w:r>
    </w:p>
    <w:p w:rsidR="00FB3B4A" w:rsidP="00FB3B4A" w:rsidRDefault="00DE2576" w14:paraId="775190DD" w14:textId="2A5C58C9">
      <w:pPr>
        <w:pStyle w:val="Heading2"/>
      </w:pPr>
      <w:bookmarkStart w:name="_Toc58948186" w:id="59"/>
      <w:r>
        <w:rPr>
          <w:lang w:val="vi-VN"/>
        </w:rPr>
        <w:t>Các thay đổi về k</w:t>
      </w:r>
      <w:r w:rsidR="00FB3B4A">
        <w:rPr>
          <w:lang w:val="vi-VN"/>
        </w:rPr>
        <w:t xml:space="preserve">iến trúc mỗi Core </w:t>
      </w:r>
      <w:r>
        <w:rPr>
          <w:lang w:val="vi-VN"/>
        </w:rPr>
        <w:t>so với kiến trúc thông thường</w:t>
      </w:r>
      <w:bookmarkEnd w:id="59"/>
    </w:p>
    <w:p w:rsidR="009B77F8" w:rsidP="009B77F8" w:rsidRDefault="009B77F8" w14:paraId="0D14B487" w14:textId="48B0F753">
      <w:pPr>
        <w:ind w:firstLine="567"/>
      </w:pPr>
      <w:r>
        <w:t xml:space="preserve">Để thực hiện được kiến trúc </w:t>
      </w:r>
      <w:r w:rsidR="006E0AD4">
        <w:t>Fully Parallel</w:t>
      </w:r>
      <w:r>
        <w:t>, ý tưởng về hoạt động “nạp nhân” CSRAM vào “lớp vỏ” Neuron Block sẽ bị loại bỏ. Thay vào đó, module Neuron</w:t>
      </w:r>
      <w:r w:rsidR="002430B8">
        <w:t>s</w:t>
      </w:r>
      <w:r>
        <w:t xml:space="preserve"> Grid được hình thành để thay thế, với toàn bộ 256 Neurons cùng xuất hiện </w:t>
      </w:r>
      <w:r w:rsidR="00CA405F">
        <w:t>đồng thời</w:t>
      </w:r>
      <w:r>
        <w:t xml:space="preserve"> với đầy đủ các tham số cần thiết. Như vậy về kiến trúc </w:t>
      </w:r>
      <w:proofErr w:type="gramStart"/>
      <w:r>
        <w:t>chung</w:t>
      </w:r>
      <w:proofErr w:type="gramEnd"/>
      <w:r>
        <w:t>, mỗi Core sẽ thay thế hai khối CSRAM và Neuron Block thành một khối Neuron</w:t>
      </w:r>
      <w:r w:rsidR="006369E6">
        <w:t>s</w:t>
      </w:r>
      <w:r>
        <w:t xml:space="preserve"> Grid.</w:t>
      </w:r>
    </w:p>
    <w:p w:rsidR="00F75BBD" w:rsidP="00907ACC" w:rsidRDefault="00F75BBD" w14:paraId="7EDCAB64" w14:textId="77777777">
      <w:pPr>
        <w:keepNext/>
        <w:jc w:val="center"/>
      </w:pPr>
      <w:r>
        <w:rPr>
          <w:noProof/>
        </w:rPr>
        <w:lastRenderedPageBreak/>
        <w:drawing>
          <wp:inline distT="0" distB="0" distL="0" distR="0" wp14:anchorId="18F8B9A5" wp14:editId="17322701">
            <wp:extent cx="3020936" cy="3032760"/>
            <wp:effectExtent l="0" t="0" r="8255" b="0"/>
            <wp:docPr id="23" name="Picture 23" descr="C:\Users\HP\Downloads\Neuron-Page-1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Neuron-Page-13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0936" cy="3032760"/>
                    </a:xfrm>
                    <a:prstGeom prst="rect">
                      <a:avLst/>
                    </a:prstGeom>
                    <a:noFill/>
                    <a:ln>
                      <a:noFill/>
                    </a:ln>
                  </pic:spPr>
                </pic:pic>
              </a:graphicData>
            </a:graphic>
          </wp:inline>
        </w:drawing>
      </w:r>
    </w:p>
    <w:p w:rsidR="00F75BBD" w:rsidP="00F75BBD" w:rsidRDefault="00F75BBD" w14:paraId="18942FF8" w14:textId="335B23B4">
      <w:pPr>
        <w:pStyle w:val="Caption"/>
      </w:pPr>
      <w:bookmarkStart w:name="_Toc58948231" w:id="60"/>
      <w:proofErr w:type="gramStart"/>
      <w:r>
        <w:t xml:space="preserve">Hình </w:t>
      </w:r>
      <w:r>
        <w:fldChar w:fldCharType="begin"/>
      </w:r>
      <w:r>
        <w:instrText> STYLEREF 1 \s </w:instrText>
      </w:r>
      <w:r>
        <w:fldChar w:fldCharType="separate"/>
      </w:r>
      <w:r w:rsidR="00826043">
        <w:rPr>
          <w:noProof/>
        </w:rPr>
        <w:t>3</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1</w:t>
      </w:r>
      <w:r w:rsidR="00826043">
        <w:fldChar w:fldCharType="end"/>
      </w:r>
      <w:r>
        <w:t xml:space="preserve"> Hoạt động song song của 256 Neurons trong một Core</w:t>
      </w:r>
      <w:bookmarkEnd w:id="60"/>
    </w:p>
    <w:p w:rsidR="00F75BBD" w:rsidP="009B77F8" w:rsidRDefault="00F75BBD" w14:paraId="3D9FEFE7" w14:textId="4EAC0DFB">
      <w:pPr>
        <w:ind w:firstLine="567"/>
      </w:pPr>
      <w:proofErr w:type="gramStart"/>
      <w:r>
        <w:t>Ngoài ra, máy trạng thái Token Controller cũng cần được thay đổi để điều khiển quá trình tính toán cho Neuron</w:t>
      </w:r>
      <w:r w:rsidR="006369E6">
        <w:t>s</w:t>
      </w:r>
      <w:r>
        <w:t xml:space="preserve"> Grid </w:t>
      </w:r>
      <w:r w:rsidR="006369E6">
        <w:t>một cách</w:t>
      </w:r>
      <w:r>
        <w:t xml:space="preserve"> thích hợp.</w:t>
      </w:r>
      <w:proofErr w:type="gramEnd"/>
      <w:r>
        <w:t xml:space="preserve"> </w:t>
      </w:r>
      <w:proofErr w:type="gramStart"/>
      <w:r>
        <w:t>Cùng với đó là một số sự thay đổi khác về kiến trúc</w:t>
      </w:r>
      <w:r w:rsidR="002430B8">
        <w:t xml:space="preserve"> sẽ</w:t>
      </w:r>
      <w:r>
        <w:t xml:space="preserve"> được đề cập kỹ hơn ở các mục dưới.</w:t>
      </w:r>
      <w:proofErr w:type="gramEnd"/>
    </w:p>
    <w:p w:rsidRPr="002430B8" w:rsidR="002430B8" w:rsidP="002430B8" w:rsidRDefault="00DE2576" w14:paraId="7951759D" w14:textId="2FDEE4CB">
      <w:pPr>
        <w:pStyle w:val="Heading3"/>
      </w:pPr>
      <w:bookmarkStart w:name="_Toc58948187" w:id="61"/>
      <w:r>
        <w:rPr>
          <w:lang w:val="vi-VN"/>
        </w:rPr>
        <w:t>Thay đổi cấu tạo của một Core</w:t>
      </w:r>
      <w:bookmarkEnd w:id="61"/>
    </w:p>
    <w:p w:rsidR="006369E6" w:rsidP="006369E6" w:rsidRDefault="006369E6" w14:paraId="05F02885" w14:textId="77777777">
      <w:pPr>
        <w:keepNext/>
        <w:jc w:val="center"/>
      </w:pPr>
      <w:r>
        <w:rPr>
          <w:noProof/>
        </w:rPr>
        <w:drawing>
          <wp:inline distT="0" distB="0" distL="0" distR="0" wp14:anchorId="3D457EC1" wp14:editId="160934A6">
            <wp:extent cx="2238817" cy="2080260"/>
            <wp:effectExtent l="0" t="0" r="9525" b="0"/>
            <wp:docPr id="25" name="Picture 25" descr="C:\Users\HP\Downloads\Neuron-Page-1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Neuron-Page-13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8817" cy="2080260"/>
                    </a:xfrm>
                    <a:prstGeom prst="rect">
                      <a:avLst/>
                    </a:prstGeom>
                    <a:noFill/>
                    <a:ln>
                      <a:noFill/>
                    </a:ln>
                  </pic:spPr>
                </pic:pic>
              </a:graphicData>
            </a:graphic>
          </wp:inline>
        </w:drawing>
      </w:r>
    </w:p>
    <w:p w:rsidR="00F75BBD" w:rsidP="006369E6" w:rsidRDefault="006369E6" w14:paraId="44C01937" w14:textId="38D85B2D">
      <w:pPr>
        <w:pStyle w:val="Caption"/>
      </w:pPr>
      <w:bookmarkStart w:name="_Ref58870186" w:id="62"/>
      <w:bookmarkStart w:name="_Toc58948232" w:id="63"/>
      <w:proofErr w:type="gramStart"/>
      <w:r>
        <w:t xml:space="preserve">Hình </w:t>
      </w:r>
      <w:r>
        <w:fldChar w:fldCharType="begin"/>
      </w:r>
      <w:r>
        <w:instrText> STYLEREF 1 \s </w:instrText>
      </w:r>
      <w:r>
        <w:fldChar w:fldCharType="separate"/>
      </w:r>
      <w:r w:rsidR="00826043">
        <w:rPr>
          <w:noProof/>
        </w:rPr>
        <w:t>3</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2</w:t>
      </w:r>
      <w:r w:rsidR="00826043">
        <w:fldChar w:fldCharType="end"/>
      </w:r>
      <w:bookmarkEnd w:id="62"/>
      <w:r>
        <w:t xml:space="preserve"> Cấu tạo một Core trong kiến trúc </w:t>
      </w:r>
      <w:r w:rsidR="006E0AD4">
        <w:t>Fully Parallel</w:t>
      </w:r>
      <w:bookmarkEnd w:id="63"/>
    </w:p>
    <w:p w:rsidRPr="002430B8" w:rsidR="002430B8" w:rsidP="002430B8" w:rsidRDefault="002430B8" w14:paraId="14FC1F82" w14:textId="25943F62">
      <w:pPr>
        <w:ind w:firstLine="567"/>
      </w:pPr>
      <w:r>
        <w:fldChar w:fldCharType="begin"/>
      </w:r>
      <w:r>
        <w:instrText xml:space="preserve"> REF _Ref58870186 \h </w:instrText>
      </w:r>
      <w:r>
        <w:fldChar w:fldCharType="separate"/>
      </w:r>
      <w:proofErr w:type="gramStart"/>
      <w:r>
        <w:t xml:space="preserve">Hình </w:t>
      </w:r>
      <w:r>
        <w:rPr>
          <w:noProof/>
        </w:rPr>
        <w:t>3</w:t>
      </w:r>
      <w:r>
        <w:t>.</w:t>
      </w:r>
      <w:r>
        <w:rPr>
          <w:noProof/>
        </w:rPr>
        <w:t>2</w:t>
      </w:r>
      <w:r>
        <w:fldChar w:fldCharType="end"/>
      </w:r>
      <w:r>
        <w:t xml:space="preserve"> mô tả kiến trúc của một Core đối với kiến trúc SNN Fully Parallel.</w:t>
      </w:r>
      <w:proofErr w:type="gramEnd"/>
      <w:r>
        <w:t xml:space="preserve"> </w:t>
      </w:r>
      <w:proofErr w:type="gramStart"/>
      <w:r>
        <w:t>Khi này Core chỉ còn 4 khối chính là Router, Scheduler, Token Controller và Neurons Grid.</w:t>
      </w:r>
      <w:proofErr w:type="gramEnd"/>
      <w:r>
        <w:t xml:space="preserve"> </w:t>
      </w:r>
      <w:proofErr w:type="gramStart"/>
      <w:r>
        <w:t>So với kiến trúc cũ, hai khối CSRAM và Neuron Block đã bị loại bỏ và thay thế bởi module Neurons Grid.</w:t>
      </w:r>
      <w:proofErr w:type="gramEnd"/>
    </w:p>
    <w:p w:rsidR="00DE2576" w:rsidP="00DE2576" w:rsidRDefault="00F75BBD" w14:paraId="6AEF562F" w14:textId="6E384CE5">
      <w:pPr>
        <w:pStyle w:val="Heading3"/>
      </w:pPr>
      <w:bookmarkStart w:name="_Ref58878665" w:id="64"/>
      <w:bookmarkStart w:name="_Toc58948188" w:id="65"/>
      <w:r>
        <w:lastRenderedPageBreak/>
        <w:t>Neuron</w:t>
      </w:r>
      <w:r w:rsidR="006369E6">
        <w:t>s</w:t>
      </w:r>
      <w:r>
        <w:t xml:space="preserve"> Grid thay thế cho CSRAM &amp; Neuron Block</w:t>
      </w:r>
      <w:bookmarkEnd w:id="64"/>
      <w:bookmarkEnd w:id="65"/>
    </w:p>
    <w:p w:rsidR="00F75BBD" w:rsidP="002430B8" w:rsidRDefault="00F7433C" w14:paraId="3927651C" w14:textId="1433E70E">
      <w:pPr>
        <w:ind w:firstLine="567"/>
      </w:pPr>
      <w:proofErr w:type="gramStart"/>
      <w:r>
        <w:t>Neurons Grid chứa tổng cộng 256 mẫu tham chiếu của Neuron Block, ứng với 256 Neurons trên mạch.</w:t>
      </w:r>
      <w:proofErr w:type="gramEnd"/>
      <w:r>
        <w:t xml:space="preserve"> Các Neurons này đã được nạp sẵn bộ tham số </w:t>
      </w:r>
      <w:proofErr w:type="gramStart"/>
      <w:r>
        <w:t>thu</w:t>
      </w:r>
      <w:proofErr w:type="gramEnd"/>
      <w:r>
        <w:t xml:space="preserve"> được trong quá trình huấn luyện mạng. Như vậy có thể hiểu, Neurons Grid thu được khi sát nhập CSRAM vào 256 Neuron Block, khiến cho 256 Neurons đồng thời hoạt động, tích lũy Potential và </w:t>
      </w:r>
      <w:r w:rsidR="00CA405F">
        <w:t xml:space="preserve">cùng </w:t>
      </w:r>
      <w:r>
        <w:t>(có thể) phóng ra kích thích.</w:t>
      </w:r>
    </w:p>
    <w:p w:rsidR="00F7433C" w:rsidP="002430B8" w:rsidRDefault="00F7433C" w14:paraId="4670E897" w14:textId="2D857F70">
      <w:pPr>
        <w:ind w:firstLine="567"/>
      </w:pPr>
      <w:proofErr w:type="gramStart"/>
      <w:r>
        <w:t>Tuy nhiên, việc hoạt động song song dẫn đến một hệ quả quan trọng cần phải khắc phục.</w:t>
      </w:r>
      <w:proofErr w:type="gramEnd"/>
      <w:r>
        <w:t xml:space="preserve"> Đối với kiến trúc ban đầu, </w:t>
      </w:r>
      <w:r w:rsidR="00840621">
        <w:t>mỗi Neuron cần thực hiện tính toán với 256 Axons</w:t>
      </w:r>
      <w:r w:rsidR="00CA405F">
        <w:t>, tức là mất 256 chu kỳ clk</w:t>
      </w:r>
      <w:r w:rsidR="00840621">
        <w:t xml:space="preserve"> để có thể đưa ra </w:t>
      </w:r>
      <w:r w:rsidR="00CA405F">
        <w:t xml:space="preserve">một gói </w:t>
      </w:r>
      <w:r w:rsidR="00840621">
        <w:t xml:space="preserve">kích thích tới Router, </w:t>
      </w:r>
      <w:r w:rsidR="001A7A26">
        <w:t>sau đó mới đến Neuron tiếp theo hoạt động</w:t>
      </w:r>
      <w:r>
        <w:t xml:space="preserve">. Như vậy, khoảng cách gần nhất giữa việc hai gói tin được gửi </w:t>
      </w:r>
      <w:r w:rsidR="00840621">
        <w:t>tới</w:t>
      </w:r>
      <w:r>
        <w:t xml:space="preserve"> Router là 256 </w:t>
      </w:r>
      <w:proofErr w:type="gramStart"/>
      <w:r>
        <w:t>chu</w:t>
      </w:r>
      <w:proofErr w:type="gramEnd"/>
      <w:r>
        <w:t xml:space="preserve"> kỳ.</w:t>
      </w:r>
      <w:r w:rsidR="00840621">
        <w:t xml:space="preserve"> Nhưng với kiến trúc song song, </w:t>
      </w:r>
      <w:r>
        <w:t>sau khi duyệt tới Axon cuối cùng trong 256 Axons, cả 256 Neurons đều có thể đồng loạt phóng ra kích thích</w:t>
      </w:r>
      <w:r w:rsidR="00840621">
        <w:t xml:space="preserve"> tại</w:t>
      </w:r>
      <w:r>
        <w:t xml:space="preserve"> cùng một thời điểm, đặt ra </w:t>
      </w:r>
      <w:r w:rsidR="00840621">
        <w:t xml:space="preserve">một thách thức lớn trong việc phân phối hàng loạt gói tin </w:t>
      </w:r>
      <w:r w:rsidR="001A7A26">
        <w:t xml:space="preserve">này </w:t>
      </w:r>
      <w:r w:rsidR="00840621">
        <w:t>(tối đa 256 gói) tới Router một cách thích hợp.</w:t>
      </w:r>
      <w:r>
        <w:t xml:space="preserve"> </w:t>
      </w:r>
    </w:p>
    <w:p w:rsidR="00840621" w:rsidP="002430B8" w:rsidRDefault="00840621" w14:paraId="6B19391C" w14:textId="4D3866BE">
      <w:pPr>
        <w:ind w:firstLine="567"/>
      </w:pPr>
      <w:r>
        <w:t xml:space="preserve">Vì vậy, trong kiến trúc Neurons Grid sẽ bao gồm một khối con là NG_Spike, và hoạt động của Neurons Grid được mô tả chi tiết như sau (ứng với </w:t>
      </w:r>
      <w:r w:rsidR="00C043F3">
        <w:fldChar w:fldCharType="begin"/>
      </w:r>
      <w:r w:rsidR="00C043F3">
        <w:instrText xml:space="preserve"> REF _Ref58871729 \h </w:instrText>
      </w:r>
      <w:r w:rsidR="00C043F3">
        <w:fldChar w:fldCharType="separate"/>
      </w:r>
      <w:r w:rsidR="00C043F3">
        <w:t xml:space="preserve">Hình </w:t>
      </w:r>
      <w:r w:rsidR="00C043F3">
        <w:rPr>
          <w:noProof/>
        </w:rPr>
        <w:t>3</w:t>
      </w:r>
      <w:r w:rsidR="00C043F3">
        <w:t>.</w:t>
      </w:r>
      <w:r w:rsidR="00C043F3">
        <w:rPr>
          <w:noProof/>
        </w:rPr>
        <w:t>3</w:t>
      </w:r>
      <w:r w:rsidR="00C043F3">
        <w:fldChar w:fldCharType="end"/>
      </w:r>
      <w:r>
        <w:t xml:space="preserve">): </w:t>
      </w:r>
    </w:p>
    <w:p w:rsidR="00840621" w:rsidP="00840621" w:rsidRDefault="00840621" w14:paraId="09E02847" w14:textId="77777777">
      <w:pPr>
        <w:keepNext/>
        <w:jc w:val="center"/>
      </w:pPr>
      <w:r>
        <w:rPr>
          <w:noProof/>
        </w:rPr>
        <w:drawing>
          <wp:inline distT="0" distB="0" distL="0" distR="0" wp14:anchorId="7BAAB631" wp14:editId="568DE294">
            <wp:extent cx="5264534" cy="3850256"/>
            <wp:effectExtent l="0" t="0" r="0" b="0"/>
            <wp:docPr id="13" name="Picture 13" descr="C:\Users\HP\Downloads\Neuron-Page-13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Neuron-Page-13 (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793" cy="3848982"/>
                    </a:xfrm>
                    <a:prstGeom prst="rect">
                      <a:avLst/>
                    </a:prstGeom>
                    <a:noFill/>
                    <a:ln>
                      <a:noFill/>
                    </a:ln>
                  </pic:spPr>
                </pic:pic>
              </a:graphicData>
            </a:graphic>
          </wp:inline>
        </w:drawing>
      </w:r>
    </w:p>
    <w:p w:rsidR="00840621" w:rsidP="00840621" w:rsidRDefault="00840621" w14:paraId="24177AE3" w14:textId="15634F55">
      <w:pPr>
        <w:pStyle w:val="Caption"/>
      </w:pPr>
      <w:bookmarkStart w:name="_Ref58871729" w:id="66"/>
      <w:bookmarkStart w:name="_Toc58948233" w:id="67"/>
      <w:proofErr w:type="gramStart"/>
      <w:r>
        <w:t xml:space="preserve">Hình </w:t>
      </w:r>
      <w:r>
        <w:fldChar w:fldCharType="begin"/>
      </w:r>
      <w:r>
        <w:instrText> STYLEREF 1 \s </w:instrText>
      </w:r>
      <w:r>
        <w:fldChar w:fldCharType="separate"/>
      </w:r>
      <w:r w:rsidR="00826043">
        <w:rPr>
          <w:noProof/>
        </w:rPr>
        <w:t>3</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3</w:t>
      </w:r>
      <w:r w:rsidR="00826043">
        <w:fldChar w:fldCharType="end"/>
      </w:r>
      <w:bookmarkEnd w:id="66"/>
      <w:r w:rsidR="00C043F3">
        <w:t xml:space="preserve"> Kiến trúc</w:t>
      </w:r>
      <w:r w:rsidR="00366D01">
        <w:t xml:space="preserve"> tổng quan</w:t>
      </w:r>
      <w:r w:rsidR="00C043F3">
        <w:t xml:space="preserve"> Neurons Grid</w:t>
      </w:r>
      <w:bookmarkEnd w:id="67"/>
    </w:p>
    <w:p w:rsidR="0005749E" w:rsidP="0005749E" w:rsidRDefault="0005749E" w14:paraId="196B1B31" w14:textId="77777777">
      <w:pPr>
        <w:keepNext/>
        <w:jc w:val="center"/>
      </w:pPr>
      <w:r>
        <w:rPr>
          <w:noProof/>
        </w:rPr>
        <w:lastRenderedPageBreak/>
        <w:drawing>
          <wp:inline distT="0" distB="0" distL="0" distR="0" wp14:anchorId="4907850F" wp14:editId="60E7BE38">
            <wp:extent cx="4811631" cy="1941622"/>
            <wp:effectExtent l="0" t="0" r="8255" b="1905"/>
            <wp:docPr id="17" name="Picture 17" descr="C:\Users\HP\Downloads\Neuron-Page-13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Neuron-Page-13 (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6767" cy="1943694"/>
                    </a:xfrm>
                    <a:prstGeom prst="rect">
                      <a:avLst/>
                    </a:prstGeom>
                    <a:noFill/>
                    <a:ln>
                      <a:noFill/>
                    </a:ln>
                  </pic:spPr>
                </pic:pic>
              </a:graphicData>
            </a:graphic>
          </wp:inline>
        </w:drawing>
      </w:r>
    </w:p>
    <w:p w:rsidR="0005749E" w:rsidP="0005749E" w:rsidRDefault="0005749E" w14:paraId="67873873" w14:textId="5BF44BD0">
      <w:pPr>
        <w:pStyle w:val="Caption"/>
      </w:pPr>
      <w:bookmarkStart w:name="_Toc58948234" w:id="68"/>
      <w:proofErr w:type="gramStart"/>
      <w:r>
        <w:t xml:space="preserve">Hình </w:t>
      </w:r>
      <w:r>
        <w:fldChar w:fldCharType="begin"/>
      </w:r>
      <w:r>
        <w:instrText> STYLEREF 1 \s </w:instrText>
      </w:r>
      <w:r>
        <w:fldChar w:fldCharType="separate"/>
      </w:r>
      <w:r w:rsidR="00826043">
        <w:rPr>
          <w:noProof/>
        </w:rPr>
        <w:t>3</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4</w:t>
      </w:r>
      <w:r w:rsidR="00826043">
        <w:fldChar w:fldCharType="end"/>
      </w:r>
      <w:r>
        <w:t xml:space="preserve"> Kiến trúc </w:t>
      </w:r>
      <w:r w:rsidR="00366D01">
        <w:t xml:space="preserve">chi tiết </w:t>
      </w:r>
      <w:r>
        <w:t>khối NG_Spike</w:t>
      </w:r>
      <w:bookmarkEnd w:id="68"/>
    </w:p>
    <w:p w:rsidR="004146BA" w:rsidP="004146BA" w:rsidRDefault="004146BA" w14:paraId="2E8283CA" w14:textId="77777777">
      <w:pPr>
        <w:pStyle w:val="ListParagraph"/>
        <w:numPr>
          <w:ilvl w:val="0"/>
          <w:numId w:val="38"/>
        </w:numPr>
      </w:pPr>
      <w:r>
        <w:t>256 Neuron Block thuộc Neurons Grid nhận được các tín hiệu điều khiển tới từ Token Controller trong 256 chu kỳ liên tục, tính toán và tích lũy Potential theo 256 Axons.</w:t>
      </w:r>
    </w:p>
    <w:p w:rsidR="004146BA" w:rsidP="004146BA" w:rsidRDefault="004146BA" w14:paraId="60069A59" w14:textId="7576AC1F">
      <w:pPr>
        <w:pStyle w:val="ListParagraph"/>
        <w:numPr>
          <w:ilvl w:val="0"/>
          <w:numId w:val="38"/>
        </w:numPr>
      </w:pPr>
      <w:r>
        <w:t>Khi duyệt tới Axons cuối cùng, những Neurons có giá trị Potential vượt ngưỡng dương sẽ đồng loạt phóng kích thích tới một bộ đệm là spike_buffer. Như vậy bộ đệm này sẽ lưu 256 bit ứng với 256 Neurons, tại vị trí bit thứ n xuất hiện bit 1 có nghĩa là Neurons thứ n có phóng ra kích thích, và ngược lại</w:t>
      </w:r>
      <w:r w:rsidR="001A7A26">
        <w:t xml:space="preserve"> với bit 0</w:t>
      </w:r>
      <w:r>
        <w:t>.</w:t>
      </w:r>
    </w:p>
    <w:p w:rsidR="004146BA" w:rsidP="004146BA" w:rsidRDefault="004146BA" w14:paraId="785C2A7C" w14:textId="77777777">
      <w:pPr>
        <w:pStyle w:val="ListParagraph"/>
        <w:numPr>
          <w:ilvl w:val="0"/>
          <w:numId w:val="38"/>
        </w:numPr>
      </w:pPr>
      <w:r>
        <w:t xml:space="preserve">Sau khi </w:t>
      </w:r>
      <w:proofErr w:type="gramStart"/>
      <w:r>
        <w:t>thu</w:t>
      </w:r>
      <w:proofErr w:type="gramEnd"/>
      <w:r>
        <w:t xml:space="preserve"> thập đủ spike_buffer, khối NG_Spike đợi tín hiệu kích hoạt tới từ Token Controller. Khi nhận được tín hiệu kích hoạt này, NG_Spike sẽ lần lượt đưa các gói kích thích được lưu trong spike_buffer tới Router trong vòng 256 </w:t>
      </w:r>
      <w:proofErr w:type="gramStart"/>
      <w:r>
        <w:t>chu</w:t>
      </w:r>
      <w:proofErr w:type="gramEnd"/>
      <w:r>
        <w:t xml:space="preserve"> kỳ clk (nếu bộ đệm tại Router không bị đầy).</w:t>
      </w:r>
    </w:p>
    <w:p w:rsidR="004146BA" w:rsidP="004146BA" w:rsidRDefault="004146BA" w14:paraId="02D6D54E" w14:textId="77777777">
      <w:pPr>
        <w:pStyle w:val="ListParagraph"/>
        <w:numPr>
          <w:ilvl w:val="0"/>
          <w:numId w:val="38"/>
        </w:numPr>
      </w:pPr>
      <w:r>
        <w:t>Sau khi hoàn tất việc đưa các gói từ spike_buffer tới Router, NG_Spike đưa ra tín hiệu finish tới Token Controller báo hiệu hoàn thành quá trình phóng kích thích vào mạng.</w:t>
      </w:r>
    </w:p>
    <w:p w:rsidR="004146BA" w:rsidP="004146BA" w:rsidRDefault="004146BA" w14:paraId="432EF53A" w14:textId="77777777">
      <w:pPr>
        <w:keepNext/>
        <w:jc w:val="center"/>
      </w:pPr>
      <w:r>
        <w:rPr>
          <w:noProof/>
        </w:rPr>
        <w:drawing>
          <wp:inline distT="0" distB="0" distL="0" distR="0" wp14:anchorId="3ECFCB76" wp14:editId="5CAFF0A5">
            <wp:extent cx="5158740" cy="2278470"/>
            <wp:effectExtent l="0" t="0" r="3810" b="7620"/>
            <wp:docPr id="18" name="Picture 18" descr="C:\Users\HP\Downloads\Neuron-NeuronBlock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Neuron-NeuronBlock_Timin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8740" cy="2278470"/>
                    </a:xfrm>
                    <a:prstGeom prst="rect">
                      <a:avLst/>
                    </a:prstGeom>
                    <a:noFill/>
                    <a:ln>
                      <a:noFill/>
                    </a:ln>
                  </pic:spPr>
                </pic:pic>
              </a:graphicData>
            </a:graphic>
          </wp:inline>
        </w:drawing>
      </w:r>
    </w:p>
    <w:p w:rsidRPr="004146BA" w:rsidR="004146BA" w:rsidP="004146BA" w:rsidRDefault="004146BA" w14:paraId="3ACEE70C" w14:textId="3895065B">
      <w:pPr>
        <w:pStyle w:val="Caption"/>
      </w:pPr>
      <w:bookmarkStart w:name="_Toc58948235" w:id="69"/>
      <w:proofErr w:type="gramStart"/>
      <w:r>
        <w:t xml:space="preserve">Hình </w:t>
      </w:r>
      <w:r>
        <w:fldChar w:fldCharType="begin"/>
      </w:r>
      <w:r>
        <w:instrText> STYLEREF 1 \s </w:instrText>
      </w:r>
      <w:r>
        <w:fldChar w:fldCharType="separate"/>
      </w:r>
      <w:r w:rsidR="00826043">
        <w:rPr>
          <w:noProof/>
        </w:rPr>
        <w:t>3</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5</w:t>
      </w:r>
      <w:r w:rsidR="00826043">
        <w:fldChar w:fldCharType="end"/>
      </w:r>
      <w:r>
        <w:t xml:space="preserve"> Biểu đồ thời gian khối NG_Spike</w:t>
      </w:r>
      <w:bookmarkEnd w:id="69"/>
    </w:p>
    <w:p w:rsidR="00DE2576" w:rsidP="00DE2576" w:rsidRDefault="001A7A26" w14:paraId="6ECE7F3A" w14:textId="3B651603">
      <w:pPr>
        <w:pStyle w:val="Heading3"/>
      </w:pPr>
      <w:bookmarkStart w:name="_Toc58948189" w:id="70"/>
      <w:r>
        <w:lastRenderedPageBreak/>
        <w:t xml:space="preserve">Thiết kế lại </w:t>
      </w:r>
      <w:r w:rsidR="00DE2576">
        <w:rPr>
          <w:lang w:val="vi-VN"/>
        </w:rPr>
        <w:t>máy trạng thái Token Controller</w:t>
      </w:r>
      <w:bookmarkEnd w:id="70"/>
    </w:p>
    <w:p w:rsidR="00366D01" w:rsidP="00366D01" w:rsidRDefault="00366D01" w14:paraId="1E53370B" w14:textId="1A639E89">
      <w:pPr>
        <w:ind w:firstLine="567"/>
      </w:pPr>
      <w:proofErr w:type="gramStart"/>
      <w:r>
        <w:t xml:space="preserve">Đối với kiến trúc mạng SNN </w:t>
      </w:r>
      <w:r w:rsidR="006E0AD4">
        <w:t>Fully Parallel</w:t>
      </w:r>
      <w:r>
        <w:t>, các hoạt động giao tiếp, điều khiển giữa các khối trong mạng đã được thay đổi gần như hoàn toàn.</w:t>
      </w:r>
      <w:proofErr w:type="gramEnd"/>
      <w:r>
        <w:t xml:space="preserve"> </w:t>
      </w:r>
      <w:proofErr w:type="gramStart"/>
      <w:r>
        <w:t>Vì vậy khối Token Controller cũng được thiết kế lại để điều khiển hoạt động song song cho 256 Neurons, và điều khiển quá trình đưa các gói từ Neurons Grid vào mạng.</w:t>
      </w:r>
      <w:proofErr w:type="gramEnd"/>
    </w:p>
    <w:p w:rsidR="00366D01" w:rsidP="00366D01" w:rsidRDefault="00366D01" w14:paraId="0FC08E7E" w14:textId="300A3A5F">
      <w:pPr>
        <w:ind w:firstLine="567"/>
      </w:pPr>
      <w:r>
        <w:t>Sau khi được thiết kế lại một cách phù hợ</w:t>
      </w:r>
      <w:r w:rsidR="004146BA">
        <w:t>p</w:t>
      </w:r>
      <w:r>
        <w:t xml:space="preserve"> và loại bỏ đi một số trạng thái </w:t>
      </w:r>
      <w:r w:rsidR="004146BA">
        <w:t xml:space="preserve">dư thừa không thực sự cần thiết trong kiến trúc ban đầu, máy trạng thái Token Controller khi này còn tổng cộng 4 </w:t>
      </w:r>
      <w:r w:rsidR="001A7A26">
        <w:t xml:space="preserve">thay vì 8 </w:t>
      </w:r>
      <w:r w:rsidR="004146BA">
        <w:t>trạng thái, thiết kế theo kiểu Mealy.</w:t>
      </w:r>
    </w:p>
    <w:p w:rsidR="00F05D8F" w:rsidP="00F05D8F" w:rsidRDefault="00F05D8F" w14:paraId="14F41883" w14:textId="77777777">
      <w:pPr>
        <w:keepNext/>
        <w:jc w:val="center"/>
      </w:pPr>
      <w:r>
        <w:rPr>
          <w:noProof/>
        </w:rPr>
        <w:drawing>
          <wp:inline distT="0" distB="0" distL="0" distR="0" wp14:anchorId="06DEEE06" wp14:editId="78429E60">
            <wp:extent cx="5509260" cy="3860735"/>
            <wp:effectExtent l="0" t="0" r="0" b="6985"/>
            <wp:docPr id="20" name="Picture 20" descr="C:\Users\HP\Downloads\Neuron-TokenController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Neuron-TokenController_Tim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0889" cy="3861877"/>
                    </a:xfrm>
                    <a:prstGeom prst="rect">
                      <a:avLst/>
                    </a:prstGeom>
                    <a:noFill/>
                    <a:ln>
                      <a:noFill/>
                    </a:ln>
                  </pic:spPr>
                </pic:pic>
              </a:graphicData>
            </a:graphic>
          </wp:inline>
        </w:drawing>
      </w:r>
    </w:p>
    <w:p w:rsidR="004146BA" w:rsidP="00F05D8F" w:rsidRDefault="00F05D8F" w14:paraId="28A87BAA" w14:textId="05125447">
      <w:pPr>
        <w:pStyle w:val="Caption"/>
      </w:pPr>
      <w:bookmarkStart w:name="_Toc58948236" w:id="71"/>
      <w:proofErr w:type="gramStart"/>
      <w:r>
        <w:t xml:space="preserve">Hình </w:t>
      </w:r>
      <w:r>
        <w:fldChar w:fldCharType="begin"/>
      </w:r>
      <w:r>
        <w:instrText> STYLEREF 1 \s </w:instrText>
      </w:r>
      <w:r>
        <w:fldChar w:fldCharType="separate"/>
      </w:r>
      <w:r w:rsidR="00826043">
        <w:rPr>
          <w:noProof/>
        </w:rPr>
        <w:t>3</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6</w:t>
      </w:r>
      <w:r w:rsidR="00826043">
        <w:fldChar w:fldCharType="end"/>
      </w:r>
      <w:r>
        <w:t xml:space="preserve"> Biểu đồ thời gian Token Controller</w:t>
      </w:r>
      <w:bookmarkEnd w:id="71"/>
    </w:p>
    <w:p w:rsidR="007C69EC" w:rsidP="007C69EC" w:rsidRDefault="007C69EC" w14:paraId="535BDA67" w14:textId="46554E67">
      <w:pPr>
        <w:ind w:firstLine="567"/>
      </w:pPr>
      <w:r>
        <w:t xml:space="preserve">Khi nhận được một tick, </w:t>
      </w:r>
      <w:r w:rsidR="00397ECC">
        <w:t>Token Controller đưa ra tín hiệu scheduler_set để kích hoạt khối Scheduler, sau đó lần lượt đưa ra các tín hiệu điều khiển tới Neurons Grid để bắt đầu quá trình duyệt qua 256 Axons</w:t>
      </w:r>
      <w:r w:rsidR="008F3D07">
        <w:t>. Tại vị trí mà Axon thứ n có phóng kích thích, tín hiệu axon_spike được đưa lên 1, đồng thời trọng số của Axon thứ n đó cũng được đưa tới Neurons Grid để tính toán cho các Neurons.</w:t>
      </w:r>
    </w:p>
    <w:p w:rsidRPr="007C69EC" w:rsidR="008F3D07" w:rsidP="007C69EC" w:rsidRDefault="008F3D07" w14:paraId="51ADA866" w14:textId="136E1AB8">
      <w:pPr>
        <w:ind w:firstLine="567"/>
      </w:pPr>
      <w:r>
        <w:t>Sau khi duyệt xong tới Axon cuối cùng, Token Controller đợi tín hiệu finish từ Neurons Grid để biết khối này đã phóng hết tất cả kích thích vào mạng, từ đó chuyển về trạng thái IDLE ban đầu, đưa ra tín hiệu giúp xóa các bộ đệm</w:t>
      </w:r>
      <w:r w:rsidR="001A7A26">
        <w:t xml:space="preserve"> nếu</w:t>
      </w:r>
      <w:r>
        <w:t xml:space="preserve"> cần thiết.</w:t>
      </w:r>
    </w:p>
    <w:p w:rsidR="00F05D8F" w:rsidP="00F05D8F" w:rsidRDefault="004146BA" w14:paraId="14773EC4" w14:textId="77777777">
      <w:pPr>
        <w:keepNext/>
        <w:jc w:val="center"/>
      </w:pPr>
      <w:r>
        <w:rPr>
          <w:noProof/>
        </w:rPr>
        <w:lastRenderedPageBreak/>
        <w:drawing>
          <wp:inline distT="0" distB="0" distL="0" distR="0" wp14:anchorId="34D48C13" wp14:editId="74A2E7EE">
            <wp:extent cx="5245101" cy="8420100"/>
            <wp:effectExtent l="0" t="0" r="0" b="0"/>
            <wp:docPr id="19" name="Picture 19" descr="C:\Users\HP\Downloads\Neuron-Arch_Token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Neuron-Arch_TokenControll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6077" cy="8421667"/>
                    </a:xfrm>
                    <a:prstGeom prst="rect">
                      <a:avLst/>
                    </a:prstGeom>
                    <a:noFill/>
                    <a:ln>
                      <a:noFill/>
                    </a:ln>
                  </pic:spPr>
                </pic:pic>
              </a:graphicData>
            </a:graphic>
          </wp:inline>
        </w:drawing>
      </w:r>
    </w:p>
    <w:p w:rsidRPr="00366D01" w:rsidR="004146BA" w:rsidP="00F05D8F" w:rsidRDefault="00F05D8F" w14:paraId="2E239545" w14:textId="5F71F6C2">
      <w:pPr>
        <w:pStyle w:val="Caption"/>
      </w:pPr>
      <w:bookmarkStart w:name="_Toc58948237" w:id="72"/>
      <w:proofErr w:type="gramStart"/>
      <w:r>
        <w:t xml:space="preserve">Hình </w:t>
      </w:r>
      <w:r>
        <w:fldChar w:fldCharType="begin"/>
      </w:r>
      <w:r>
        <w:instrText> STYLEREF 1 \s </w:instrText>
      </w:r>
      <w:r>
        <w:fldChar w:fldCharType="separate"/>
      </w:r>
      <w:r w:rsidR="00826043">
        <w:rPr>
          <w:noProof/>
        </w:rPr>
        <w:t>3</w:t>
      </w:r>
      <w:r>
        <w:fldChar w:fldCharType="end"/>
      </w:r>
      <w:r w:rsidR="00826043">
        <w:t>.</w:t>
      </w:r>
      <w:proofErr w:type="gramEnd"/>
      <w:r w:rsidR="00826043">
        <w:fldChar w:fldCharType="begin"/>
      </w:r>
      <w:r w:rsidR="00826043">
        <w:instrText xml:space="preserve"> SEQ Hình \* ARABIC \s 1 </w:instrText>
      </w:r>
      <w:r w:rsidR="00826043">
        <w:fldChar w:fldCharType="separate"/>
      </w:r>
      <w:proofErr w:type="gramStart"/>
      <w:r w:rsidR="00826043">
        <w:rPr>
          <w:noProof/>
        </w:rPr>
        <w:t>7</w:t>
      </w:r>
      <w:r w:rsidR="00826043">
        <w:fldChar w:fldCharType="end"/>
      </w:r>
      <w:r>
        <w:t xml:space="preserve"> </w:t>
      </w:r>
      <w:r w:rsidR="007C69EC">
        <w:t>Sơ</w:t>
      </w:r>
      <w:proofErr w:type="gramEnd"/>
      <w:r w:rsidR="007C69EC">
        <w:t xml:space="preserve"> đồ dịch chuyển trạng thái của Token Controller</w:t>
      </w:r>
      <w:bookmarkEnd w:id="72"/>
    </w:p>
    <w:p w:rsidR="00DE2576" w:rsidP="00DE2576" w:rsidRDefault="00BC30F2" w14:paraId="71B3F97C" w14:textId="13A4B0C6">
      <w:pPr>
        <w:pStyle w:val="Heading3"/>
      </w:pPr>
      <w:bookmarkStart w:name="_Ref58919314" w:id="73"/>
      <w:bookmarkStart w:name="_Toc58948190" w:id="74"/>
      <w:r>
        <w:rPr>
          <w:lang w:val="vi-VN"/>
        </w:rPr>
        <w:lastRenderedPageBreak/>
        <w:t>Tăng kích thước bộ đệm trong Router</w:t>
      </w:r>
      <w:bookmarkEnd w:id="73"/>
      <w:bookmarkEnd w:id="74"/>
    </w:p>
    <w:p w:rsidR="00347A62" w:rsidP="008F3D07" w:rsidRDefault="00347A62" w14:paraId="61BAD6DB" w14:textId="1ECC8109">
      <w:pPr>
        <w:ind w:firstLine="567"/>
      </w:pPr>
      <w:proofErr w:type="gramStart"/>
      <w:r>
        <w:t xml:space="preserve">Khi các Neurons hoạt động song song, đồng nghĩa với việc các gói kích thích được sinh ra từ các Neurons và phóng vào mạng với tần suất </w:t>
      </w:r>
      <w:r w:rsidR="001A7A26">
        <w:t>dày đặc</w:t>
      </w:r>
      <w:r>
        <w:t xml:space="preserve"> hơn.</w:t>
      </w:r>
      <w:proofErr w:type="gramEnd"/>
      <w:r>
        <w:t xml:space="preserve"> Đặc biệt trong trường hợp một Core</w:t>
      </w:r>
      <w:r w:rsidR="001A7A26">
        <w:t xml:space="preserve"> đồng thời</w:t>
      </w:r>
      <w:r>
        <w:t xml:space="preserve"> nhận được gói từ Neurons của nhiều Core lân cận khác, việc tràn bộ đệm trong Router tất yếu sẽ xảy ra, khiến cho mạng trở nên tắc nghẽ</w:t>
      </w:r>
      <w:r w:rsidR="001A7A26">
        <w:t xml:space="preserve">n, </w:t>
      </w:r>
      <w:r>
        <w:t>gây ra mất gói, khiến mạng không thực hiện được đúng chức năng ban đầu.</w:t>
      </w:r>
    </w:p>
    <w:p w:rsidR="008F3D07" w:rsidP="008F3D07" w:rsidRDefault="00347A62" w14:paraId="2EC2CC60" w14:textId="267EFC2E">
      <w:pPr>
        <w:ind w:firstLine="567"/>
      </w:pPr>
      <w:proofErr w:type="gramStart"/>
      <w:r>
        <w:t>Để khắc phục tình trạng tắc nghẽn này, các bộ đệm trong Router cần thiết phải tăng kích cỡ để có thể lưu trữ được nhiều gói tin hơn.</w:t>
      </w:r>
      <w:proofErr w:type="gramEnd"/>
      <w:r>
        <w:t xml:space="preserve"> Các gói tin sẽ chủ yếu được hình thành và đưa tới Router trong quá trình</w:t>
      </w:r>
      <w:r w:rsidR="00577DF9">
        <w:t xml:space="preserve"> 256 chu kỳ</w:t>
      </w:r>
      <w:r>
        <w:t xml:space="preserve"> hoạt động của khối NG_Spike tại mục </w:t>
      </w:r>
      <w:r>
        <w:fldChar w:fldCharType="begin"/>
      </w:r>
      <w:r>
        <w:instrText xml:space="preserve"> REF _Ref58878665 \r \h </w:instrText>
      </w:r>
      <w:r>
        <w:fldChar w:fldCharType="separate"/>
      </w:r>
      <w:r>
        <w:t>3.2.2</w:t>
      </w:r>
      <w:r>
        <w:fldChar w:fldCharType="end"/>
      </w:r>
      <w:r>
        <w:t>, từ đó điền đầy vào các bộ đệm trong Router.</w:t>
      </w:r>
      <w:r w:rsidR="00577DF9">
        <w:t xml:space="preserve"> Sau quá trình này, NG_Spike sẽ dừng đưa gói ra trong một khoảng thời gian</w:t>
      </w:r>
      <w:r w:rsidR="001A7A26">
        <w:t xml:space="preserve"> nhất định</w:t>
      </w:r>
      <w:r w:rsidR="00577DF9">
        <w:t xml:space="preserve">, cho tới khi nhận được tick tiếp </w:t>
      </w:r>
      <w:proofErr w:type="gramStart"/>
      <w:r w:rsidR="00577DF9">
        <w:t>theo</w:t>
      </w:r>
      <w:proofErr w:type="gramEnd"/>
      <w:r w:rsidR="00577DF9">
        <w:t xml:space="preserve">. Khoảng thời gian này đủ để Router </w:t>
      </w:r>
      <w:proofErr w:type="gramStart"/>
      <w:r w:rsidR="00577DF9">
        <w:t>lan</w:t>
      </w:r>
      <w:proofErr w:type="gramEnd"/>
      <w:r w:rsidR="00577DF9">
        <w:t xml:space="preserve"> truyền các gói tới các đích đến phù hợp, giải phóng cho các bộ đệm.</w:t>
      </w:r>
    </w:p>
    <w:p w:rsidR="001A7A26" w:rsidP="001A7A26" w:rsidRDefault="00577DF9" w14:paraId="48084ECD" w14:textId="2DC3C109">
      <w:pPr>
        <w:ind w:firstLine="567"/>
      </w:pPr>
      <w:r>
        <w:t xml:space="preserve">Vậy mấu chốt của vấn đề sẽ được giải quyết nếu các bộ đệm trong Router đủ lớn để tải được toàn bộ các kích thích đưa ra từ NG_Spike trong một thời gian ngắn (256 </w:t>
      </w:r>
      <w:proofErr w:type="gramStart"/>
      <w:r>
        <w:t>chu</w:t>
      </w:r>
      <w:proofErr w:type="gramEnd"/>
      <w:r>
        <w:t xml:space="preserve"> kỳ)</w:t>
      </w:r>
      <w:r w:rsidR="00907ACC">
        <w:t>.</w:t>
      </w:r>
      <w:r>
        <w:t xml:space="preserve"> Khi tiến hành khảo sát thực tế, kích thước bộ đệm </w:t>
      </w:r>
      <w:r w:rsidR="00907ACC">
        <w:t>trong</w:t>
      </w:r>
      <w:r>
        <w:t xml:space="preserve"> các Router tăng lên</w:t>
      </w:r>
      <w:r w:rsidR="00320523">
        <w:t xml:space="preserve"> từ 4</w:t>
      </w:r>
      <w:r>
        <w:t xml:space="preserve"> thành 128</w:t>
      </w:r>
      <w:r w:rsidR="001A7A26">
        <w:t xml:space="preserve"> hàng</w:t>
      </w:r>
      <w:r w:rsidR="00907ACC">
        <w:t xml:space="preserve"> sẽ đảm bảo được hoạt động của mạng ổn định, không bị tắc nghẽ</w:t>
      </w:r>
      <w:r w:rsidR="001A7A26">
        <w:t>n (với mỗi hàng có kích thước là 30 bits, bằng với kích thước của một gói kích thích).</w:t>
      </w:r>
    </w:p>
    <w:p w:rsidRPr="008F3D07" w:rsidR="00295B07" w:rsidP="008F3D07" w:rsidRDefault="00295B07" w14:paraId="5560563D" w14:textId="020DB41B">
      <w:pPr>
        <w:ind w:firstLine="567"/>
      </w:pPr>
      <w:proofErr w:type="gramStart"/>
      <w:r>
        <w:t xml:space="preserve">Tuy nhiên việc tăng kích thước bộ đệm </w:t>
      </w:r>
      <w:r w:rsidR="001A7A26">
        <w:t>trong</w:t>
      </w:r>
      <w:r>
        <w:t xml:space="preserve"> các Router sẽ khiến cho kích thước của </w:t>
      </w:r>
      <w:r w:rsidR="00637AA9">
        <w:t>mỗi</w:t>
      </w:r>
      <w:r>
        <w:t xml:space="preserve"> Core bị tăng lên, và làm tăng diện tích mạ</w:t>
      </w:r>
      <w:r w:rsidR="00637AA9">
        <w:t>ch đối với toàn bộ mạng.</w:t>
      </w:r>
      <w:proofErr w:type="gramEnd"/>
      <w:r w:rsidR="00637AA9">
        <w:t xml:space="preserve"> </w:t>
      </w:r>
      <w:r w:rsidR="00A95AA9">
        <w:t xml:space="preserve">Các thông số đo đạc về sự chênh lệch diện tích này sẽ được đề cập chi tiết tại mục </w:t>
      </w:r>
      <w:r w:rsidR="00A95AA9">
        <w:fldChar w:fldCharType="begin"/>
      </w:r>
      <w:r w:rsidR="00A95AA9">
        <w:instrText xml:space="preserve"> REF _Ref58919234 \r \h </w:instrText>
      </w:r>
      <w:r w:rsidR="00A95AA9">
        <w:fldChar w:fldCharType="separate"/>
      </w:r>
      <w:r w:rsidR="00A95AA9">
        <w:t>3.3</w:t>
      </w:r>
      <w:r w:rsidR="00A95AA9">
        <w:fldChar w:fldCharType="end"/>
      </w:r>
      <w:r w:rsidR="00A95AA9">
        <w:t>.</w:t>
      </w:r>
    </w:p>
    <w:p w:rsidR="00BC30F2" w:rsidP="00BC30F2" w:rsidRDefault="00BC30F2" w14:paraId="3331AC1D" w14:textId="0349A9F8">
      <w:pPr>
        <w:pStyle w:val="Heading3"/>
      </w:pPr>
      <w:bookmarkStart w:name="_Toc58948191" w:id="75"/>
      <w:r>
        <w:rPr>
          <w:lang w:val="vi-VN"/>
        </w:rPr>
        <w:t>Đề xuất tối giản Scheduler</w:t>
      </w:r>
      <w:bookmarkEnd w:id="75"/>
    </w:p>
    <w:p w:rsidR="00907ACC" w:rsidP="00765DFE" w:rsidRDefault="00765DFE" w14:paraId="1AE01530" w14:textId="62C31A71">
      <w:pPr>
        <w:ind w:firstLine="567"/>
      </w:pPr>
      <w:r>
        <w:t xml:space="preserve">Trong thực tế, một kích thích được truyền từ môi trường bên ngoài vào trong mạng sẽ liên tục được </w:t>
      </w:r>
      <w:proofErr w:type="gramStart"/>
      <w:r>
        <w:t>lan</w:t>
      </w:r>
      <w:proofErr w:type="gramEnd"/>
      <w:r>
        <w:t xml:space="preserve"> truyền để tới được các Neurons đích. Việc một gói kích thích được giữ lại tại</w:t>
      </w:r>
      <w:r w:rsidR="00DC0F35">
        <w:t xml:space="preserve"> Scheduler của</w:t>
      </w:r>
      <w:r>
        <w:t xml:space="preserve"> một Core trong nhiều ticks dựa trên trường tick instance</w:t>
      </w:r>
      <w:r w:rsidR="00DC0F35">
        <w:t xml:space="preserve"> không thực sự mang nhiều ý nghĩa. </w:t>
      </w:r>
      <w:proofErr w:type="gramStart"/>
      <w:r w:rsidR="00DC0F35">
        <w:t>Và các hoạt động của mạng liên quan tới chức năng như đọc và xử lý ảnh trên thực tế cũng chưa sử dụng tới trường này (4 bit tick instance được thiết lập giá trị 0 trong tất cả các gói</w:t>
      </w:r>
      <w:r w:rsidR="001A7A26">
        <w:t xml:space="preserve"> đưa vào mạng</w:t>
      </w:r>
      <w:r w:rsidR="00DC0F35">
        <w:t>).</w:t>
      </w:r>
      <w:proofErr w:type="gramEnd"/>
    </w:p>
    <w:p w:rsidR="006F2A47" w:rsidP="006F2A47" w:rsidRDefault="00DC0F35" w14:paraId="6560F2FE" w14:textId="5356D935">
      <w:pPr>
        <w:ind w:firstLine="567"/>
      </w:pPr>
      <w:proofErr w:type="gramStart"/>
      <w:r>
        <w:t xml:space="preserve">Như vậy, đối với kiến trúc Scheduler như trong mục </w:t>
      </w:r>
      <w:r>
        <w:fldChar w:fldCharType="begin"/>
      </w:r>
      <w:r>
        <w:instrText xml:space="preserve"> REF _Ref58917370 \r \h </w:instrText>
      </w:r>
      <w:r>
        <w:fldChar w:fldCharType="separate"/>
      </w:r>
      <w:r>
        <w:t>2.4.4</w:t>
      </w:r>
      <w:r>
        <w:fldChar w:fldCharType="end"/>
      </w:r>
      <w:r>
        <w:t>, thực tế chỉ có cột cuối cùng trong tổng cộng 16 cột của Scheduler SRAM được sử dụng.</w:t>
      </w:r>
      <w:proofErr w:type="gramEnd"/>
      <w:r>
        <w:t xml:space="preserve"> Với những cột còn </w:t>
      </w:r>
      <w:r>
        <w:lastRenderedPageBreak/>
        <w:t xml:space="preserve">lại, </w:t>
      </w:r>
      <w:proofErr w:type="gramStart"/>
      <w:r>
        <w:t>do trường tick</w:t>
      </w:r>
      <w:proofErr w:type="gramEnd"/>
      <w:r>
        <w:t xml:space="preserve"> instance có giá trị là 0 nên sẽ không được điền vào bởi các gói kích thích. </w:t>
      </w:r>
      <w:proofErr w:type="gramStart"/>
      <w:r>
        <w:t xml:space="preserve">Vì vậy, kiến trúc SNN </w:t>
      </w:r>
      <w:r w:rsidR="006E0AD4">
        <w:t>Fully Parallel</w:t>
      </w:r>
      <w:r>
        <w:t xml:space="preserve"> trong </w:t>
      </w:r>
      <w:r w:rsidR="00765723">
        <w:t>tài liệu</w:t>
      </w:r>
      <w:r>
        <w:t xml:space="preserve"> đề xuất việc tối giản khối Scheduler với việc chỉ giữ lại cột một cột thanh ghi gồm 256 bit</w:t>
      </w:r>
      <w:r w:rsidR="00295B07">
        <w:t>.</w:t>
      </w:r>
      <w:proofErr w:type="gramEnd"/>
      <w:r w:rsidR="00295B07">
        <w:t xml:space="preserve"> Các gói gửi tới Scheduler trong một tick được điền vào cột duy nhất này, và ngay tại tick tiếp theo </w:t>
      </w:r>
      <w:r w:rsidR="00A84FB2">
        <w:t xml:space="preserve">dữ liệu trong cột </w:t>
      </w:r>
      <w:r w:rsidR="00295B07">
        <w:t>sẽ được đưa ra Router, từ đó giảm diện tích mạch</w:t>
      </w:r>
      <w:r w:rsidR="00A95AA9">
        <w:t xml:space="preserve"> của toàn mạng, cải thiện một phần đánh đổi về diện tích mạch khi</w:t>
      </w:r>
      <w:r w:rsidR="00295B07">
        <w:t xml:space="preserve"> tăng bộ đệm Router</w:t>
      </w:r>
      <w:r w:rsidR="00A95AA9">
        <w:t xml:space="preserve"> tại </w:t>
      </w:r>
      <w:r w:rsidR="00A95AA9">
        <w:fldChar w:fldCharType="begin"/>
      </w:r>
      <w:r w:rsidR="00A95AA9">
        <w:instrText xml:space="preserve"> REF _Ref58919314 \r \h </w:instrText>
      </w:r>
      <w:r w:rsidR="00A95AA9">
        <w:fldChar w:fldCharType="separate"/>
      </w:r>
      <w:r w:rsidR="00A95AA9">
        <w:t>3.2.4</w:t>
      </w:r>
      <w:r w:rsidR="00A95AA9">
        <w:fldChar w:fldCharType="end"/>
      </w:r>
      <w:r w:rsidR="00295B07">
        <w:t>.</w:t>
      </w:r>
      <w:r w:rsidR="00A95AA9">
        <w:t xml:space="preserve"> </w:t>
      </w:r>
      <w:proofErr w:type="gramStart"/>
      <w:r w:rsidR="00A95AA9">
        <w:t>Những thông số về mặt diện tích, năng lượng cũng được</w:t>
      </w:r>
      <w:r w:rsidR="00A84FB2">
        <w:t xml:space="preserve"> tổng hợp, thống kê và</w:t>
      </w:r>
      <w:r w:rsidR="00A95AA9">
        <w:t xml:space="preserve"> so sánh một các chi tiết tại mục </w:t>
      </w:r>
      <w:r w:rsidR="00A95AA9">
        <w:fldChar w:fldCharType="begin"/>
      </w:r>
      <w:r w:rsidR="00A95AA9">
        <w:instrText xml:space="preserve"> REF _Ref58919390 \r \h </w:instrText>
      </w:r>
      <w:r w:rsidR="00A95AA9">
        <w:fldChar w:fldCharType="separate"/>
      </w:r>
      <w:r w:rsidR="00A95AA9">
        <w:t>3.3</w:t>
      </w:r>
      <w:r w:rsidR="00A95AA9">
        <w:fldChar w:fldCharType="end"/>
      </w:r>
      <w:r w:rsidR="00A95AA9">
        <w:t>.</w:t>
      </w:r>
      <w:proofErr w:type="gramEnd"/>
    </w:p>
    <w:p w:rsidR="006F2A47" w:rsidP="006F2A47" w:rsidRDefault="006F2A47" w14:paraId="7CF1A134" w14:textId="5460ACEA">
      <w:pPr>
        <w:pStyle w:val="Heading2"/>
      </w:pPr>
      <w:r>
        <w:t>Tính toán tốc độ xử lý dựa trên lý thuyết</w:t>
      </w:r>
    </w:p>
    <w:p w:rsidR="00A81D1C" w:rsidP="00A81D1C" w:rsidRDefault="00E27803" w14:paraId="06590E24" w14:textId="3FD15E9B">
      <w:pPr>
        <w:pStyle w:val="ListParagraph"/>
        <w:numPr>
          <w:ilvl w:val="0"/>
          <w:numId w:val="47"/>
        </w:numPr>
      </w:pPr>
      <w:r>
        <w:t>K</w:t>
      </w:r>
      <w:r w:rsidR="00A81D1C">
        <w:t xml:space="preserve">iến trúc Fully Parallel: tại </w:t>
      </w:r>
      <w:proofErr w:type="gramStart"/>
      <w:r w:rsidR="00A81D1C">
        <w:t>chu</w:t>
      </w:r>
      <w:proofErr w:type="gramEnd"/>
      <w:r w:rsidR="00A81D1C">
        <w:t xml:space="preserve"> kỳ đầu, máy trạng thái chuyển từ IDLE sang INITIAL_NB, sau đó liên tục duyệt cho 256 Axons tại mỗi chu kỳ. </w:t>
      </w:r>
      <w:r>
        <w:t>Sau khi duyệt xong cho các Axons, khối Neurons Grid bắt đầu đưa ra các kích thích dựa trên 256 Ne</w:t>
      </w:r>
      <w:bookmarkStart w:name="_GoBack" w:id="76"/>
      <w:bookmarkEnd w:id="76"/>
      <w:r>
        <w:t xml:space="preserve">urons trong Core. Để tránh trường hợp bị tràn bộ đệm, Neurons Grid được thiết kế duyệt mỗi Neuron trong 2 </w:t>
      </w:r>
      <w:proofErr w:type="gramStart"/>
      <w:r>
        <w:t>chu</w:t>
      </w:r>
      <w:proofErr w:type="gramEnd"/>
      <w:r>
        <w:t xml:space="preserve"> kỳ với mục đích giảm tần suất xuất hiện kích thích. Sau đó mạng hoàn thành tính toán cho một tick và dừng hoạt động, chờ tick tiếp </w:t>
      </w:r>
      <w:proofErr w:type="gramStart"/>
      <w:r>
        <w:t>theo</w:t>
      </w:r>
      <w:proofErr w:type="gramEnd"/>
      <w:r>
        <w:t>. Như vậy kiến tr</w:t>
      </w:r>
      <w:r w:rsidR="00E07C24">
        <w:t>ú</w:t>
      </w:r>
      <w:r>
        <w:t xml:space="preserve">c Fully Parallel sẽ mất tổng cộng (1 + 256 + 256*2) = 769 </w:t>
      </w:r>
      <w:proofErr w:type="gramStart"/>
      <w:r>
        <w:t>chu</w:t>
      </w:r>
      <w:proofErr w:type="gramEnd"/>
      <w:r>
        <w:t xml:space="preserve"> kỳ để hoàn thành tính toán cho một ảnh.</w:t>
      </w:r>
    </w:p>
    <w:p w:rsidR="00A81D1C" w:rsidP="00A81D1C" w:rsidRDefault="00E27803" w14:paraId="22B0153D" w14:textId="23B686FD">
      <w:pPr>
        <w:pStyle w:val="ListParagraph"/>
        <w:numPr>
          <w:ilvl w:val="0"/>
          <w:numId w:val="47"/>
        </w:numPr>
      </w:pPr>
      <w:r>
        <w:t>Kiến trúc ban đầu (sử dụng thiết kế</w:t>
      </w:r>
      <w:r w:rsidR="00A81D1C">
        <w:t xml:space="preserve"> RANC</w:t>
      </w:r>
      <w:r>
        <w:t>)</w:t>
      </w:r>
      <w:r w:rsidR="00A81D1C">
        <w:t>:</w:t>
      </w:r>
      <w:r>
        <w:t xml:space="preserve"> </w:t>
      </w:r>
      <w:r w:rsidR="00E07C24">
        <w:t xml:space="preserve">sau hai </w:t>
      </w:r>
      <w:proofErr w:type="gramStart"/>
      <w:r w:rsidR="00E07C24">
        <w:t>chu</w:t>
      </w:r>
      <w:proofErr w:type="gramEnd"/>
      <w:r w:rsidR="00E07C24">
        <w:t xml:space="preserve"> kỳ chuyển trạng thái, Token Controller bắt đầu tính toán cho từng Neuron trong tổng cộng 256 Neurons của một Core. Với mỗi Neuron, máy trạng thái duyệt qua 256 Axons trong mỗi </w:t>
      </w:r>
      <w:proofErr w:type="gramStart"/>
      <w:r w:rsidR="00E07C24">
        <w:t>chu</w:t>
      </w:r>
      <w:proofErr w:type="gramEnd"/>
      <w:r w:rsidR="00E07C24">
        <w:t xml:space="preserve"> kỳ, sau đó mất thêm 2 chu kỳ chuyển trạng thái để xóa bộ đệm Scheduler và thiết lập về trạng thái ban đầu để tiếp tục tính toán cho Neuron kế tiếp. Như vậy kiến trúc thông thường dựa </w:t>
      </w:r>
      <w:proofErr w:type="gramStart"/>
      <w:r w:rsidR="00E07C24">
        <w:t>theo</w:t>
      </w:r>
      <w:proofErr w:type="gramEnd"/>
      <w:r w:rsidR="00E07C24">
        <w:t xml:space="preserve"> thiết kế RANC sẽ mất tổng cộng (2 + (256+2)*256) = 66050 chu kỳ để hoàn thành tính toán cho một ảnh.</w:t>
      </w:r>
    </w:p>
    <w:p w:rsidRPr="006F2A47" w:rsidR="00E07C24" w:rsidP="00E07C24" w:rsidRDefault="00E07C24" w14:paraId="186CDF12" w14:textId="2246FF20">
      <w:pPr>
        <w:ind w:firstLine="567"/>
      </w:pPr>
      <w:r>
        <w:t>Như vậy, trên lý thuyết, nếu thực hiện trên cùng một tần số thì tốc độ xử lý của kiến trúc Fully Parallel có thể tăng gấp khoảng 86 lần so với kiến trúc TrueNorth thông thường.</w:t>
      </w:r>
    </w:p>
    <w:p w:rsidR="00FB3B4A" w:rsidP="00FB3B4A" w:rsidRDefault="00FB3B4A" w14:paraId="136918D3" w14:textId="687695E9">
      <w:pPr>
        <w:pStyle w:val="Heading2"/>
      </w:pPr>
      <w:bookmarkStart w:name="_Ref58919234" w:id="77"/>
      <w:bookmarkStart w:name="_Ref58919390" w:id="78"/>
      <w:bookmarkStart w:name="_Toc58948192" w:id="79"/>
      <w:r>
        <w:rPr>
          <w:lang w:val="vi-VN"/>
        </w:rPr>
        <w:lastRenderedPageBreak/>
        <w:t>So sánh và nhận xét kết quả</w:t>
      </w:r>
      <w:bookmarkEnd w:id="77"/>
      <w:bookmarkEnd w:id="78"/>
      <w:bookmarkEnd w:id="79"/>
    </w:p>
    <w:p w:rsidR="00A84FB2" w:rsidP="00A84FB2" w:rsidRDefault="001F026C" w14:paraId="5C6E4E18" w14:textId="263BAB32">
      <w:pPr>
        <w:pStyle w:val="Heading3"/>
      </w:pPr>
      <w:bookmarkStart w:name="_Toc58948193" w:id="80"/>
      <w:r>
        <w:t>Chức</w:t>
      </w:r>
      <w:r w:rsidR="00A84FB2">
        <w:t xml:space="preserve"> năng của mạng </w:t>
      </w:r>
      <w:proofErr w:type="gramStart"/>
      <w:r w:rsidR="00A84FB2">
        <w:t>theo</w:t>
      </w:r>
      <w:proofErr w:type="gramEnd"/>
      <w:r w:rsidR="00A84FB2">
        <w:t xml:space="preserve"> kiến trúc </w:t>
      </w:r>
      <w:r w:rsidR="006E0AD4">
        <w:t>Fully Parallel</w:t>
      </w:r>
      <w:bookmarkEnd w:id="80"/>
    </w:p>
    <w:p w:rsidR="001F026C" w:rsidP="001F026C" w:rsidRDefault="001F026C" w14:paraId="0317ECC0" w14:textId="572E7225">
      <w:pPr>
        <w:ind w:firstLine="567"/>
      </w:pPr>
      <w:proofErr w:type="gramStart"/>
      <w:r>
        <w:t>Sau khi tiến hành thiết kế mạng SNN Fully Parallel với tất cả những thay đổi về kiến trúc được đề cập tại các mục trên.</w:t>
      </w:r>
      <w:proofErr w:type="gramEnd"/>
      <w:r>
        <w:t xml:space="preserve"> </w:t>
      </w:r>
      <w:proofErr w:type="gramStart"/>
      <w:r>
        <w:t>Mạng SNN đã được mô phỏng và tổng hợp lại một cách toàn diện, đảm bảo các chức năng, kết quả tính toán vẫn được giữ nguyên so với kiến trúc ban đầu.</w:t>
      </w:r>
      <w:proofErr w:type="gramEnd"/>
    </w:p>
    <w:p w:rsidRPr="001F026C" w:rsidR="001F026C" w:rsidP="001F026C" w:rsidRDefault="001F026C" w14:paraId="155ACB1A" w14:textId="2CC9C99D">
      <w:pPr>
        <w:ind w:firstLine="567"/>
      </w:pPr>
      <w:r>
        <w:t>Việc tiến hành kiểm thử và so sánh chức năng được thực hiện trên tập MNIST gồm 10.000 ảnh chữ số viết tay</w:t>
      </w:r>
      <w:r w:rsidR="00320D83">
        <w:t xml:space="preserve"> với cùng một bộ tham số huấn luyện</w:t>
      </w:r>
      <w:r>
        <w:t xml:space="preserve">, sử dụng phần mềm Modelsim, ngôn ngữ Verilog, được mô tả kỹ hơn tại </w:t>
      </w:r>
      <w:r>
        <w:fldChar w:fldCharType="begin"/>
      </w:r>
      <w:r>
        <w:instrText xml:space="preserve"> REF _Ref58923696 \r \h </w:instrText>
      </w:r>
      <w:r>
        <w:fldChar w:fldCharType="separate"/>
      </w:r>
      <w:r>
        <w:t>CHƯƠNG 4</w:t>
      </w:r>
      <w:r>
        <w:fldChar w:fldCharType="end"/>
      </w:r>
      <w:r>
        <w:t>.</w:t>
      </w:r>
    </w:p>
    <w:p w:rsidR="00A95AA9" w:rsidP="00A95AA9" w:rsidRDefault="00100940" w14:paraId="390D2D25" w14:textId="4B98C1C4">
      <w:pPr>
        <w:pStyle w:val="Heading3"/>
      </w:pPr>
      <w:bookmarkStart w:name="_Toc58948194" w:id="81"/>
      <w:r>
        <w:t>Phương pháp so sánh các thiết kế</w:t>
      </w:r>
      <w:bookmarkEnd w:id="81"/>
    </w:p>
    <w:p w:rsidR="00765723" w:rsidP="00765723" w:rsidRDefault="00765723" w14:paraId="7D9B8A8A" w14:textId="074DE95F">
      <w:pPr>
        <w:ind w:firstLine="567"/>
      </w:pPr>
      <w:r>
        <w:t xml:space="preserve">Các kiến trúc trước và sau khi thực hiện những thay đổi khác nhau </w:t>
      </w:r>
      <w:r w:rsidR="00A84FB2">
        <w:t xml:space="preserve">trong mạng </w:t>
      </w:r>
      <w:r>
        <w:t xml:space="preserve">đều được tổng hợp </w:t>
      </w:r>
      <w:r w:rsidR="00A84FB2">
        <w:t xml:space="preserve">bằng phần mềm chuyên dụng </w:t>
      </w:r>
      <w:proofErr w:type="gramStart"/>
      <w:r w:rsidR="00A84FB2">
        <w:t>theo</w:t>
      </w:r>
      <w:proofErr w:type="gramEnd"/>
      <w:r w:rsidR="00A84FB2">
        <w:t xml:space="preserve"> công nghệ ASIC, với mục đích so sánh các thông số về tốc độ xử lý, diện tích mạch, năng lượng tiêu hao:</w:t>
      </w:r>
    </w:p>
    <w:p w:rsidR="00A84FB2" w:rsidP="00A84FB2" w:rsidRDefault="00A84FB2" w14:paraId="1DA55543" w14:textId="10597F69">
      <w:pPr>
        <w:pStyle w:val="ListParagraph"/>
        <w:numPr>
          <w:ilvl w:val="0"/>
          <w:numId w:val="39"/>
        </w:numPr>
      </w:pPr>
      <w:r>
        <w:t>Phần mềm tổng hợp: Design Compiler – Synopsys.</w:t>
      </w:r>
    </w:p>
    <w:p w:rsidR="00A84FB2" w:rsidP="00A84FB2" w:rsidRDefault="00A84FB2" w14:paraId="5479AAF9" w14:textId="7EF7DC3C">
      <w:pPr>
        <w:pStyle w:val="ListParagraph"/>
        <w:numPr>
          <w:ilvl w:val="0"/>
          <w:numId w:val="39"/>
        </w:numPr>
      </w:pPr>
      <w:r>
        <w:t>Tần số tổng hợ</w:t>
      </w:r>
      <w:r w:rsidR="00362F59">
        <w:t xml:space="preserve">p: 100 MHz - đây cũng là tần số tối đa của cả hai thiết kế để không </w:t>
      </w:r>
      <w:proofErr w:type="gramStart"/>
      <w:r w:rsidR="00362F59">
        <w:t>vi</w:t>
      </w:r>
      <w:proofErr w:type="gramEnd"/>
      <w:r w:rsidR="00362F59">
        <w:t xml:space="preserve"> phạm phải các ràng buộc về mặt timing khi tổng hợp.</w:t>
      </w:r>
    </w:p>
    <w:p w:rsidR="00A84FB2" w:rsidP="00A84FB2" w:rsidRDefault="00A84FB2" w14:paraId="5AA0E567" w14:textId="3EC91195">
      <w:pPr>
        <w:pStyle w:val="ListParagraph"/>
        <w:numPr>
          <w:ilvl w:val="0"/>
          <w:numId w:val="39"/>
        </w:numPr>
      </w:pPr>
      <w:r>
        <w:t>Công nghệ: sử dụng công nghệ 40nm TSMC.</w:t>
      </w:r>
    </w:p>
    <w:p w:rsidR="00A84FB2" w:rsidP="00A84FB2" w:rsidRDefault="00A84FB2" w14:paraId="42B45D5E" w14:textId="5DE4B35C">
      <w:pPr>
        <w:pStyle w:val="ListParagraph"/>
        <w:numPr>
          <w:ilvl w:val="0"/>
          <w:numId w:val="39"/>
        </w:numPr>
      </w:pPr>
      <w:r>
        <w:t>Thư việ</w:t>
      </w:r>
      <w:r w:rsidR="007C69BD">
        <w:t>n: Dolphin Technology Standa</w:t>
      </w:r>
      <w:r>
        <w:t>rd Cells.</w:t>
      </w:r>
    </w:p>
    <w:p w:rsidR="00177E98" w:rsidP="00177E98" w:rsidRDefault="00177E98" w14:paraId="7A087E46" w14:textId="2E7BD94A">
      <w:pPr>
        <w:pStyle w:val="ListParagraph"/>
        <w:numPr>
          <w:ilvl w:val="0"/>
          <w:numId w:val="39"/>
        </w:numPr>
      </w:pPr>
      <w:r>
        <w:t>Số lượng Core trong mạng: 5 Core.</w:t>
      </w:r>
    </w:p>
    <w:p w:rsidR="00362F59" w:rsidP="00362F59" w:rsidRDefault="000F4630" w14:paraId="2E4DFB65" w14:textId="7758ACC6">
      <w:pPr>
        <w:ind w:firstLine="567"/>
      </w:pPr>
      <w:r>
        <w:t xml:space="preserve">Kiến trúc mạng SNN Fully Parallel trong bài sẽ được so sánh với </w:t>
      </w:r>
      <w:r w:rsidRPr="000B3EDE">
        <w:rPr>
          <w:b/>
        </w:rPr>
        <w:t>RANC</w:t>
      </w:r>
      <w:r>
        <w:t>, một thiết kế mã nguồn mở được xây dựng dựa trên kiế</w:t>
      </w:r>
      <w:r w:rsidR="00362F59">
        <w:t>n trúc True North.</w:t>
      </w:r>
    </w:p>
    <w:p w:rsidR="00320D83" w:rsidP="00320D83" w:rsidRDefault="00A95AA9" w14:paraId="517C68B5" w14:textId="427910DC">
      <w:pPr>
        <w:pStyle w:val="Heading3"/>
      </w:pPr>
      <w:bookmarkStart w:name="_Toc58948195" w:id="82"/>
      <w:r>
        <w:t xml:space="preserve">Các kết quả </w:t>
      </w:r>
      <w:proofErr w:type="gramStart"/>
      <w:r>
        <w:t>thu</w:t>
      </w:r>
      <w:proofErr w:type="gramEnd"/>
      <w:r>
        <w:t xml:space="preserve"> được</w:t>
      </w:r>
      <w:r w:rsidR="00320D83">
        <w:t xml:space="preserve"> sau</w:t>
      </w:r>
      <w:r>
        <w:t xml:space="preserve"> khi</w:t>
      </w:r>
      <w:r w:rsidR="00765723">
        <w:t xml:space="preserve"> tổng hợp và</w:t>
      </w:r>
      <w:r>
        <w:t xml:space="preserve"> khảo sát</w:t>
      </w:r>
      <w:bookmarkEnd w:id="82"/>
    </w:p>
    <w:p w:rsidR="00E92776" w:rsidP="007234DE" w:rsidRDefault="007234DE" w14:paraId="7C486342" w14:textId="1557AC9B">
      <w:pPr>
        <w:ind w:firstLine="567"/>
      </w:pPr>
      <w:r>
        <w:t>Hai thiết kế</w:t>
      </w:r>
      <w:r w:rsidR="00494AAC">
        <w:t xml:space="preserve"> RANC và Fully Parallel </w:t>
      </w:r>
      <w:r>
        <w:t>được tổng hợp trên cùng tần số 100 MHz</w:t>
      </w:r>
      <w:r w:rsidR="000B3EDE">
        <w:t xml:space="preserve"> với cùng một </w:t>
      </w:r>
      <w:proofErr w:type="gramStart"/>
      <w:r w:rsidR="000B3EDE">
        <w:t>thư</w:t>
      </w:r>
      <w:proofErr w:type="gramEnd"/>
      <w:r w:rsidR="000B3EDE">
        <w:t xml:space="preserve"> viện công nghệ. M</w:t>
      </w:r>
      <w:r>
        <w:t xml:space="preserve">ọi </w:t>
      </w:r>
      <w:r w:rsidR="000B3EDE">
        <w:t>thông số</w:t>
      </w:r>
      <w:r>
        <w:t xml:space="preserve"> </w:t>
      </w:r>
      <w:r w:rsidR="000B3EDE">
        <w:t xml:space="preserve">về điều kiện hoạt động, các ràng buộc, lựa chọn tối ưu của phần mềm khi tổng hợp cũng đều được thiết lập giống nhau để </w:t>
      </w:r>
      <w:proofErr w:type="gramStart"/>
      <w:r w:rsidR="000B3EDE">
        <w:t>thu</w:t>
      </w:r>
      <w:proofErr w:type="gramEnd"/>
      <w:r w:rsidR="000B3EDE">
        <w:t xml:space="preserve"> được kết quả</w:t>
      </w:r>
      <w:r w:rsidR="006A0158">
        <w:t xml:space="preserve"> so sánh</w:t>
      </w:r>
      <w:r w:rsidR="000B3EDE">
        <w:t xml:space="preserve"> trực quan nhất.</w:t>
      </w:r>
    </w:p>
    <w:p w:rsidR="000B3EDE" w:rsidP="007234DE" w:rsidRDefault="000B3EDE" w14:paraId="7BB15937" w14:textId="2733B1BC">
      <w:pPr>
        <w:ind w:firstLine="567"/>
      </w:pPr>
      <w:r>
        <w:t xml:space="preserve">Ngoài ra một các sự thay đổi về kích thước bộ đệm trong Router, đề xuất tối giản cho Scheduler cũng được thử nghiệm riêng trong </w:t>
      </w:r>
      <w:r w:rsidR="006A0158">
        <w:t>từng</w:t>
      </w:r>
      <w:r>
        <w:t xml:space="preserve"> trường hợp, từ đó giúp quan sát được tác động của những sự thay đổi này lên các thông số tổng hợp mạch.</w:t>
      </w:r>
    </w:p>
    <w:p w:rsidRPr="00E92776" w:rsidR="000B3EDE" w:rsidP="007234DE" w:rsidRDefault="000B3EDE" w14:paraId="0300AC97" w14:textId="63B660E1">
      <w:pPr>
        <w:ind w:firstLine="567"/>
      </w:pPr>
      <w:r>
        <w:lastRenderedPageBreak/>
        <w:t>Tất cả các sự thay đổi được liệt kê so sánh đều phải đảm bảo mạng SNN vẫn hoạt động đúng với chức năng ban đầu.</w:t>
      </w:r>
    </w:p>
    <w:tbl>
      <w:tblPr>
        <w:tblStyle w:val="TableGrid"/>
        <w:tblW w:w="8983" w:type="dxa"/>
        <w:jc w:val="center"/>
        <w:tblLayout w:type="fixed"/>
        <w:tblLook w:val="04A0" w:firstRow="1" w:lastRow="0" w:firstColumn="1" w:lastColumn="0" w:noHBand="0" w:noVBand="1"/>
      </w:tblPr>
      <w:tblGrid>
        <w:gridCol w:w="3652"/>
        <w:gridCol w:w="1359"/>
        <w:gridCol w:w="1371"/>
        <w:gridCol w:w="1330"/>
        <w:gridCol w:w="1271"/>
      </w:tblGrid>
      <w:tr w:rsidR="00E92776" w:rsidTr="006E0AD4" w14:paraId="17858248" w14:textId="77777777">
        <w:trPr>
          <w:trHeight w:val="784"/>
          <w:jc w:val="center"/>
        </w:trPr>
        <w:tc>
          <w:tcPr>
            <w:tcW w:w="3652" w:type="dxa"/>
            <w:vAlign w:val="center"/>
          </w:tcPr>
          <w:p w:rsidRPr="006E0AD4" w:rsidR="00177E98" w:rsidP="006E0AD4" w:rsidRDefault="00494AAC" w14:paraId="4380F1EC" w14:textId="039CB47A">
            <w:pPr>
              <w:tabs>
                <w:tab w:val="left" w:pos="1332"/>
              </w:tabs>
              <w:jc w:val="center"/>
              <w:rPr>
                <w:b/>
              </w:rPr>
            </w:pPr>
            <w:r w:rsidRPr="006E0AD4">
              <w:rPr>
                <w:b/>
              </w:rPr>
              <w:t xml:space="preserve">Synthesis </w:t>
            </w:r>
            <w:r w:rsidRPr="006E0AD4" w:rsidR="006E0AD4">
              <w:rPr>
                <w:b/>
              </w:rPr>
              <w:t>Network with 5 Core and 1 output Router</w:t>
            </w:r>
          </w:p>
        </w:tc>
        <w:tc>
          <w:tcPr>
            <w:tcW w:w="1359" w:type="dxa"/>
          </w:tcPr>
          <w:p w:rsidRPr="000B3EDE" w:rsidR="00177E98" w:rsidP="006A459D" w:rsidRDefault="006A459D" w14:paraId="44CDC9F8" w14:textId="083636FB">
            <w:pPr>
              <w:jc w:val="center"/>
              <w:rPr>
                <w:b/>
              </w:rPr>
            </w:pPr>
            <w:r w:rsidRPr="000B3EDE">
              <w:rPr>
                <w:b/>
              </w:rPr>
              <w:t>Speed</w:t>
            </w:r>
            <w:r w:rsidRPr="000B3EDE" w:rsidR="000F4630">
              <w:rPr>
                <w:b/>
              </w:rPr>
              <w:t xml:space="preserve"> </w:t>
            </w:r>
            <w:r w:rsidRPr="000B3EDE" w:rsidR="00177E98">
              <w:rPr>
                <w:b/>
              </w:rPr>
              <w:t>(</w:t>
            </w:r>
            <w:r w:rsidRPr="000B3EDE" w:rsidR="007234DE">
              <w:rPr>
                <w:b/>
              </w:rPr>
              <w:t>image/s</w:t>
            </w:r>
            <w:r w:rsidRPr="000B3EDE" w:rsidR="00177E98">
              <w:rPr>
                <w:b/>
              </w:rPr>
              <w:t>)</w:t>
            </w:r>
          </w:p>
        </w:tc>
        <w:tc>
          <w:tcPr>
            <w:tcW w:w="1371" w:type="dxa"/>
          </w:tcPr>
          <w:p w:rsidRPr="000B3EDE" w:rsidR="00177E98" w:rsidP="006A459D" w:rsidRDefault="00F65AB7" w14:paraId="25CA03C4" w14:textId="7AEB75AB">
            <w:pPr>
              <w:jc w:val="center"/>
              <w:rPr>
                <w:b/>
              </w:rPr>
            </w:pPr>
            <w:r w:rsidRPr="000B3EDE">
              <w:rPr>
                <w:b/>
              </w:rPr>
              <w:t>Area</w:t>
            </w:r>
            <w:r w:rsidRPr="000B3EDE" w:rsidR="006A459D">
              <w:rPr>
                <w:b/>
              </w:rPr>
              <w:t xml:space="preserve"> </w:t>
            </w:r>
            <w:r w:rsidRPr="000B3EDE" w:rsidR="00177E98">
              <w:rPr>
                <w:b/>
              </w:rPr>
              <w:t>(</w:t>
            </w:r>
            <w:r w:rsidRPr="000B3EDE" w:rsidR="001558C9">
              <w:rPr>
                <w:rFonts w:cs="Times New Roman"/>
                <w:b/>
              </w:rPr>
              <w:t>µ</w:t>
            </w:r>
            <w:r w:rsidRPr="000B3EDE" w:rsidR="001558C9">
              <w:rPr>
                <w:b/>
              </w:rPr>
              <w:t>m</w:t>
            </w:r>
            <w:r w:rsidRPr="000B3EDE" w:rsidR="001558C9">
              <w:rPr>
                <w:rFonts w:cs="Times New Roman"/>
                <w:b/>
              </w:rPr>
              <w:t>²</w:t>
            </w:r>
            <w:r w:rsidRPr="000B3EDE" w:rsidR="001558C9">
              <w:rPr>
                <w:b/>
              </w:rPr>
              <w:t>)</w:t>
            </w:r>
          </w:p>
        </w:tc>
        <w:tc>
          <w:tcPr>
            <w:tcW w:w="1330" w:type="dxa"/>
          </w:tcPr>
          <w:p w:rsidRPr="000B3EDE" w:rsidR="001558C9" w:rsidP="006A459D" w:rsidRDefault="00F65AB7" w14:paraId="51FF336B" w14:textId="0470FA02">
            <w:pPr>
              <w:jc w:val="center"/>
              <w:rPr>
                <w:b/>
              </w:rPr>
            </w:pPr>
            <w:r w:rsidRPr="000B3EDE">
              <w:rPr>
                <w:b/>
              </w:rPr>
              <w:t>Power</w:t>
            </w:r>
            <w:r w:rsidRPr="000B3EDE" w:rsidR="000F4630">
              <w:rPr>
                <w:b/>
              </w:rPr>
              <w:t xml:space="preserve"> </w:t>
            </w:r>
            <w:r w:rsidRPr="000B3EDE" w:rsidR="001558C9">
              <w:rPr>
                <w:b/>
              </w:rPr>
              <w:t>(mW)</w:t>
            </w:r>
          </w:p>
        </w:tc>
        <w:tc>
          <w:tcPr>
            <w:tcW w:w="1271" w:type="dxa"/>
          </w:tcPr>
          <w:p w:rsidRPr="000B3EDE" w:rsidR="00177E98" w:rsidP="006A459D" w:rsidRDefault="001558C9" w14:paraId="46647912" w14:textId="7D33CD7B">
            <w:pPr>
              <w:jc w:val="center"/>
              <w:rPr>
                <w:b/>
              </w:rPr>
            </w:pPr>
            <w:r w:rsidRPr="000B3EDE">
              <w:rPr>
                <w:b/>
              </w:rPr>
              <w:t>Cells</w:t>
            </w:r>
          </w:p>
        </w:tc>
      </w:tr>
      <w:tr w:rsidR="00E92776" w:rsidTr="007234DE" w14:paraId="2AEF168A" w14:textId="77777777">
        <w:trPr>
          <w:jc w:val="center"/>
        </w:trPr>
        <w:tc>
          <w:tcPr>
            <w:tcW w:w="3652" w:type="dxa"/>
          </w:tcPr>
          <w:p w:rsidR="00177E98" w:rsidP="00F65AB7" w:rsidRDefault="00F65AB7" w14:paraId="77E3B65B" w14:textId="00B4CDE8">
            <w:r>
              <w:t xml:space="preserve">Fully </w:t>
            </w:r>
            <w:r w:rsidR="000F4630">
              <w:t>Parallel</w:t>
            </w:r>
            <w:r w:rsidR="00E92776">
              <w:t xml:space="preserve"> (our implemented)</w:t>
            </w:r>
          </w:p>
        </w:tc>
        <w:tc>
          <w:tcPr>
            <w:tcW w:w="1359" w:type="dxa"/>
            <w:vAlign w:val="center"/>
          </w:tcPr>
          <w:p w:rsidR="00177E98" w:rsidP="00C173A8" w:rsidRDefault="006A459D" w14:paraId="75D7B5B8" w14:textId="581CFAD3">
            <w:pPr>
              <w:jc w:val="center"/>
            </w:pPr>
            <w:r>
              <w:t>130</w:t>
            </w:r>
            <w:r w:rsidR="00C173A8">
              <w:t>039</w:t>
            </w:r>
          </w:p>
        </w:tc>
        <w:tc>
          <w:tcPr>
            <w:tcW w:w="1371" w:type="dxa"/>
            <w:vAlign w:val="center"/>
          </w:tcPr>
          <w:p w:rsidR="00177E98" w:rsidP="006A459D" w:rsidRDefault="00E92776" w14:paraId="6F634D00" w14:textId="2175025C">
            <w:pPr>
              <w:jc w:val="center"/>
            </w:pPr>
            <w:r>
              <w:t>4241755</w:t>
            </w:r>
          </w:p>
        </w:tc>
        <w:tc>
          <w:tcPr>
            <w:tcW w:w="1330" w:type="dxa"/>
            <w:vAlign w:val="center"/>
          </w:tcPr>
          <w:p w:rsidR="00177E98" w:rsidP="006A459D" w:rsidRDefault="00E92776" w14:paraId="4F8DEE43" w14:textId="20E848BC">
            <w:pPr>
              <w:jc w:val="center"/>
            </w:pPr>
            <w:r>
              <w:t>184.9</w:t>
            </w:r>
          </w:p>
        </w:tc>
        <w:tc>
          <w:tcPr>
            <w:tcW w:w="1271" w:type="dxa"/>
            <w:vAlign w:val="center"/>
          </w:tcPr>
          <w:p w:rsidR="00177E98" w:rsidP="006A459D" w:rsidRDefault="00E92776" w14:paraId="12FA6486" w14:textId="1E864E42">
            <w:pPr>
              <w:jc w:val="center"/>
            </w:pPr>
            <w:r>
              <w:t>1674856</w:t>
            </w:r>
          </w:p>
        </w:tc>
      </w:tr>
      <w:tr w:rsidR="00E92776" w:rsidTr="007234DE" w14:paraId="15C0FC92" w14:textId="77777777">
        <w:trPr>
          <w:jc w:val="center"/>
        </w:trPr>
        <w:tc>
          <w:tcPr>
            <w:tcW w:w="3652" w:type="dxa"/>
          </w:tcPr>
          <w:p w:rsidR="00177E98" w:rsidP="00177E98" w:rsidRDefault="00F65AB7" w14:paraId="314065E7" w14:textId="13DF682C">
            <w:r>
              <w:t xml:space="preserve">RANC </w:t>
            </w:r>
          </w:p>
        </w:tc>
        <w:tc>
          <w:tcPr>
            <w:tcW w:w="1359" w:type="dxa"/>
            <w:vAlign w:val="center"/>
          </w:tcPr>
          <w:p w:rsidR="00177E98" w:rsidP="006A459D" w:rsidRDefault="006A459D" w14:paraId="0E922A7C" w14:textId="6ACF5A26">
            <w:pPr>
              <w:jc w:val="center"/>
            </w:pPr>
            <w:r>
              <w:t>151</w:t>
            </w:r>
            <w:r w:rsidR="00C173A8">
              <w:t>4</w:t>
            </w:r>
          </w:p>
        </w:tc>
        <w:tc>
          <w:tcPr>
            <w:tcW w:w="1371" w:type="dxa"/>
            <w:vAlign w:val="center"/>
          </w:tcPr>
          <w:p w:rsidR="00177E98" w:rsidP="006A459D" w:rsidRDefault="00E92776" w14:paraId="1874892D" w14:textId="15BFE771">
            <w:pPr>
              <w:jc w:val="center"/>
            </w:pPr>
            <w:r>
              <w:t>3313342</w:t>
            </w:r>
          </w:p>
        </w:tc>
        <w:tc>
          <w:tcPr>
            <w:tcW w:w="1330" w:type="dxa"/>
            <w:vAlign w:val="center"/>
          </w:tcPr>
          <w:p w:rsidR="00177E98" w:rsidP="006A459D" w:rsidRDefault="00E92776" w14:paraId="49BF4AAE" w14:textId="7E1E8E59">
            <w:pPr>
              <w:jc w:val="center"/>
            </w:pPr>
            <w:r>
              <w:t>97.9</w:t>
            </w:r>
          </w:p>
        </w:tc>
        <w:tc>
          <w:tcPr>
            <w:tcW w:w="1271" w:type="dxa"/>
            <w:vAlign w:val="center"/>
          </w:tcPr>
          <w:p w:rsidR="00177E98" w:rsidP="006A459D" w:rsidRDefault="00E92776" w14:paraId="4AA0CC0D" w14:textId="0A3B0873">
            <w:pPr>
              <w:jc w:val="center"/>
            </w:pPr>
            <w:r>
              <w:t>1231540</w:t>
            </w:r>
          </w:p>
        </w:tc>
      </w:tr>
      <w:tr w:rsidR="00E92776" w:rsidTr="007234DE" w14:paraId="7A13278B" w14:textId="77777777">
        <w:trPr>
          <w:jc w:val="center"/>
        </w:trPr>
        <w:tc>
          <w:tcPr>
            <w:tcW w:w="3652" w:type="dxa"/>
          </w:tcPr>
          <w:p w:rsidR="00177E98" w:rsidP="00177E98" w:rsidRDefault="00F65AB7" w14:paraId="27A62B75" w14:textId="6FC12F8E">
            <w:r>
              <w:t>RANC with simplier Scheduler</w:t>
            </w:r>
          </w:p>
        </w:tc>
        <w:tc>
          <w:tcPr>
            <w:tcW w:w="1359" w:type="dxa"/>
            <w:vAlign w:val="center"/>
          </w:tcPr>
          <w:p w:rsidR="00177E98" w:rsidP="006A459D" w:rsidRDefault="006A459D" w14:paraId="2CDDE6BF" w14:textId="2FC25A6B">
            <w:pPr>
              <w:jc w:val="center"/>
            </w:pPr>
            <w:r>
              <w:t>151</w:t>
            </w:r>
            <w:r w:rsidR="00C173A8">
              <w:t>4</w:t>
            </w:r>
          </w:p>
        </w:tc>
        <w:tc>
          <w:tcPr>
            <w:tcW w:w="1371" w:type="dxa"/>
            <w:vAlign w:val="center"/>
          </w:tcPr>
          <w:p w:rsidR="00177E98" w:rsidP="006A459D" w:rsidRDefault="00E92776" w14:paraId="57E9EC8D" w14:textId="49E6C96A">
            <w:pPr>
              <w:jc w:val="center"/>
            </w:pPr>
            <w:r>
              <w:t>3178051</w:t>
            </w:r>
          </w:p>
        </w:tc>
        <w:tc>
          <w:tcPr>
            <w:tcW w:w="1330" w:type="dxa"/>
            <w:vAlign w:val="center"/>
          </w:tcPr>
          <w:p w:rsidR="00177E98" w:rsidP="006A459D" w:rsidRDefault="00E92776" w14:paraId="4424BBC8" w14:textId="35C9B5BC">
            <w:pPr>
              <w:jc w:val="center"/>
            </w:pPr>
            <w:r>
              <w:t>93.6</w:t>
            </w:r>
          </w:p>
        </w:tc>
        <w:tc>
          <w:tcPr>
            <w:tcW w:w="1271" w:type="dxa"/>
            <w:vAlign w:val="center"/>
          </w:tcPr>
          <w:p w:rsidR="00177E98" w:rsidP="006A459D" w:rsidRDefault="00E92776" w14:paraId="5044CA56" w14:textId="620DE3BE">
            <w:pPr>
              <w:jc w:val="center"/>
            </w:pPr>
            <w:r>
              <w:t>1189308</w:t>
            </w:r>
          </w:p>
        </w:tc>
      </w:tr>
      <w:tr w:rsidR="00E92776" w:rsidTr="007234DE" w14:paraId="5DA4CA1E" w14:textId="77777777">
        <w:trPr>
          <w:jc w:val="center"/>
        </w:trPr>
        <w:tc>
          <w:tcPr>
            <w:tcW w:w="3652" w:type="dxa"/>
          </w:tcPr>
          <w:p w:rsidR="00177E98" w:rsidP="00177E98" w:rsidRDefault="00F65AB7" w14:paraId="4BE10BB0" w14:textId="164DB90D">
            <w:r>
              <w:t xml:space="preserve">RANC with </w:t>
            </w:r>
            <w:r w:rsidR="00E92776">
              <w:t>Buffer depth 128</w:t>
            </w:r>
          </w:p>
        </w:tc>
        <w:tc>
          <w:tcPr>
            <w:tcW w:w="1359" w:type="dxa"/>
            <w:vAlign w:val="center"/>
          </w:tcPr>
          <w:p w:rsidR="00177E98" w:rsidP="006A459D" w:rsidRDefault="006A459D" w14:paraId="138A3316" w14:textId="4E138307">
            <w:pPr>
              <w:jc w:val="center"/>
            </w:pPr>
            <w:r>
              <w:t>151</w:t>
            </w:r>
            <w:r w:rsidR="00C173A8">
              <w:t>4</w:t>
            </w:r>
          </w:p>
        </w:tc>
        <w:tc>
          <w:tcPr>
            <w:tcW w:w="1371" w:type="dxa"/>
            <w:vAlign w:val="center"/>
          </w:tcPr>
          <w:p w:rsidR="00177E98" w:rsidP="006A459D" w:rsidRDefault="00E92776" w14:paraId="37D685CB" w14:textId="0B51FAEA">
            <w:pPr>
              <w:jc w:val="center"/>
            </w:pPr>
            <w:r>
              <w:t>4720340</w:t>
            </w:r>
          </w:p>
        </w:tc>
        <w:tc>
          <w:tcPr>
            <w:tcW w:w="1330" w:type="dxa"/>
            <w:vAlign w:val="center"/>
          </w:tcPr>
          <w:p w:rsidR="00177E98" w:rsidP="006A459D" w:rsidRDefault="00E92776" w14:paraId="3BD79C6E" w14:textId="63139129">
            <w:pPr>
              <w:jc w:val="center"/>
            </w:pPr>
            <w:r>
              <w:t>144.3</w:t>
            </w:r>
          </w:p>
        </w:tc>
        <w:tc>
          <w:tcPr>
            <w:tcW w:w="1271" w:type="dxa"/>
            <w:vAlign w:val="center"/>
          </w:tcPr>
          <w:p w:rsidR="00177E98" w:rsidP="003D24EC" w:rsidRDefault="00E92776" w14:paraId="59990013" w14:textId="3EC0F3B3">
            <w:pPr>
              <w:keepNext/>
              <w:jc w:val="center"/>
            </w:pPr>
            <w:r>
              <w:t>1770562</w:t>
            </w:r>
          </w:p>
        </w:tc>
      </w:tr>
    </w:tbl>
    <w:p w:rsidR="00177E98" w:rsidP="003D24EC" w:rsidRDefault="003D24EC" w14:paraId="168F9FA1" w14:textId="2DC45D8D">
      <w:pPr>
        <w:pStyle w:val="Caption"/>
      </w:pPr>
      <w:bookmarkStart w:name="_Toc58948240" w:id="83"/>
      <w:proofErr w:type="gramStart"/>
      <w:r>
        <w:t xml:space="preserve">Bảng </w:t>
      </w:r>
      <w:r>
        <w:fldChar w:fldCharType="begin"/>
      </w:r>
      <w:r>
        <w:instrText> STYLEREF 1 \s </w:instrText>
      </w:r>
      <w:r>
        <w:fldChar w:fldCharType="separate"/>
      </w:r>
      <w:r>
        <w:rPr>
          <w:noProof/>
        </w:rPr>
        <w:t>3</w:t>
      </w:r>
      <w:r>
        <w:fldChar w:fldCharType="end"/>
      </w:r>
      <w:r>
        <w:t>.</w:t>
      </w:r>
      <w:proofErr w:type="gramEnd"/>
      <w:r>
        <w:fldChar w:fldCharType="begin"/>
      </w:r>
      <w:r>
        <w:instrText xml:space="preserve"> SEQ Bảng \* ARABIC \s 1 </w:instrText>
      </w:r>
      <w:r>
        <w:fldChar w:fldCharType="separate"/>
      </w:r>
      <w:r>
        <w:rPr>
          <w:noProof/>
        </w:rPr>
        <w:t>1</w:t>
      </w:r>
      <w:r>
        <w:fldChar w:fldCharType="end"/>
      </w:r>
      <w:r>
        <w:t xml:space="preserve"> </w:t>
      </w:r>
      <w:r w:rsidR="006A0158">
        <w:t>So sánh thông số các mạng SNN</w:t>
      </w:r>
      <w:bookmarkEnd w:id="83"/>
      <w:r w:rsidR="006E0AD4">
        <w:t xml:space="preserve"> với 5 Core</w:t>
      </w:r>
    </w:p>
    <w:p w:rsidRPr="006A0158" w:rsidR="006A0158" w:rsidP="006A0158" w:rsidRDefault="006A0158" w14:paraId="0536322C" w14:textId="04C8FF97">
      <w:pPr>
        <w:ind w:firstLine="567"/>
      </w:pPr>
      <w:r>
        <w:t xml:space="preserve">Trong đó thông số về tốc độ xử lý (ảnh/s) </w:t>
      </w:r>
      <w:proofErr w:type="gramStart"/>
      <w:r>
        <w:t>thu</w:t>
      </w:r>
      <w:proofErr w:type="gramEnd"/>
      <w:r>
        <w:t xml:space="preserve"> được từ quá trình mô phỏng chức năng của mạng. Với </w:t>
      </w:r>
      <w:r w:rsidR="005C734E">
        <w:t>thiết kế</w:t>
      </w:r>
      <w:r>
        <w:t xml:space="preserve"> RANC, khoảng thời gian tính từ khi nhận được 1 tick cho tới khi </w:t>
      </w:r>
      <w:r w:rsidR="005C734E">
        <w:t>hoàn thành</w:t>
      </w:r>
      <w:r>
        <w:t xml:space="preserve"> quá trình xử lý 1 ảnh </w:t>
      </w:r>
      <w:r w:rsidR="009A2F09">
        <w:t>(trạng thái cuối của Token Controller)</w:t>
      </w:r>
      <w:r>
        <w:t xml:space="preserve"> </w:t>
      </w:r>
      <w:r w:rsidR="009A2F09">
        <w:t xml:space="preserve">mất </w:t>
      </w:r>
      <w:r>
        <w:t xml:space="preserve">tổng cộng </w:t>
      </w:r>
      <w:r w:rsidR="005C734E">
        <w:t>66</w:t>
      </w:r>
      <w:r w:rsidR="00E8534C">
        <w:t>050</w:t>
      </w:r>
      <w:r w:rsidR="005C734E">
        <w:t xml:space="preserve"> chu kỳ clk. Khoảng thời gian này đối với thiết kế Fully Parallel </w:t>
      </w:r>
      <w:r w:rsidR="00362F59">
        <w:t xml:space="preserve">trong bài </w:t>
      </w:r>
      <w:r w:rsidR="00E8534C">
        <w:t>là 76</w:t>
      </w:r>
      <w:r w:rsidR="00F225B7">
        <w:t>9</w:t>
      </w:r>
      <w:r w:rsidR="005C734E">
        <w:t xml:space="preserve"> chu kỳ clk</w:t>
      </w:r>
      <w:r w:rsidR="00362F59">
        <w:t>. Kết hợp với thông số về tần số hoạt động 100 MHz</w:t>
      </w:r>
      <w:r w:rsidR="009A2F09">
        <w:t>,</w:t>
      </w:r>
      <w:r w:rsidR="00362F59">
        <w:t xml:space="preserve"> có thể dễ dàng tính được tốc độ xử lý ảnh của các thiết kế này.</w:t>
      </w:r>
    </w:p>
    <w:p w:rsidR="00A95AA9" w:rsidP="00A95AA9" w:rsidRDefault="00765723" w14:paraId="19E00195" w14:textId="38342A20">
      <w:pPr>
        <w:pStyle w:val="Heading3"/>
      </w:pPr>
      <w:bookmarkStart w:name="_Toc58948196" w:id="84"/>
      <w:r>
        <w:t xml:space="preserve">Nhận xét </w:t>
      </w:r>
      <w:r w:rsidR="007234DE">
        <w:t>kết quả</w:t>
      </w:r>
      <w:bookmarkEnd w:id="84"/>
    </w:p>
    <w:p w:rsidR="00100940" w:rsidP="00100940" w:rsidRDefault="00100940" w14:paraId="3E43A3B8" w14:textId="339083E5">
      <w:pPr>
        <w:ind w:firstLine="567"/>
      </w:pPr>
      <w:r>
        <w:t xml:space="preserve">Với kiến trúc mạng SNN </w:t>
      </w:r>
      <w:r w:rsidR="006E0AD4">
        <w:t>Fully Parallel</w:t>
      </w:r>
      <w:r>
        <w:t xml:space="preserve"> được đề xuất trong bài, tốc độ xử lý dữ liệu được tăng cường một cách đột phá, gấp khoả</w:t>
      </w:r>
      <w:r w:rsidR="002A26E2">
        <w:t>ng 86</w:t>
      </w:r>
      <w:r>
        <w:t xml:space="preserve"> lần so với kiến trúc True North thông thường (13021 ảnh/giây so với 151 ảnh/giây).</w:t>
      </w:r>
    </w:p>
    <w:p w:rsidR="00100940" w:rsidP="00100940" w:rsidRDefault="00100940" w14:paraId="5E19B7BC" w14:textId="21552C64">
      <w:pPr>
        <w:ind w:firstLine="567"/>
      </w:pPr>
      <w:r>
        <w:t xml:space="preserve">Tuy nhiên, đánh đổi với tốc độ xử lý, diện tích mạch sẽ tăng </w:t>
      </w:r>
      <w:r w:rsidR="00873B33">
        <w:t>xấp xỉ 28% (từ 3313342</w:t>
      </w:r>
      <w:r w:rsidRPr="00873B33" w:rsidR="00873B33">
        <w:rPr>
          <w:rFonts w:cs="Times New Roman"/>
          <w:b/>
        </w:rPr>
        <w:t xml:space="preserve"> </w:t>
      </w:r>
      <w:r w:rsidRPr="00873B33" w:rsidR="00873B33">
        <w:rPr>
          <w:rFonts w:cs="Times New Roman"/>
        </w:rPr>
        <w:t>µ</w:t>
      </w:r>
      <w:r w:rsidRPr="00873B33" w:rsidR="00873B33">
        <w:t>m</w:t>
      </w:r>
      <w:r w:rsidRPr="00873B33" w:rsidR="00873B33">
        <w:rPr>
          <w:rFonts w:cs="Times New Roman"/>
        </w:rPr>
        <w:t>²</w:t>
      </w:r>
      <w:r w:rsidR="00873B33">
        <w:t xml:space="preserve"> lên 4241755 </w:t>
      </w:r>
      <w:r w:rsidRPr="00873B33" w:rsidR="00873B33">
        <w:rPr>
          <w:rFonts w:cs="Times New Roman"/>
        </w:rPr>
        <w:t>µ</w:t>
      </w:r>
      <w:r w:rsidRPr="00873B33" w:rsidR="00873B33">
        <w:t>m</w:t>
      </w:r>
      <w:r w:rsidRPr="00873B33" w:rsidR="00873B33">
        <w:rPr>
          <w:rFonts w:cs="Times New Roman"/>
        </w:rPr>
        <w:t>²</w:t>
      </w:r>
      <w:r w:rsidR="00873B33">
        <w:t xml:space="preserve">) do hệ quả khi phải tăng kích thước bộ đệm trong các Router, cũng như việc xuất hiện động thời 256 Neuron Block thay vì chỉ 1 Neuron Block duy nhất. </w:t>
      </w:r>
      <w:proofErr w:type="gramStart"/>
      <w:r w:rsidR="00873B33">
        <w:t>Thông số này cũng được cải thiện một phần nhờ vào việc tối giản thiết kế của Scheduler, cũng như thiết kế lại máy trạng thái Token Controller và một số thay đổi khác.</w:t>
      </w:r>
      <w:proofErr w:type="gramEnd"/>
    </w:p>
    <w:p w:rsidR="006735EF" w:rsidP="00100940" w:rsidRDefault="006735EF" w14:paraId="585D07CB" w14:textId="188FD634">
      <w:pPr>
        <w:ind w:firstLine="567"/>
      </w:pPr>
      <w:r>
        <w:t xml:space="preserve">Về năng lượng tiêu thụ, </w:t>
      </w:r>
      <w:r w:rsidR="00E532C7">
        <w:t>do có số lượng cells lớn, kiến trúc SNN fully parallel tăng gần gấp đôi về năng lượng tiêu thụ so với RANC, 184.9 mW so với 97</w:t>
      </w:r>
      <w:proofErr w:type="gramStart"/>
      <w:r w:rsidR="00E532C7">
        <w:t>,9</w:t>
      </w:r>
      <w:proofErr w:type="gramEnd"/>
      <w:r w:rsidR="00E532C7">
        <w:t xml:space="preserve"> mW. </w:t>
      </w:r>
      <w:r w:rsidR="00624251">
        <w:t xml:space="preserve">Tuy nhiên trong cùng một khoảng thời gian, mạng </w:t>
      </w:r>
      <w:proofErr w:type="gramStart"/>
      <w:r w:rsidR="00624251">
        <w:t>theo</w:t>
      </w:r>
      <w:proofErr w:type="gramEnd"/>
      <w:r w:rsidR="00624251">
        <w:t xml:space="preserve"> kiến trúc song song lại xử lý </w:t>
      </w:r>
      <w:r w:rsidR="00624251">
        <w:lastRenderedPageBreak/>
        <w:t>được nhiều ảnh hơn (gấ</w:t>
      </w:r>
      <w:r w:rsidR="005875E5">
        <w:t>p 86</w:t>
      </w:r>
      <w:r w:rsidR="00624251">
        <w:t xml:space="preserve"> lần). Vì vậy có thể coi kiến trúc mới đã giúp tiết kiệm khoảng 46 lần về năng lượng tiêu thụ (tính </w:t>
      </w:r>
      <w:proofErr w:type="gramStart"/>
      <w:r w:rsidR="00624251">
        <w:t>theo</w:t>
      </w:r>
      <w:proofErr w:type="gramEnd"/>
      <w:r w:rsidR="00624251">
        <w:t xml:space="preserve"> J/sample).</w:t>
      </w:r>
    </w:p>
    <w:p w:rsidR="00873B33" w:rsidP="00100940" w:rsidRDefault="00873B33" w14:paraId="74457209" w14:textId="3BA570D1">
      <w:pPr>
        <w:ind w:firstLine="567"/>
      </w:pPr>
      <w:r>
        <w:t>Ngoài ra các sự thay đổi trong kiến trúc cũng được thử nghiệm riêng lẻ trên thiết kế RANC ban đầu để quan sát những thông số một cách chính xác:</w:t>
      </w:r>
    </w:p>
    <w:p w:rsidR="00873B33" w:rsidP="00873B33" w:rsidRDefault="00873B33" w14:paraId="1F22CB94" w14:textId="41BA4F0C">
      <w:pPr>
        <w:pStyle w:val="ListParagraph"/>
        <w:numPr>
          <w:ilvl w:val="0"/>
          <w:numId w:val="40"/>
        </w:numPr>
      </w:pPr>
      <w:r>
        <w:t xml:space="preserve">Tăng kích thước bộ đệm của các Router: </w:t>
      </w:r>
      <w:r w:rsidR="006735EF">
        <w:t xml:space="preserve">diện tích mạch tăng 42% so với ban đầu. Năng lượng tiêu thụ </w:t>
      </w:r>
      <w:r w:rsidR="00573F3B">
        <w:t>khi tổng hợp cũng tăng 47% về mặt số liệu, tuy nhiên con số này sẽ nhỏ hơn trên thực tế do đặc trưng của phần mềm tổng hợp.</w:t>
      </w:r>
    </w:p>
    <w:p w:rsidR="00573F3B" w:rsidP="00873B33" w:rsidRDefault="00106A91" w14:paraId="4E87905E" w14:textId="5B238358">
      <w:pPr>
        <w:pStyle w:val="ListParagraph"/>
        <w:numPr>
          <w:ilvl w:val="0"/>
          <w:numId w:val="40"/>
        </w:numPr>
      </w:pPr>
      <w:r>
        <w:t>Tối giản Scheduler: tất cả các thông số về diện tích mạch, năng lượng tiêu thụ, số lượng cells đều được cải thiện khoảng 3 - 5 %.</w:t>
      </w:r>
    </w:p>
    <w:p w:rsidRPr="00100940" w:rsidR="00106A91" w:rsidP="00106A91" w:rsidRDefault="00106A91" w14:paraId="7C72A48D" w14:textId="3F979131">
      <w:pPr>
        <w:ind w:firstLine="567"/>
      </w:pPr>
      <w:proofErr w:type="gramStart"/>
      <w:r>
        <w:t xml:space="preserve">Tổng kết lại, </w:t>
      </w:r>
      <w:r w:rsidR="00763159">
        <w:t xml:space="preserve">kiến trúc SNN </w:t>
      </w:r>
      <w:r w:rsidR="006E0AD4">
        <w:t>Fully Parallel</w:t>
      </w:r>
      <w:r w:rsidR="00763159">
        <w:t xml:space="preserve"> đã thật sự có sự đột phá trong tốc độ xử lý khi tăng gấp khoảng 86lần so với thiết kế RANC thông thường.</w:t>
      </w:r>
      <w:proofErr w:type="gramEnd"/>
      <w:r w:rsidR="00763159">
        <w:t xml:space="preserve"> </w:t>
      </w:r>
      <w:proofErr w:type="gramStart"/>
      <w:r w:rsidR="00763159">
        <w:t>Các đánh đổi về mặt diện tích mạch cũng như năng lượng là không quá lớn và hoàn toàn có thể chấp nhận được.</w:t>
      </w:r>
      <w:proofErr w:type="gramEnd"/>
      <w:r w:rsidR="00763159">
        <w:t xml:space="preserve"> </w:t>
      </w:r>
      <w:proofErr w:type="gramStart"/>
      <w:r w:rsidR="00763159">
        <w:t>Thậm chí nếu xét</w:t>
      </w:r>
      <w:r w:rsidR="00E532C7">
        <w:t xml:space="preserve"> tiêu chí năng lượng dựa trên</w:t>
      </w:r>
      <w:r w:rsidR="00763159">
        <w:t xml:space="preserve"> năng lượng tiêu thụ của mạch </w:t>
      </w:r>
      <w:r w:rsidR="00E532C7">
        <w:t>với</w:t>
      </w:r>
      <w:r w:rsidR="00763159">
        <w:t xml:space="preserve"> mỗi mẫu ảnh xử lý được</w:t>
      </w:r>
      <w:r w:rsidR="00624251">
        <w:t xml:space="preserve"> (tức J/sample)</w:t>
      </w:r>
      <w:r w:rsidR="00763159">
        <w:t>, thì mạn</w:t>
      </w:r>
      <w:r w:rsidR="00E532C7">
        <w:t>g SNN Fully Parallel lại thể hiện sự vượt trội về mặt tiết kiệm năng lượng.</w:t>
      </w:r>
      <w:proofErr w:type="gramEnd"/>
    </w:p>
    <w:p w:rsidRPr="001E3C8B" w:rsidR="001E3C8B" w:rsidP="001E3C8B" w:rsidRDefault="001E3C8B" w14:paraId="1B4BDE67" w14:textId="489FD542">
      <w:pPr>
        <w:spacing w:before="0" w:after="200" w:line="276" w:lineRule="auto"/>
        <w:jc w:val="left"/>
      </w:pPr>
      <w:r>
        <w:br w:type="page"/>
      </w:r>
    </w:p>
    <w:p w:rsidR="00E46373" w:rsidP="001E3C8B" w:rsidRDefault="00E46373" w14:paraId="643F9CCE" w14:textId="6F551271">
      <w:pPr>
        <w:pStyle w:val="Heading1"/>
      </w:pPr>
      <w:bookmarkStart w:name="_Ref58923696" w:id="85"/>
      <w:bookmarkStart w:name="_Toc58948197" w:id="86"/>
      <w:r>
        <w:lastRenderedPageBreak/>
        <w:t>MÔ PHỎNG</w:t>
      </w:r>
      <w:r w:rsidR="0018198E">
        <w:t xml:space="preserve"> VÀ</w:t>
      </w:r>
      <w:r>
        <w:t xml:space="preserve"> </w:t>
      </w:r>
      <w:r w:rsidR="0018198E">
        <w:t xml:space="preserve">KIỂM THỬ </w:t>
      </w:r>
      <w:r w:rsidR="006E7603">
        <w:t>KIẾN TRÚC SNN</w:t>
      </w:r>
      <w:r>
        <w:t xml:space="preserve"> </w:t>
      </w:r>
      <w:r w:rsidR="00000B07">
        <w:t>THỰC HIỆN NHẬN DIỆN CHỮ SỐ VIẾT TAY</w:t>
      </w:r>
      <w:bookmarkEnd w:id="85"/>
      <w:bookmarkEnd w:id="86"/>
    </w:p>
    <w:p w:rsidR="00666E85" w:rsidP="009F394B" w:rsidRDefault="004F3EE1" w14:paraId="306479F5" w14:textId="357FE2F3">
      <w:pPr>
        <w:pStyle w:val="Heading2"/>
      </w:pPr>
      <w:bookmarkStart w:name="_Toc58948198" w:id="87"/>
      <w:r>
        <w:t>Phương thức h</w:t>
      </w:r>
      <w:r w:rsidR="009F394B">
        <w:t>uấn luyện mạng SNN</w:t>
      </w:r>
      <w:bookmarkEnd w:id="87"/>
    </w:p>
    <w:p w:rsidRPr="00D120A2" w:rsidR="00290EEF" w:rsidP="00290EEF" w:rsidRDefault="00D120A2" w14:paraId="18010FBC" w14:textId="7BC54E46">
      <w:pPr>
        <w:ind w:firstLine="567"/>
      </w:pPr>
      <w:r>
        <w:t xml:space="preserve">Trình bày về Backpropagation </w:t>
      </w:r>
    </w:p>
    <w:p w:rsidRPr="00D120A2" w:rsidR="00D120A2" w:rsidP="00D120A2" w:rsidRDefault="00986416" w14:paraId="2A63A22E" w14:textId="154CA7D7">
      <w:pPr>
        <w:pStyle w:val="Heading2"/>
      </w:pPr>
      <w:bookmarkStart w:name="_Toc58948199" w:id="88"/>
      <w:r>
        <w:t>Mô phỏng và kiểm thử sử dụng phần mềm Modelsim</w:t>
      </w:r>
      <w:bookmarkEnd w:id="88"/>
    </w:p>
    <w:p w:rsidR="00986416" w:rsidP="00986416" w:rsidRDefault="00DA3073" w14:paraId="66A2F487" w14:textId="1D94A466">
      <w:pPr>
        <w:pStyle w:val="Heading3"/>
      </w:pPr>
      <w:bookmarkStart w:name="_Toc58948200" w:id="89"/>
      <w:r>
        <w:t>Phương thức sinh kích thích đầu vào cho mạng</w:t>
      </w:r>
      <w:bookmarkEnd w:id="89"/>
    </w:p>
    <w:p w:rsidRPr="00290EEF" w:rsidR="00290EEF" w:rsidP="00290EEF" w:rsidRDefault="00290EEF" w14:paraId="56FBC9DA" w14:textId="369EDA0B">
      <w:pPr>
        <w:ind w:firstLine="567"/>
      </w:pPr>
      <w:r>
        <w:t xml:space="preserve">Đầu vào của mạng được lấy từ 10.000 ảnh trong tập test của MNIST dataset. Kích thước mỗi ảnh là 28x28, thể hiện một số viết </w:t>
      </w:r>
      <w:proofErr w:type="gramStart"/>
      <w:r>
        <w:t>tay</w:t>
      </w:r>
      <w:proofErr w:type="gramEnd"/>
      <w:r>
        <w:t xml:space="preserve"> bất kì từ 0 đến 9 (10 class).</w:t>
      </w:r>
    </w:p>
    <w:p w:rsidR="00290EEF" w:rsidP="00290EEF" w:rsidRDefault="00D120A2" w14:paraId="1F2406C7" w14:textId="77777777">
      <w:pPr>
        <w:keepNext/>
        <w:jc w:val="center"/>
      </w:pPr>
      <w:r w:rsidRPr="00D120A2">
        <w:rPr>
          <w:noProof/>
        </w:rPr>
        <w:drawing>
          <wp:inline distT="0" distB="0" distL="0" distR="0" wp14:anchorId="42A1A3BA" wp14:editId="27A414D1">
            <wp:extent cx="4632960" cy="1261013"/>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1428" cy="1260596"/>
                    </a:xfrm>
                    <a:prstGeom prst="rect">
                      <a:avLst/>
                    </a:prstGeom>
                    <a:noFill/>
                    <a:ln>
                      <a:noFill/>
                    </a:ln>
                    <a:effectLst/>
                    <a:extLst/>
                  </pic:spPr>
                </pic:pic>
              </a:graphicData>
            </a:graphic>
          </wp:inline>
        </w:drawing>
      </w:r>
    </w:p>
    <w:p w:rsidR="00D120A2" w:rsidP="00290EEF" w:rsidRDefault="00290EEF" w14:paraId="19E88EE2" w14:textId="5F10C953">
      <w:pPr>
        <w:pStyle w:val="Caption"/>
      </w:pPr>
      <w:proofErr w:type="gramStart"/>
      <w:r>
        <w:t xml:space="preserve">Hình </w:t>
      </w:r>
      <w:r>
        <w:fldChar w:fldCharType="begin"/>
      </w:r>
      <w:r>
        <w:instrText> STYLEREF 1 \s </w:instrText>
      </w:r>
      <w:r>
        <w:fldChar w:fldCharType="separate"/>
      </w:r>
      <w:r w:rsidR="00826043">
        <w:rPr>
          <w:noProof/>
        </w:rPr>
        <w:t>4</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1</w:t>
      </w:r>
      <w:r w:rsidR="00826043">
        <w:fldChar w:fldCharType="end"/>
      </w:r>
      <w:r>
        <w:t xml:space="preserve"> Kiểm thử chức năng mạng SNN</w:t>
      </w:r>
    </w:p>
    <w:p w:rsidR="00EC6F05" w:rsidP="00EC6F05" w:rsidRDefault="00EC6F05" w14:paraId="66D5DFB9" w14:textId="5C6C0CAA">
      <w:pPr>
        <w:ind w:firstLine="567"/>
      </w:pPr>
      <w:r>
        <w:t xml:space="preserve">Các ảnh </w:t>
      </w:r>
      <w:r w:rsidR="00377A4B">
        <w:t xml:space="preserve">chữ số viết </w:t>
      </w:r>
      <w:proofErr w:type="gramStart"/>
      <w:r w:rsidR="00377A4B">
        <w:t>tay</w:t>
      </w:r>
      <w:proofErr w:type="gramEnd"/>
      <w:r>
        <w:t xml:space="preserve"> được mã hóa trở thành các spike như sau:</w:t>
      </w:r>
    </w:p>
    <w:p w:rsidR="00EC6F05" w:rsidP="00EC6F05" w:rsidRDefault="00EC6F05" w14:paraId="0635391E" w14:textId="05DF7E07">
      <w:pPr>
        <w:pStyle w:val="ListParagraph"/>
        <w:numPr>
          <w:ilvl w:val="0"/>
          <w:numId w:val="42"/>
        </w:numPr>
      </w:pPr>
      <w:r>
        <w:t xml:space="preserve">Các pixels có giá trị lớn hơn hoặc bằng 126 được </w:t>
      </w:r>
      <w:r w:rsidR="00ED6103">
        <w:t>chuẩn hóa</w:t>
      </w:r>
      <w:r>
        <w:t xml:space="preserve"> về giá trị 1.</w:t>
      </w:r>
    </w:p>
    <w:p w:rsidR="00EC6F05" w:rsidP="00EC6F05" w:rsidRDefault="00EC6F05" w14:paraId="58EDFB17" w14:textId="16125641">
      <w:pPr>
        <w:pStyle w:val="ListParagraph"/>
        <w:numPr>
          <w:ilvl w:val="0"/>
          <w:numId w:val="42"/>
        </w:numPr>
      </w:pPr>
      <w:r>
        <w:t xml:space="preserve">Các pixels có giá trị nhỏ hơn 126 được </w:t>
      </w:r>
      <w:r w:rsidR="00ED6103">
        <w:t>chuẩn hóa</w:t>
      </w:r>
      <w:r>
        <w:t xml:space="preserve"> về giá trị 0.</w:t>
      </w:r>
    </w:p>
    <w:p w:rsidR="005052A3" w:rsidP="00EC6F05" w:rsidRDefault="005052A3" w14:paraId="796087D8" w14:textId="5F3804AF">
      <w:pPr>
        <w:pStyle w:val="ListParagraph"/>
        <w:numPr>
          <w:ilvl w:val="0"/>
          <w:numId w:val="42"/>
        </w:numPr>
      </w:pPr>
      <w:r>
        <w:t>Những vị trí có giá trị 0 được coi là không có kích thích và bị bỏ qua.</w:t>
      </w:r>
    </w:p>
    <w:p w:rsidR="00EC6F05" w:rsidP="00EC6F05" w:rsidRDefault="005052A3" w14:paraId="039D5B75" w14:textId="0CBD3EAE">
      <w:pPr>
        <w:pStyle w:val="ListParagraph"/>
        <w:numPr>
          <w:ilvl w:val="0"/>
          <w:numId w:val="42"/>
        </w:numPr>
      </w:pPr>
      <w:r>
        <w:t>Những</w:t>
      </w:r>
      <w:r w:rsidR="00EC6F05">
        <w:t xml:space="preserve"> vị trí có giá trị 1 được mã hóa thành các gói kích thích có độ rộng 30 bits, gửi vào mạng SNN </w:t>
      </w:r>
      <w:r w:rsidR="00EB16F3">
        <w:t>ngay</w:t>
      </w:r>
      <w:r w:rsidR="00EC6F05">
        <w:t xml:space="preserve"> khi tín hiệu tick được kích hoạt.</w:t>
      </w:r>
    </w:p>
    <w:p w:rsidRPr="00EC6F05" w:rsidR="005052A3" w:rsidP="005052A3" w:rsidRDefault="005052A3" w14:paraId="5899D8F2" w14:textId="5C72F248">
      <w:pPr>
        <w:pStyle w:val="ListParagraph"/>
        <w:numPr>
          <w:ilvl w:val="0"/>
          <w:numId w:val="42"/>
        </w:numPr>
      </w:pPr>
      <w:r>
        <w:t xml:space="preserve">Nội dung của các gói kích thích phụ thuộc vào số lượng Core đầu vào và việc chia ảnh </w:t>
      </w:r>
      <w:proofErr w:type="gramStart"/>
      <w:r>
        <w:t>theo</w:t>
      </w:r>
      <w:proofErr w:type="gramEnd"/>
      <w:r>
        <w:t xml:space="preserve"> các Core đầu vào này</w:t>
      </w:r>
      <w:r w:rsidR="0041790E">
        <w:t>.</w:t>
      </w:r>
    </w:p>
    <w:p w:rsidR="00DA3073" w:rsidP="00DA3073" w:rsidRDefault="00DA3073" w14:paraId="74E852DB" w14:textId="0D66E42A">
      <w:pPr>
        <w:pStyle w:val="Heading3"/>
      </w:pPr>
      <w:bookmarkStart w:name="_Toc58948201" w:id="90"/>
      <w:bookmarkStart w:name="_Ref59004377" w:id="91"/>
      <w:r>
        <w:lastRenderedPageBreak/>
        <w:t>Thực hiện mạ</w:t>
      </w:r>
      <w:r w:rsidR="004F3EE1">
        <w:t>ng SNN gồm 5 Core đọc ảnh MNIST</w:t>
      </w:r>
      <w:bookmarkEnd w:id="90"/>
      <w:bookmarkEnd w:id="91"/>
    </w:p>
    <w:p w:rsidR="00290EEF" w:rsidP="00290EEF" w:rsidRDefault="00D120A2" w14:paraId="263FC880" w14:textId="77777777">
      <w:pPr>
        <w:keepNext/>
        <w:jc w:val="center"/>
      </w:pPr>
      <w:r>
        <w:rPr>
          <w:noProof/>
        </w:rPr>
        <w:drawing>
          <wp:inline distT="0" distB="0" distL="0" distR="0" wp14:anchorId="244FAE7C" wp14:editId="5E48FC7C">
            <wp:extent cx="3603492" cy="23853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04867" cy="2386299"/>
                    </a:xfrm>
                    <a:prstGeom prst="rect">
                      <a:avLst/>
                    </a:prstGeom>
                  </pic:spPr>
                </pic:pic>
              </a:graphicData>
            </a:graphic>
          </wp:inline>
        </w:drawing>
      </w:r>
    </w:p>
    <w:p w:rsidR="00290EEF" w:rsidP="00290EEF" w:rsidRDefault="00290EEF" w14:paraId="35997099" w14:textId="0E5E4B25">
      <w:pPr>
        <w:pStyle w:val="Caption"/>
      </w:pPr>
      <w:bookmarkStart w:name="_Ref59005469" w:id="92"/>
      <w:proofErr w:type="gramStart"/>
      <w:r>
        <w:t xml:space="preserve">Hình </w:t>
      </w:r>
      <w:r>
        <w:fldChar w:fldCharType="begin"/>
      </w:r>
      <w:r>
        <w:instrText> STYLEREF 1 \s </w:instrText>
      </w:r>
      <w:r>
        <w:fldChar w:fldCharType="separate"/>
      </w:r>
      <w:r w:rsidR="00826043">
        <w:rPr>
          <w:noProof/>
        </w:rPr>
        <w:t>4</w:t>
      </w:r>
      <w:r>
        <w:fldChar w:fldCharType="end"/>
      </w:r>
      <w:r w:rsidR="00826043">
        <w:t>.</w:t>
      </w:r>
      <w:proofErr w:type="gramEnd"/>
      <w:r w:rsidR="00826043">
        <w:fldChar w:fldCharType="begin"/>
      </w:r>
      <w:r w:rsidR="00826043">
        <w:instrText xml:space="preserve"> SEQ Hình \* ARABIC \s 1 </w:instrText>
      </w:r>
      <w:r w:rsidR="00826043">
        <w:fldChar w:fldCharType="separate"/>
      </w:r>
      <w:r w:rsidR="00826043">
        <w:rPr>
          <w:noProof/>
        </w:rPr>
        <w:t>2</w:t>
      </w:r>
      <w:r w:rsidR="00826043">
        <w:fldChar w:fldCharType="end"/>
      </w:r>
      <w:bookmarkEnd w:id="92"/>
      <w:r>
        <w:t xml:space="preserve"> Mô hình 5 Core đọc ảnh MNIST</w:t>
      </w:r>
    </w:p>
    <w:p w:rsidR="005052A3" w:rsidP="005052A3" w:rsidRDefault="00377A4B" w14:paraId="3FA27EC0" w14:textId="48C89E2A">
      <w:pPr>
        <w:ind w:firstLine="567"/>
      </w:pPr>
      <w:r>
        <w:t>Để mã hóa ảnh MNIST 28x28, trong bài sử dụng mô hình mạng SNN gồm 2 tầng, trong đó tầng đầu gồm 4 Core, tầng thứ hai gồm 1 Core:</w:t>
      </w:r>
    </w:p>
    <w:p w:rsidR="00377A4B" w:rsidP="00377A4B" w:rsidRDefault="00377A4B" w14:paraId="6E15D5CA" w14:textId="26BC61EF">
      <w:pPr>
        <w:pStyle w:val="ListParagraph"/>
        <w:numPr>
          <w:ilvl w:val="0"/>
          <w:numId w:val="43"/>
        </w:numPr>
      </w:pPr>
      <w:r>
        <w:t xml:space="preserve">4 Core đầu vào: </w:t>
      </w:r>
      <w:r w:rsidR="00850320">
        <w:t>mỗi</w:t>
      </w:r>
      <w:r>
        <w:t xml:space="preserve"> Core gồm 256 Axons, mỗi Axons sẽ nhận kích thích ứng với một pixel trên ảnh. Như vậy một Core chỉ có thể nhận được tối đa 1 ảnh 16x16 pixels. Vì vậy để có thể đọc toàn bộ 1 ảnh 28x28, ta cần sử dụng 4 Core quét qua toàn bộ ảnh như trên </w:t>
      </w:r>
      <w:r>
        <w:fldChar w:fldCharType="begin"/>
      </w:r>
      <w:r>
        <w:instrText xml:space="preserve"> REF _Ref59005469 \h </w:instrText>
      </w:r>
      <w:r>
        <w:fldChar w:fldCharType="separate"/>
      </w:r>
      <w:r>
        <w:t xml:space="preserve">Hình </w:t>
      </w:r>
      <w:r>
        <w:rPr>
          <w:noProof/>
        </w:rPr>
        <w:t>4</w:t>
      </w:r>
      <w:r>
        <w:t>.</w:t>
      </w:r>
      <w:r>
        <w:rPr>
          <w:noProof/>
        </w:rPr>
        <w:t>2</w:t>
      </w:r>
      <w:r>
        <w:fldChar w:fldCharType="end"/>
      </w:r>
      <w:r>
        <w:t>.</w:t>
      </w:r>
    </w:p>
    <w:p w:rsidR="00ED6103" w:rsidP="00ED6103" w:rsidRDefault="00377A4B" w14:paraId="3884E60B" w14:textId="31D74C98">
      <w:pPr>
        <w:pStyle w:val="ListParagraph"/>
        <w:numPr>
          <w:ilvl w:val="0"/>
          <w:numId w:val="43"/>
        </w:numPr>
      </w:pPr>
      <w:r>
        <w:t>Ví dụ</w:t>
      </w:r>
      <w:r w:rsidR="00ED6103">
        <w:t xml:space="preserve">: </w:t>
      </w:r>
      <w:r w:rsidR="00EF0708">
        <w:t>một</w:t>
      </w:r>
      <w:r w:rsidR="00ED6103">
        <w:t xml:space="preserve"> </w:t>
      </w:r>
      <w:r w:rsidR="00EF0708">
        <w:t>ả</w:t>
      </w:r>
      <w:r w:rsidR="00ED6103">
        <w:t xml:space="preserve">nh được coi là mảng 2 chiều </w:t>
      </w:r>
      <w:proofErr w:type="gramStart"/>
      <w:r w:rsidR="00ED6103">
        <w:t>image[</w:t>
      </w:r>
      <w:proofErr w:type="gramEnd"/>
      <w:r w:rsidR="00ED6103">
        <w:t xml:space="preserve">27:0][27:0]. Giả sử tại pixel image[0][3] (hàng 0/cột 3) có giá trị 1, gói kích thích được hình thành như sau: </w:t>
      </w:r>
    </w:p>
    <w:p w:rsidR="00ED6103" w:rsidP="00ED6103" w:rsidRDefault="00ED6103" w14:paraId="4DCFDDA4" w14:textId="0C16849C">
      <w:pPr>
        <w:pStyle w:val="ListParagraph"/>
        <w:numPr>
          <w:ilvl w:val="0"/>
          <w:numId w:val="45"/>
        </w:numPr>
      </w:pPr>
      <w:r>
        <w:t>Xác định Core: dễ thấy pixel này thuộc Core 0</w:t>
      </w:r>
      <w:r w:rsidR="00CD369C">
        <w:t xml:space="preserve"> </w:t>
      </w:r>
      <w:r w:rsidR="00CD369C">
        <w:rPr>
          <w:rFonts w:ascii="Wingdings" w:hAnsi="Wingdings" w:eastAsia="Wingdings" w:cs="Wingdings"/>
        </w:rPr>
        <w:t>à</w:t>
      </w:r>
      <w:r>
        <w:t xml:space="preserve"> giá trị 2 trường dx và </w:t>
      </w:r>
      <w:proofErr w:type="gramStart"/>
      <w:r>
        <w:t>dy</w:t>
      </w:r>
      <w:proofErr w:type="gramEnd"/>
      <w:r>
        <w:t xml:space="preserve"> đều là </w:t>
      </w:r>
      <w:r w:rsidR="00CD369C">
        <w:t>9’b000000000.</w:t>
      </w:r>
    </w:p>
    <w:p w:rsidR="00CD369C" w:rsidP="00ED6103" w:rsidRDefault="00CD369C" w14:paraId="4629C29A" w14:textId="7B5C3A48">
      <w:pPr>
        <w:pStyle w:val="ListParagraph"/>
        <w:numPr>
          <w:ilvl w:val="0"/>
          <w:numId w:val="45"/>
        </w:numPr>
      </w:pPr>
      <w:r>
        <w:t xml:space="preserve">Xác định Axon: trong Core 0, pixel này ở vị trí có index là 3 </w:t>
      </w:r>
      <w:r>
        <w:rPr>
          <w:rFonts w:ascii="Wingdings" w:hAnsi="Wingdings" w:eastAsia="Wingdings" w:cs="Wingdings"/>
        </w:rPr>
        <w:t>à</w:t>
      </w:r>
      <w:r>
        <w:t xml:space="preserve"> giá trị trường axon destination là 8’b00000011</w:t>
      </w:r>
    </w:p>
    <w:p w:rsidR="00CD369C" w:rsidP="00ED6103" w:rsidRDefault="00CD369C" w14:paraId="1C34E5BA" w14:textId="4896317B">
      <w:pPr>
        <w:pStyle w:val="ListParagraph"/>
        <w:numPr>
          <w:ilvl w:val="0"/>
          <w:numId w:val="45"/>
        </w:numPr>
      </w:pPr>
      <w:r>
        <w:t>Tick instance: luôn gán giá trị 4’b0000.</w:t>
      </w:r>
    </w:p>
    <w:p w:rsidR="00CD369C" w:rsidP="00CD369C" w:rsidRDefault="00CD369C" w14:paraId="34B3785D" w14:textId="1E7D561D">
      <w:pPr>
        <w:pStyle w:val="ListParagraph"/>
        <w:ind w:left="1440"/>
      </w:pPr>
      <w:r>
        <w:t xml:space="preserve">Vậy ta </w:t>
      </w:r>
      <w:proofErr w:type="gramStart"/>
      <w:r>
        <w:t>thu</w:t>
      </w:r>
      <w:proofErr w:type="gramEnd"/>
      <w:r>
        <w:t xml:space="preserve"> được gói kích thích có độ rộng 30 bits</w:t>
      </w:r>
      <w:r w:rsidR="00095F34">
        <w:t xml:space="preserve"> (tham khảo </w:t>
      </w:r>
      <w:r w:rsidR="00095F34">
        <w:fldChar w:fldCharType="begin"/>
      </w:r>
      <w:r w:rsidR="00095F34">
        <w:instrText xml:space="preserve"> REF _Ref58779908 \r \h </w:instrText>
      </w:r>
      <w:r w:rsidR="00095F34">
        <w:fldChar w:fldCharType="separate"/>
      </w:r>
      <w:r w:rsidR="00095F34">
        <w:t>2.2.4</w:t>
      </w:r>
      <w:r w:rsidR="00095F34">
        <w:fldChar w:fldCharType="end"/>
      </w:r>
      <w:r w:rsidR="00095F34">
        <w:t>)</w:t>
      </w:r>
      <w:r>
        <w:t>:</w:t>
      </w:r>
    </w:p>
    <w:p w:rsidR="00CD369C" w:rsidP="00CD369C" w:rsidRDefault="00CD369C" w14:paraId="022E62F0" w14:textId="65545D06">
      <w:pPr>
        <w:pStyle w:val="ListParagraph"/>
        <w:ind w:left="1440"/>
      </w:pPr>
      <w:proofErr w:type="gramStart"/>
      <w:r>
        <w:t>30’b</w:t>
      </w:r>
      <w:r w:rsidR="00095F34">
        <w:t>|</w:t>
      </w:r>
      <w:r>
        <w:t>000000000|000000000|00000011|0000</w:t>
      </w:r>
      <w:r w:rsidR="00095F34">
        <w:t>|</w:t>
      </w:r>
      <w:r>
        <w:t>.</w:t>
      </w:r>
      <w:proofErr w:type="gramEnd"/>
    </w:p>
    <w:p w:rsidR="00CD369C" w:rsidP="00CD369C" w:rsidRDefault="00CD369C" w14:paraId="40741398" w14:textId="156B4275">
      <w:pPr>
        <w:pStyle w:val="ListParagraph"/>
        <w:numPr>
          <w:ilvl w:val="0"/>
          <w:numId w:val="46"/>
        </w:numPr>
      </w:pPr>
      <w:r>
        <w:t>Mỗi Core đầu vào nhận kích thích từ 256 Axons, sau đó tính toán và đưa kích thích ra từ 64 Neurons của mình. Ở đây mỗi Core tại tầng 1 chỉ sử dụng tới 64 Neurons</w:t>
      </w:r>
      <w:r w:rsidR="00EF0708">
        <w:t xml:space="preserve"> để phóng kích thích</w:t>
      </w:r>
      <w:r>
        <w:t xml:space="preserve"> thay vì dùng toàn bộ 256 Neurons</w:t>
      </w:r>
      <w:r w:rsidR="00EF0708">
        <w:t>. Lý do vì</w:t>
      </w:r>
      <w:r>
        <w:t xml:space="preserve"> tầng 2 chỉ</w:t>
      </w:r>
      <w:r w:rsidR="00EF0708">
        <w:t xml:space="preserve"> gồm 1 Core với 256 Axons đầu vào, nghĩa là tầng 2 có thể nhận tối đa 256 kích thích từ tầng 1 (64 Neurons x 4 Cores = 256).</w:t>
      </w:r>
    </w:p>
    <w:p w:rsidRPr="005052A3" w:rsidR="00342562" w:rsidP="00826043" w:rsidRDefault="00EF0708" w14:paraId="55EF3E15" w14:textId="69505A64">
      <w:pPr>
        <w:ind w:left="360"/>
      </w:pPr>
      <w:r>
        <w:lastRenderedPageBreak/>
        <w:t>(1 pixel có thể gửi gói tới nhiều hơn 1 Core đầu vào, nếu các Core này quét qua phần ảnh trùng lấn vớ</w:t>
      </w:r>
      <w:r w:rsidR="00826043">
        <w:t>i nhau)</w:t>
      </w:r>
    </w:p>
    <w:p w:rsidR="00DA3073" w:rsidP="00DA3073" w:rsidRDefault="00DA3073" w14:paraId="6061A8C6" w14:textId="3F4BD595">
      <w:pPr>
        <w:pStyle w:val="Heading3"/>
      </w:pPr>
      <w:bookmarkStart w:name="_Toc58948202" w:id="93"/>
      <w:r>
        <w:t>Phương thức giải mã đầu ra</w:t>
      </w:r>
      <w:r w:rsidR="004F3EE1">
        <w:t xml:space="preserve"> từ các kích thích </w:t>
      </w:r>
      <w:proofErr w:type="gramStart"/>
      <w:r w:rsidR="004F3EE1">
        <w:t>thu</w:t>
      </w:r>
      <w:proofErr w:type="gramEnd"/>
      <w:r w:rsidR="004F3EE1">
        <w:t xml:space="preserve"> được</w:t>
      </w:r>
      <w:bookmarkEnd w:id="93"/>
    </w:p>
    <w:p w:rsidR="00095F34" w:rsidP="00095F34" w:rsidRDefault="00095F34" w14:paraId="495D6AE7" w14:textId="51D794C9">
      <w:pPr>
        <w:ind w:firstLine="567"/>
      </w:pPr>
      <w:r>
        <w:t>Tại Core đầu ra, ta cũng chỉ sử dụng 250 Neurons phóng kích thích ra ngoài mạng thay vì 256 Neurons, để phù hợp với số lượng class (10 class ứng với các số từ 0 đến 9</w:t>
      </w:r>
      <w:r w:rsidR="00850320">
        <w:t>, và 250 chia hết cho 10</w:t>
      </w:r>
      <w:r>
        <w:t>). Trong đó 25 Neurons đầu tiên sẽ vote cho số 0, 25 Neurons tiếp theo vote cho số 1</w:t>
      </w:r>
      <w:proofErr w:type="gramStart"/>
      <w:r>
        <w:t>,…</w:t>
      </w:r>
      <w:proofErr w:type="gramEnd"/>
      <w:r>
        <w:t xml:space="preserve"> tương tự cho các </w:t>
      </w:r>
      <w:r w:rsidR="00301E82">
        <w:t>số (class)</w:t>
      </w:r>
      <w:r>
        <w:t xml:space="preserve"> còn lại.</w:t>
      </w:r>
      <w:r w:rsidR="00B7052A">
        <w:t xml:space="preserve"> </w:t>
      </w:r>
      <w:proofErr w:type="gramStart"/>
      <w:r w:rsidR="00B7052A">
        <w:t>M</w:t>
      </w:r>
      <w:r w:rsidR="00850320">
        <w:t>ỗi</w:t>
      </w:r>
      <w:r w:rsidR="00B7052A">
        <w:t xml:space="preserve"> kích thích được phóng ra từ 1 Neuron đầu ra sẽ được tính là 1 vote.</w:t>
      </w:r>
      <w:proofErr w:type="gramEnd"/>
    </w:p>
    <w:p w:rsidR="00826043" w:rsidP="00826043" w:rsidRDefault="00B7052A" w14:paraId="5DFCC07D" w14:textId="44715C98">
      <w:pPr>
        <w:ind w:firstLine="567"/>
      </w:pPr>
      <w:r>
        <w:t xml:space="preserve">Như vậy, sau khi hoàn thành xử lý cho một ảnh, đầu ra sẽ thu được các lượt votes </w:t>
      </w:r>
      <w:r w:rsidR="001F6728">
        <w:t>ứng với</w:t>
      </w:r>
      <w:r>
        <w:t xml:space="preserve"> các class</w:t>
      </w:r>
      <w:r w:rsidR="001F6728">
        <w:t>,</w:t>
      </w:r>
      <w:r>
        <w:t xml:space="preserve"> dựa trên số Neurons phóng kích thích</w:t>
      </w:r>
      <w:r w:rsidR="001F6728">
        <w:t xml:space="preserve">. </w:t>
      </w:r>
      <w:proofErr w:type="gramStart"/>
      <w:r w:rsidR="001F6728">
        <w:t xml:space="preserve">Mỗi class sẽ có tối đa 25 lượt votes (đạt giá trị này khi cả 25 Neurons </w:t>
      </w:r>
      <w:r w:rsidR="00342562">
        <w:t>ứng với</w:t>
      </w:r>
      <w:r w:rsidR="001F6728">
        <w:t xml:space="preserve"> class này đều phóng kích thích).</w:t>
      </w:r>
      <w:proofErr w:type="gramEnd"/>
      <w:r w:rsidR="001F6728">
        <w:t xml:space="preserve"> Class nào có số lượt votes lớn nhất sẽ được chọn là class dự đoán của mạ</w:t>
      </w:r>
      <w:r w:rsidR="00342562">
        <w:t>ng tại tick đó.</w:t>
      </w:r>
    </w:p>
    <w:p w:rsidR="00826043" w:rsidP="00826043" w:rsidRDefault="00826043" w14:paraId="74FD9601" w14:textId="77777777">
      <w:pPr>
        <w:keepNext/>
        <w:ind w:firstLine="567"/>
        <w:jc w:val="center"/>
      </w:pPr>
      <w:r>
        <w:rPr>
          <w:noProof/>
        </w:rPr>
        <w:drawing>
          <wp:inline distT="0" distB="0" distL="0" distR="0" wp14:anchorId="4D9F175B" wp14:editId="54FFC3CC">
            <wp:extent cx="1760220" cy="3998590"/>
            <wp:effectExtent l="0" t="0" r="0" b="254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60220" cy="3998590"/>
                    </a:xfrm>
                    <a:prstGeom prst="rect">
                      <a:avLst/>
                    </a:prstGeom>
                    <a:noFill/>
                    <a:ln>
                      <a:noFill/>
                    </a:ln>
                  </pic:spPr>
                </pic:pic>
              </a:graphicData>
            </a:graphic>
          </wp:inline>
        </w:drawing>
      </w:r>
    </w:p>
    <w:p w:rsidR="00826043" w:rsidP="00826043" w:rsidRDefault="00826043" w14:paraId="4AA88F36" w14:textId="7F5AEB2B">
      <w:pPr>
        <w:pStyle w:val="Caption"/>
      </w:pPr>
      <w:bookmarkStart w:name="_Ref59043789" w:id="94"/>
      <w:proofErr w:type="gramStart"/>
      <w:r>
        <w:t xml:space="preserve">Hình </w:t>
      </w:r>
      <w:r>
        <w:fldChar w:fldCharType="begin"/>
      </w:r>
      <w:r>
        <w:instrText> STYLEREF 1 \s </w:instrText>
      </w:r>
      <w:r>
        <w:fldChar w:fldCharType="separate"/>
      </w:r>
      <w:r>
        <w:rPr>
          <w:noProof/>
        </w:rPr>
        <w:t>4</w:t>
      </w:r>
      <w:r>
        <w:fldChar w:fldCharType="end"/>
      </w:r>
      <w:r>
        <w:t>.</w:t>
      </w:r>
      <w:proofErr w:type="gramEnd"/>
      <w:r>
        <w:fldChar w:fldCharType="begin"/>
      </w:r>
      <w:r>
        <w:instrText xml:space="preserve"> SEQ Hình \* ARABIC \s 1 </w:instrText>
      </w:r>
      <w:r>
        <w:fldChar w:fldCharType="separate"/>
      </w:r>
      <w:r>
        <w:rPr>
          <w:noProof/>
        </w:rPr>
        <w:t>3</w:t>
      </w:r>
      <w:r>
        <w:fldChar w:fldCharType="end"/>
      </w:r>
      <w:bookmarkEnd w:id="94"/>
      <w:r>
        <w:t xml:space="preserve"> Kết quả </w:t>
      </w:r>
      <w:proofErr w:type="gramStart"/>
      <w:r>
        <w:t>thu</w:t>
      </w:r>
      <w:proofErr w:type="gramEnd"/>
      <w:r>
        <w:t xml:space="preserve"> được sau khi giải mã đầu ra</w:t>
      </w:r>
    </w:p>
    <w:p w:rsidRPr="00FA3133" w:rsidR="00FA3133" w:rsidP="00FA3133" w:rsidRDefault="00FA3133" w14:paraId="7D5E1EDC" w14:textId="0A902C03">
      <w:pPr>
        <w:ind w:firstLine="567"/>
      </w:pPr>
      <w:r>
        <w:fldChar w:fldCharType="begin"/>
      </w:r>
      <w:r>
        <w:instrText xml:space="preserve"> REF _Ref59043789 \h </w:instrText>
      </w:r>
      <w:r>
        <w:fldChar w:fldCharType="separate"/>
      </w:r>
      <w:r>
        <w:t xml:space="preserve">Hình </w:t>
      </w:r>
      <w:r>
        <w:rPr>
          <w:noProof/>
        </w:rPr>
        <w:t>4</w:t>
      </w:r>
      <w:r>
        <w:t>.</w:t>
      </w:r>
      <w:r>
        <w:rPr>
          <w:noProof/>
        </w:rPr>
        <w:t>3</w:t>
      </w:r>
      <w:r>
        <w:fldChar w:fldCharType="end"/>
      </w:r>
      <w:r>
        <w:t xml:space="preserve"> mô tả kết quả của mạng SNN dưới dạng các votes dành cho mỗi class từ 0 đến 9. </w:t>
      </w:r>
      <w:proofErr w:type="gramStart"/>
      <w:r>
        <w:t>Dễ thấy 3 ảnh được dự đoán lần lượt là các số 7, 2, 1, và đây cũng chính là 3 ảnh đầu tiên trong tập MNIST.</w:t>
      </w:r>
      <w:proofErr w:type="gramEnd"/>
    </w:p>
    <w:p w:rsidR="004F3EE1" w:rsidP="004F3EE1" w:rsidRDefault="004F3EE1" w14:paraId="5B4D830E" w14:textId="47A98654">
      <w:pPr>
        <w:pStyle w:val="Heading2"/>
      </w:pPr>
      <w:bookmarkStart w:name="_Toc58948203" w:id="95"/>
      <w:r>
        <w:lastRenderedPageBreak/>
        <w:t>Nhận xét kết quả mô phỏng kiểm thử</w:t>
      </w:r>
      <w:bookmarkEnd w:id="95"/>
    </w:p>
    <w:p w:rsidR="00826043" w:rsidP="00826043" w:rsidRDefault="00826043" w14:paraId="4BF9FD3F" w14:textId="3DF499B9">
      <w:pPr>
        <w:ind w:firstLine="567"/>
      </w:pPr>
      <w:r>
        <w:t xml:space="preserve">Kết quả chạy mô phỏng cho 10.000 ảnh chữ số viết </w:t>
      </w:r>
      <w:proofErr w:type="gramStart"/>
      <w:r>
        <w:t>tay</w:t>
      </w:r>
      <w:proofErr w:type="gramEnd"/>
      <w:r>
        <w:t xml:space="preserve"> trong dataset MNIST được ghi ra file text. Với những ảnh xuất hiện nhiều hơn một class có cùng số lượt votes cao nhất, số nhỏ nhất sẽ được chọn làm kết quả dự đoán.</w:t>
      </w:r>
    </w:p>
    <w:p w:rsidR="00826043" w:rsidP="00826043" w:rsidRDefault="00826043" w14:paraId="6BBA1A1B" w14:textId="5D887E16">
      <w:pPr>
        <w:ind w:firstLine="567"/>
      </w:pPr>
      <w:r>
        <w:t>Sử dụng file output thu được để so sánh với nhãn của 10.000 ảnh này, kết quả thu được 9404 ảnh dự đoán đúng, tức độ chính xác 94.04% (đối với cả thiết kế RANC và Fully Parallel).</w:t>
      </w:r>
    </w:p>
    <w:p w:rsidR="00EB16F3" w:rsidP="00826043" w:rsidRDefault="00826043" w14:paraId="1E90D7BA" w14:textId="77777777">
      <w:pPr>
        <w:ind w:firstLine="567"/>
      </w:pPr>
      <w:r>
        <w:t>Như vậy, có thể kết luận</w:t>
      </w:r>
      <w:r w:rsidR="00EB16F3">
        <w:t>:</w:t>
      </w:r>
    </w:p>
    <w:p w:rsidR="00826043" w:rsidP="00EB16F3" w:rsidRDefault="00EB16F3" w14:paraId="5859EAA2" w14:textId="3D35BD0A">
      <w:pPr>
        <w:pStyle w:val="ListParagraph"/>
        <w:numPr>
          <w:ilvl w:val="0"/>
          <w:numId w:val="46"/>
        </w:numPr>
      </w:pPr>
      <w:r>
        <w:t>M</w:t>
      </w:r>
      <w:r w:rsidR="00826043">
        <w:t xml:space="preserve">ạng SNN với bộ tham số huấn luyện đã thực hiện chính xác chức năng nhận diện chữ số viết </w:t>
      </w:r>
      <w:proofErr w:type="gramStart"/>
      <w:r w:rsidR="00826043">
        <w:t>tay</w:t>
      </w:r>
      <w:proofErr w:type="gramEnd"/>
      <w:r w:rsidR="00826043">
        <w:t xml:space="preserve">. </w:t>
      </w:r>
    </w:p>
    <w:p w:rsidR="00EB16F3" w:rsidP="00EB16F3" w:rsidRDefault="00EB16F3" w14:paraId="51A1EF97" w14:textId="31D2966F">
      <w:pPr>
        <w:pStyle w:val="ListParagraph"/>
        <w:numPr>
          <w:ilvl w:val="0"/>
          <w:numId w:val="46"/>
        </w:numPr>
      </w:pPr>
      <w:r>
        <w:t>Kiến trúc mới được đề xuất trong bài có chức năng hoàn toàn tương tự so với thiết kế RANC ban đầu.</w:t>
      </w:r>
    </w:p>
    <w:p w:rsidRPr="00826043" w:rsidR="00EB16F3" w:rsidP="00EB16F3" w:rsidRDefault="00EB16F3" w14:paraId="4C714E38" w14:textId="76E1DCDD">
      <w:pPr>
        <w:pStyle w:val="ListParagraph"/>
        <w:numPr>
          <w:ilvl w:val="0"/>
          <w:numId w:val="46"/>
        </w:numPr>
      </w:pPr>
      <w:r>
        <w:t>Chỉ với cấu trúc đơn giản gồm 5 Core chia làm 2 tầng, mạng đã có độ chính xác rất cao lên tới 94.04%. Từ đó thể hiện tiềm năng rất lớn của các kiến trúc mạng SNN khi tích hợp số lượng Core lớn hơn.</w:t>
      </w:r>
    </w:p>
    <w:p w:rsidR="00BB42D9" w:rsidP="00826043" w:rsidRDefault="00BB42D9" w14:paraId="19A78087" w14:textId="77777777">
      <w:pPr>
        <w:pStyle w:val="Heading2"/>
        <w:ind w:firstLine="567"/>
      </w:pPr>
      <w:r>
        <w:br w:type="page"/>
      </w:r>
    </w:p>
    <w:p w:rsidR="00E46373" w:rsidP="00BB42D9" w:rsidRDefault="00F4354F" w14:paraId="49FA6A53" w14:textId="15462F3D">
      <w:pPr>
        <w:pStyle w:val="Heading1"/>
      </w:pPr>
      <w:bookmarkStart w:name="_Toc58948204" w:id="96"/>
      <w:r>
        <w:lastRenderedPageBreak/>
        <w:t>TRIỂN KHAI KIẾN TRÚC SNN</w:t>
      </w:r>
      <w:r w:rsidR="00BB42D9">
        <w:t xml:space="preserve"> TRÊN</w:t>
      </w:r>
      <w:r w:rsidR="009F394B">
        <w:t xml:space="preserve"> BOARD</w:t>
      </w:r>
      <w:r w:rsidR="00BB42D9">
        <w:t xml:space="preserve"> </w:t>
      </w:r>
      <w:r w:rsidR="009F394B">
        <w:t xml:space="preserve">XILINX </w:t>
      </w:r>
      <w:r w:rsidR="006E7603">
        <w:t>ZYNQ ZC-702</w:t>
      </w:r>
      <w:bookmarkEnd w:id="96"/>
    </w:p>
    <w:p w:rsidR="00A955B8" w:rsidP="007950E8" w:rsidRDefault="00E46373" w14:paraId="0956C0D9" w14:textId="112107B0">
      <w:pPr>
        <w:pStyle w:val="Heading2"/>
      </w:pPr>
      <w:bookmarkStart w:name="_Toc58948205" w:id="97"/>
      <w:r>
        <w:t>Các bước tiến hành</w:t>
      </w:r>
      <w:bookmarkEnd w:id="97"/>
    </w:p>
    <w:p w:rsidR="00451DE4" w:rsidP="009F394B" w:rsidRDefault="00065B2E" w14:paraId="15B52718" w14:textId="5CFAB322">
      <w:pPr>
        <w:pStyle w:val="Heading3"/>
      </w:pPr>
      <w:bookmarkStart w:name="_Toc58948206" w:id="98"/>
      <w:r>
        <w:t>Yêu cầu hệ thống</w:t>
      </w:r>
      <w:bookmarkEnd w:id="98"/>
    </w:p>
    <w:p w:rsidRPr="009F394B" w:rsidR="009F394B" w:rsidP="009F394B" w:rsidRDefault="00986416" w14:paraId="365CD642" w14:textId="6E5437BA">
      <w:pPr>
        <w:pStyle w:val="Heading3"/>
      </w:pPr>
      <w:bookmarkStart w:name="_Toc58948207" w:id="99"/>
      <w:r>
        <w:t>Quy trình tổng quan triển khai hệ thống</w:t>
      </w:r>
      <w:bookmarkEnd w:id="99"/>
    </w:p>
    <w:p w:rsidR="0036566A" w:rsidP="0036566A" w:rsidRDefault="00382F5F" w14:paraId="176872F8" w14:textId="4E809DF6">
      <w:pPr>
        <w:pStyle w:val="Heading3"/>
      </w:pPr>
      <w:bookmarkStart w:name="_Toc58948208" w:id="100"/>
      <w:r>
        <w:t>Thiết kế sơ đồ khối hệ thống</w:t>
      </w:r>
      <w:bookmarkEnd w:id="100"/>
    </w:p>
    <w:p w:rsidR="009F394B" w:rsidP="009F394B" w:rsidRDefault="009F394B" w14:paraId="408EFE6B" w14:textId="18B70AE0">
      <w:pPr>
        <w:pStyle w:val="Heading3"/>
      </w:pPr>
      <w:bookmarkStart w:name="_Toc58948209" w:id="101"/>
      <w:r>
        <w:t>Tổng hợp trên FPGA</w:t>
      </w:r>
      <w:bookmarkEnd w:id="101"/>
    </w:p>
    <w:p w:rsidRPr="00986416" w:rsidR="0080278F" w:rsidP="0080278F" w:rsidRDefault="00986416" w14:paraId="1E555442" w14:textId="10A11E98">
      <w:pPr>
        <w:pStyle w:val="Heading3"/>
      </w:pPr>
      <w:bookmarkStart w:name="_Toc58948210" w:id="102"/>
      <w:r>
        <w:t>Kết nối các khối và tiến hành kiểm thử</w:t>
      </w:r>
      <w:bookmarkEnd w:id="102"/>
    </w:p>
    <w:p w:rsidR="00E46373" w:rsidP="00E46373" w:rsidRDefault="00E46373" w14:paraId="59A2DA95" w14:textId="4D9320FA">
      <w:pPr>
        <w:pStyle w:val="Heading2"/>
      </w:pPr>
      <w:bookmarkStart w:name="_Toc58948211" w:id="103"/>
      <w:r>
        <w:t>Nhận xét kết quả</w:t>
      </w:r>
      <w:r w:rsidR="004F3EE1">
        <w:t xml:space="preserve"> triển khai FPGA</w:t>
      </w:r>
      <w:bookmarkEnd w:id="103"/>
    </w:p>
    <w:p w:rsidRPr="00E050CB" w:rsidR="00E050CB" w:rsidP="006E7603" w:rsidRDefault="00E050CB" w14:paraId="35F8F750" w14:textId="6A2C2170"/>
    <w:p w:rsidR="00BB42D9" w:rsidP="00E050CB" w:rsidRDefault="00BB42D9" w14:paraId="57A8759F" w14:textId="308C45D7">
      <w:pPr>
        <w:pStyle w:val="Heading2"/>
        <w:numPr>
          <w:ilvl w:val="0"/>
          <w:numId w:val="0"/>
        </w:numPr>
      </w:pPr>
      <w:r>
        <w:br w:type="page"/>
      </w:r>
    </w:p>
    <w:p w:rsidR="00EE50A3" w:rsidP="00EE50A3" w:rsidRDefault="00EE50A3" w14:paraId="74B53963" w14:textId="77777777">
      <w:pPr>
        <w:pStyle w:val="Heading1"/>
        <w:numPr>
          <w:ilvl w:val="0"/>
          <w:numId w:val="0"/>
        </w:numPr>
      </w:pPr>
      <w:bookmarkStart w:name="_Toc58948212" w:id="104"/>
      <w:r>
        <w:lastRenderedPageBreak/>
        <w:t>KẾT LUẬN</w:t>
      </w:r>
      <w:bookmarkEnd w:id="13"/>
      <w:bookmarkEnd w:id="104"/>
    </w:p>
    <w:p w:rsidR="00EE50A3" w:rsidP="00EE50A3" w:rsidRDefault="00EE50A3" w14:paraId="676788FE" w14:textId="77777777">
      <w:pPr>
        <w:pStyle w:val="Heading2"/>
        <w:numPr>
          <w:ilvl w:val="0"/>
          <w:numId w:val="0"/>
        </w:numPr>
      </w:pPr>
      <w:bookmarkStart w:name="_Toc9864375" w:id="105"/>
      <w:bookmarkStart w:name="_Toc58948213" w:id="106"/>
      <w:r>
        <w:t xml:space="preserve">Kết luận </w:t>
      </w:r>
      <w:proofErr w:type="gramStart"/>
      <w:r>
        <w:t>chung</w:t>
      </w:r>
      <w:bookmarkEnd w:id="105"/>
      <w:bookmarkEnd w:id="106"/>
      <w:proofErr w:type="gramEnd"/>
    </w:p>
    <w:p w:rsidR="00C32AE7" w:rsidP="00C32AE7" w:rsidRDefault="00EE50A3" w14:paraId="7E1B7481" w14:textId="77777777">
      <w:pPr>
        <w:pStyle w:val="Heading2"/>
        <w:numPr>
          <w:ilvl w:val="0"/>
          <w:numId w:val="0"/>
        </w:numPr>
      </w:pPr>
      <w:bookmarkStart w:name="_Toc9864376" w:id="107"/>
      <w:bookmarkStart w:name="_Toc58948214" w:id="108"/>
      <w:r>
        <w:t>Hướng phát triể</w:t>
      </w:r>
      <w:bookmarkEnd w:id="107"/>
      <w:r w:rsidR="00C32AE7">
        <w:t>n</w:t>
      </w:r>
      <w:bookmarkEnd w:id="108"/>
    </w:p>
    <w:p w:rsidRPr="004966FA" w:rsidR="004966FA" w:rsidP="00375014" w:rsidRDefault="004966FA" w14:paraId="3A7F582E" w14:textId="36150801">
      <w:pPr>
        <w:pStyle w:val="Heading2"/>
        <w:numPr>
          <w:ilvl w:val="0"/>
          <w:numId w:val="0"/>
        </w:numPr>
      </w:pPr>
    </w:p>
    <w:sectPr w:rsidRPr="004966FA" w:rsidR="004966FA" w:rsidSect="00913A79">
      <w:footerReference w:type="even" r:id="rId44"/>
      <w:footerReference w:type="default" r:id="rId45"/>
      <w:pgSz w:w="11906" w:h="16838" w:orient="portrait"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1035" w:rsidP="00877142" w:rsidRDefault="00881035" w14:paraId="65A36525" w14:textId="77777777">
      <w:pPr>
        <w:spacing w:after="0" w:line="240" w:lineRule="auto"/>
      </w:pPr>
      <w:r>
        <w:separator/>
      </w:r>
    </w:p>
  </w:endnote>
  <w:endnote w:type="continuationSeparator" w:id="0">
    <w:p w:rsidR="00881035" w:rsidP="00877142" w:rsidRDefault="00881035" w14:paraId="7B4578C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E2C" w:rsidRDefault="00657E2C" w14:paraId="3AB852B3" w14:textId="77777777">
    <w:pPr>
      <w:pStyle w:val="Footer"/>
    </w:pPr>
  </w:p>
  <w:p w:rsidR="00657E2C" w:rsidRDefault="00657E2C" w14:paraId="4C497059" w14:textId="777777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E2C" w:rsidRDefault="00657E2C" w14:paraId="03F8CAB2" w14:textId="77777777">
    <w:pPr>
      <w:pStyle w:val="Footer"/>
      <w:jc w:val="right"/>
    </w:pPr>
  </w:p>
  <w:p w:rsidR="00657E2C" w:rsidRDefault="00657E2C" w14:paraId="7A84BC4B" w14:textId="7777777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E2C" w:rsidRDefault="00657E2C" w14:paraId="4251AB75" w14:textId="7777777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E2C" w:rsidRDefault="00657E2C" w14:paraId="6975857E" w14:textId="77777777">
    <w:pPr>
      <w:pStyle w:val="Footer"/>
    </w:pPr>
    <w:r>
      <w:rPr>
        <w:noProof/>
      </w:rPr>
      <w:fldChar w:fldCharType="begin"/>
    </w:r>
    <w:r>
      <w:rPr>
        <w:noProof/>
      </w:rPr>
      <w:instrText xml:space="preserve"> PAGE   \* MERGEFORMAT </w:instrText>
    </w:r>
    <w:r>
      <w:rPr>
        <w:noProof/>
      </w:rPr>
      <w:fldChar w:fldCharType="separate"/>
    </w:r>
    <w:r w:rsidR="00DD54B7">
      <w:rPr>
        <w:noProof/>
      </w:rPr>
      <w:t>ii</w:t>
    </w:r>
    <w:r>
      <w:rPr>
        <w:noProof/>
      </w:rPr>
      <w:fldChar w:fldCharType="end"/>
    </w:r>
  </w:p>
  <w:p w:rsidR="00657E2C" w:rsidRDefault="00657E2C" w14:paraId="5C8F26C3" w14:textId="7777777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5505033"/>
      <w:docPartObj>
        <w:docPartGallery w:val="Page Numbers (Bottom of Page)"/>
        <w:docPartUnique/>
      </w:docPartObj>
    </w:sdtPr>
    <w:sdtContent>
      <w:p w:rsidR="00657E2C" w:rsidRDefault="00657E2C" w14:paraId="6E96B8FB" w14:textId="77777777">
        <w:pPr>
          <w:pStyle w:val="Footer"/>
          <w:jc w:val="right"/>
        </w:pPr>
        <w:r>
          <w:rPr>
            <w:noProof/>
          </w:rPr>
          <w:fldChar w:fldCharType="begin"/>
        </w:r>
        <w:r>
          <w:rPr>
            <w:noProof/>
          </w:rPr>
          <w:instrText xml:space="preserve"> PAGE   \* MERGEFORMAT </w:instrText>
        </w:r>
        <w:r>
          <w:rPr>
            <w:noProof/>
          </w:rPr>
          <w:fldChar w:fldCharType="separate"/>
        </w:r>
        <w:r w:rsidR="00DD54B7">
          <w:rPr>
            <w:noProof/>
          </w:rPr>
          <w:t>i</w:t>
        </w:r>
        <w:r>
          <w:rPr>
            <w:noProof/>
          </w:rPr>
          <w:fldChar w:fldCharType="end"/>
        </w:r>
      </w:p>
    </w:sdtContent>
  </w:sdt>
  <w:p w:rsidR="00657E2C" w:rsidRDefault="00657E2C" w14:paraId="27437995" w14:textId="7777777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E2C" w:rsidRDefault="00657E2C" w14:paraId="64967B2D" w14:textId="7777777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E2C" w:rsidRDefault="00657E2C" w14:paraId="353B85A2" w14:textId="77777777">
    <w:pPr>
      <w:pStyle w:val="Footer"/>
      <w:jc w:val="right"/>
    </w:pPr>
  </w:p>
  <w:p w:rsidR="00657E2C" w:rsidRDefault="00657E2C" w14:paraId="4782596A"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1035" w:rsidP="00877142" w:rsidRDefault="00881035" w14:paraId="75C5E1FC" w14:textId="77777777">
      <w:pPr>
        <w:spacing w:after="0" w:line="240" w:lineRule="auto"/>
      </w:pPr>
      <w:r>
        <w:separator/>
      </w:r>
    </w:p>
  </w:footnote>
  <w:footnote w:type="continuationSeparator" w:id="0">
    <w:p w:rsidR="00881035" w:rsidP="00877142" w:rsidRDefault="00881035" w14:paraId="72076E84"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E2C" w:rsidRDefault="00657E2C" w14:paraId="479A668A" w14:textId="7777777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E2C" w:rsidRDefault="00657E2C" w14:paraId="40E69823" w14:textId="777777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E2C" w:rsidRDefault="00657E2C" w14:paraId="7ECD4BAA" w14:textId="777777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DDEC6BD2"/>
    <w:lvl w:ilvl="0">
      <w:start w:val="1"/>
      <w:numFmt w:val="bullet"/>
      <w:pStyle w:val="ListBullet3"/>
      <w:lvlText w:val="o"/>
      <w:lvlJc w:val="left"/>
      <w:pPr>
        <w:ind w:left="1440" w:hanging="360"/>
      </w:pPr>
      <w:rPr>
        <w:rFonts w:hint="default" w:ascii="Courier New" w:hAnsi="Courier New" w:cs="Courier New"/>
      </w:rPr>
    </w:lvl>
  </w:abstractNum>
  <w:abstractNum w:abstractNumId="1">
    <w:nsid w:val="FFFFFF83"/>
    <w:multiLevelType w:val="singleLevel"/>
    <w:tmpl w:val="EBD04672"/>
    <w:lvl w:ilvl="0">
      <w:start w:val="1"/>
      <w:numFmt w:val="bullet"/>
      <w:pStyle w:val="ListBullet2"/>
      <w:lvlText w:val=""/>
      <w:lvlJc w:val="left"/>
      <w:pPr>
        <w:ind w:left="1080" w:hanging="360"/>
      </w:pPr>
      <w:rPr>
        <w:rFonts w:hint="default" w:ascii="Symbol" w:hAnsi="Symbol"/>
      </w:rPr>
    </w:lvl>
  </w:abstractNum>
  <w:abstractNum w:abstractNumId="2">
    <w:nsid w:val="FFFFFF89"/>
    <w:multiLevelType w:val="singleLevel"/>
    <w:tmpl w:val="CEFAF986"/>
    <w:lvl w:ilvl="0">
      <w:start w:val="1"/>
      <w:numFmt w:val="bullet"/>
      <w:pStyle w:val="ListBullet"/>
      <w:lvlText w:val="−"/>
      <w:lvlJc w:val="left"/>
      <w:pPr>
        <w:ind w:left="360" w:hanging="360"/>
      </w:pPr>
      <w:rPr>
        <w:rFonts w:hint="default" w:ascii="Times New Roman" w:hAnsi="Times New Roman" w:cs="Times New Roman"/>
      </w:rPr>
    </w:lvl>
  </w:abstractNum>
  <w:abstractNum w:abstractNumId="3">
    <w:nsid w:val="00A736FF"/>
    <w:multiLevelType w:val="hybridMultilevel"/>
    <w:tmpl w:val="4C18BB08"/>
    <w:lvl w:ilvl="0" w:tplc="7F4C26E0">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nsid w:val="01DC76CE"/>
    <w:multiLevelType w:val="hybridMultilevel"/>
    <w:tmpl w:val="42D444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nsid w:val="038B2A9F"/>
    <w:multiLevelType w:val="hybridMultilevel"/>
    <w:tmpl w:val="9C4240FA"/>
    <w:lvl w:ilvl="0" w:tplc="7F4C26E0">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nsid w:val="0413704F"/>
    <w:multiLevelType w:val="hybridMultilevel"/>
    <w:tmpl w:val="BF76C8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05C62646"/>
    <w:multiLevelType w:val="hybridMultilevel"/>
    <w:tmpl w:val="FE60621C"/>
    <w:lvl w:ilvl="0" w:tplc="04090001">
      <w:start w:val="1"/>
      <w:numFmt w:val="bullet"/>
      <w:lvlText w:val=""/>
      <w:lvlJc w:val="left"/>
      <w:pPr>
        <w:ind w:left="792" w:hanging="360"/>
      </w:pPr>
      <w:rPr>
        <w:rFonts w:hint="default" w:ascii="Symbol" w:hAnsi="Symbol"/>
      </w:rPr>
    </w:lvl>
    <w:lvl w:ilvl="1" w:tplc="04090003" w:tentative="1">
      <w:start w:val="1"/>
      <w:numFmt w:val="bullet"/>
      <w:lvlText w:val="o"/>
      <w:lvlJc w:val="left"/>
      <w:pPr>
        <w:ind w:left="1512" w:hanging="360"/>
      </w:pPr>
      <w:rPr>
        <w:rFonts w:hint="default" w:ascii="Courier New" w:hAnsi="Courier New" w:cs="Courier New"/>
      </w:rPr>
    </w:lvl>
    <w:lvl w:ilvl="2" w:tplc="04090005" w:tentative="1">
      <w:start w:val="1"/>
      <w:numFmt w:val="bullet"/>
      <w:lvlText w:val=""/>
      <w:lvlJc w:val="left"/>
      <w:pPr>
        <w:ind w:left="2232" w:hanging="360"/>
      </w:pPr>
      <w:rPr>
        <w:rFonts w:hint="default" w:ascii="Wingdings" w:hAnsi="Wingdings"/>
      </w:rPr>
    </w:lvl>
    <w:lvl w:ilvl="3" w:tplc="04090001" w:tentative="1">
      <w:start w:val="1"/>
      <w:numFmt w:val="bullet"/>
      <w:lvlText w:val=""/>
      <w:lvlJc w:val="left"/>
      <w:pPr>
        <w:ind w:left="2952" w:hanging="360"/>
      </w:pPr>
      <w:rPr>
        <w:rFonts w:hint="default" w:ascii="Symbol" w:hAnsi="Symbol"/>
      </w:rPr>
    </w:lvl>
    <w:lvl w:ilvl="4" w:tplc="04090003" w:tentative="1">
      <w:start w:val="1"/>
      <w:numFmt w:val="bullet"/>
      <w:lvlText w:val="o"/>
      <w:lvlJc w:val="left"/>
      <w:pPr>
        <w:ind w:left="3672" w:hanging="360"/>
      </w:pPr>
      <w:rPr>
        <w:rFonts w:hint="default" w:ascii="Courier New" w:hAnsi="Courier New" w:cs="Courier New"/>
      </w:rPr>
    </w:lvl>
    <w:lvl w:ilvl="5" w:tplc="04090005" w:tentative="1">
      <w:start w:val="1"/>
      <w:numFmt w:val="bullet"/>
      <w:lvlText w:val=""/>
      <w:lvlJc w:val="left"/>
      <w:pPr>
        <w:ind w:left="4392" w:hanging="360"/>
      </w:pPr>
      <w:rPr>
        <w:rFonts w:hint="default" w:ascii="Wingdings" w:hAnsi="Wingdings"/>
      </w:rPr>
    </w:lvl>
    <w:lvl w:ilvl="6" w:tplc="04090001" w:tentative="1">
      <w:start w:val="1"/>
      <w:numFmt w:val="bullet"/>
      <w:lvlText w:val=""/>
      <w:lvlJc w:val="left"/>
      <w:pPr>
        <w:ind w:left="5112" w:hanging="360"/>
      </w:pPr>
      <w:rPr>
        <w:rFonts w:hint="default" w:ascii="Symbol" w:hAnsi="Symbol"/>
      </w:rPr>
    </w:lvl>
    <w:lvl w:ilvl="7" w:tplc="04090003" w:tentative="1">
      <w:start w:val="1"/>
      <w:numFmt w:val="bullet"/>
      <w:lvlText w:val="o"/>
      <w:lvlJc w:val="left"/>
      <w:pPr>
        <w:ind w:left="5832" w:hanging="360"/>
      </w:pPr>
      <w:rPr>
        <w:rFonts w:hint="default" w:ascii="Courier New" w:hAnsi="Courier New" w:cs="Courier New"/>
      </w:rPr>
    </w:lvl>
    <w:lvl w:ilvl="8" w:tplc="04090005" w:tentative="1">
      <w:start w:val="1"/>
      <w:numFmt w:val="bullet"/>
      <w:lvlText w:val=""/>
      <w:lvlJc w:val="left"/>
      <w:pPr>
        <w:ind w:left="6552" w:hanging="360"/>
      </w:pPr>
      <w:rPr>
        <w:rFonts w:hint="default" w:ascii="Wingdings" w:hAnsi="Wingdings"/>
      </w:rPr>
    </w:lvl>
  </w:abstractNum>
  <w:abstractNum w:abstractNumId="8">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D2358D"/>
    <w:multiLevelType w:val="hybridMultilevel"/>
    <w:tmpl w:val="1D6AEDB6"/>
    <w:lvl w:ilvl="0" w:tplc="0409000D">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nsid w:val="1964412F"/>
    <w:multiLevelType w:val="hybridMultilevel"/>
    <w:tmpl w:val="F7C4A92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
    <w:nsid w:val="23E66910"/>
    <w:multiLevelType w:val="hybridMultilevel"/>
    <w:tmpl w:val="CF220522"/>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13">
    <w:nsid w:val="244F30E2"/>
    <w:multiLevelType w:val="hybridMultilevel"/>
    <w:tmpl w:val="3AD442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nsid w:val="26CD36E0"/>
    <w:multiLevelType w:val="hybridMultilevel"/>
    <w:tmpl w:val="671874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nsid w:val="2F8D7A83"/>
    <w:multiLevelType w:val="hybridMultilevel"/>
    <w:tmpl w:val="A5FAFD7A"/>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16">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B638C3"/>
    <w:multiLevelType w:val="hybridMultilevel"/>
    <w:tmpl w:val="0E90EB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347F29C8"/>
    <w:multiLevelType w:val="hybridMultilevel"/>
    <w:tmpl w:val="3B2EBCBE"/>
    <w:lvl w:ilvl="0" w:tplc="04090001">
      <w:start w:val="1"/>
      <w:numFmt w:val="bullet"/>
      <w:lvlText w:val=""/>
      <w:lvlJc w:val="left"/>
      <w:pPr>
        <w:ind w:left="1146" w:hanging="360"/>
      </w:pPr>
      <w:rPr>
        <w:rFonts w:hint="default" w:ascii="Symbol" w:hAnsi="Symbol"/>
      </w:rPr>
    </w:lvl>
    <w:lvl w:ilvl="1" w:tplc="04090003" w:tentative="1">
      <w:start w:val="1"/>
      <w:numFmt w:val="bullet"/>
      <w:lvlText w:val="o"/>
      <w:lvlJc w:val="left"/>
      <w:pPr>
        <w:ind w:left="1866" w:hanging="360"/>
      </w:pPr>
      <w:rPr>
        <w:rFonts w:hint="default" w:ascii="Courier New" w:hAnsi="Courier New" w:cs="Courier New"/>
      </w:rPr>
    </w:lvl>
    <w:lvl w:ilvl="2" w:tplc="04090005" w:tentative="1">
      <w:start w:val="1"/>
      <w:numFmt w:val="bullet"/>
      <w:lvlText w:val=""/>
      <w:lvlJc w:val="left"/>
      <w:pPr>
        <w:ind w:left="2586" w:hanging="360"/>
      </w:pPr>
      <w:rPr>
        <w:rFonts w:hint="default" w:ascii="Wingdings" w:hAnsi="Wingdings"/>
      </w:rPr>
    </w:lvl>
    <w:lvl w:ilvl="3" w:tplc="04090001" w:tentative="1">
      <w:start w:val="1"/>
      <w:numFmt w:val="bullet"/>
      <w:lvlText w:val=""/>
      <w:lvlJc w:val="left"/>
      <w:pPr>
        <w:ind w:left="3306" w:hanging="360"/>
      </w:pPr>
      <w:rPr>
        <w:rFonts w:hint="default" w:ascii="Symbol" w:hAnsi="Symbol"/>
      </w:rPr>
    </w:lvl>
    <w:lvl w:ilvl="4" w:tplc="04090003" w:tentative="1">
      <w:start w:val="1"/>
      <w:numFmt w:val="bullet"/>
      <w:lvlText w:val="o"/>
      <w:lvlJc w:val="left"/>
      <w:pPr>
        <w:ind w:left="4026" w:hanging="360"/>
      </w:pPr>
      <w:rPr>
        <w:rFonts w:hint="default" w:ascii="Courier New" w:hAnsi="Courier New" w:cs="Courier New"/>
      </w:rPr>
    </w:lvl>
    <w:lvl w:ilvl="5" w:tplc="04090005" w:tentative="1">
      <w:start w:val="1"/>
      <w:numFmt w:val="bullet"/>
      <w:lvlText w:val=""/>
      <w:lvlJc w:val="left"/>
      <w:pPr>
        <w:ind w:left="4746" w:hanging="360"/>
      </w:pPr>
      <w:rPr>
        <w:rFonts w:hint="default" w:ascii="Wingdings" w:hAnsi="Wingdings"/>
      </w:rPr>
    </w:lvl>
    <w:lvl w:ilvl="6" w:tplc="04090001" w:tentative="1">
      <w:start w:val="1"/>
      <w:numFmt w:val="bullet"/>
      <w:lvlText w:val=""/>
      <w:lvlJc w:val="left"/>
      <w:pPr>
        <w:ind w:left="5466" w:hanging="360"/>
      </w:pPr>
      <w:rPr>
        <w:rFonts w:hint="default" w:ascii="Symbol" w:hAnsi="Symbol"/>
      </w:rPr>
    </w:lvl>
    <w:lvl w:ilvl="7" w:tplc="04090003" w:tentative="1">
      <w:start w:val="1"/>
      <w:numFmt w:val="bullet"/>
      <w:lvlText w:val="o"/>
      <w:lvlJc w:val="left"/>
      <w:pPr>
        <w:ind w:left="6186" w:hanging="360"/>
      </w:pPr>
      <w:rPr>
        <w:rFonts w:hint="default" w:ascii="Courier New" w:hAnsi="Courier New" w:cs="Courier New"/>
      </w:rPr>
    </w:lvl>
    <w:lvl w:ilvl="8" w:tplc="04090005" w:tentative="1">
      <w:start w:val="1"/>
      <w:numFmt w:val="bullet"/>
      <w:lvlText w:val=""/>
      <w:lvlJc w:val="left"/>
      <w:pPr>
        <w:ind w:left="6906" w:hanging="360"/>
      </w:pPr>
      <w:rPr>
        <w:rFonts w:hint="default" w:ascii="Wingdings" w:hAnsi="Wingdings"/>
      </w:rPr>
    </w:lvl>
  </w:abstractNum>
  <w:abstractNum w:abstractNumId="19">
    <w:nsid w:val="37DE0289"/>
    <w:multiLevelType w:val="hybridMultilevel"/>
    <w:tmpl w:val="BEDA24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3C3742DD"/>
    <w:multiLevelType w:val="hybridMultilevel"/>
    <w:tmpl w:val="9C5AC6AA"/>
    <w:lvl w:ilvl="0" w:tplc="04090001">
      <w:start w:val="1"/>
      <w:numFmt w:val="bullet"/>
      <w:lvlText w:val=""/>
      <w:lvlJc w:val="left"/>
      <w:pPr>
        <w:ind w:left="1146" w:hanging="360"/>
      </w:pPr>
      <w:rPr>
        <w:rFonts w:hint="default" w:ascii="Symbol" w:hAnsi="Symbol"/>
      </w:rPr>
    </w:lvl>
    <w:lvl w:ilvl="1" w:tplc="04090003" w:tentative="1">
      <w:start w:val="1"/>
      <w:numFmt w:val="bullet"/>
      <w:lvlText w:val="o"/>
      <w:lvlJc w:val="left"/>
      <w:pPr>
        <w:ind w:left="1866" w:hanging="360"/>
      </w:pPr>
      <w:rPr>
        <w:rFonts w:hint="default" w:ascii="Courier New" w:hAnsi="Courier New" w:cs="Courier New"/>
      </w:rPr>
    </w:lvl>
    <w:lvl w:ilvl="2" w:tplc="04090005" w:tentative="1">
      <w:start w:val="1"/>
      <w:numFmt w:val="bullet"/>
      <w:lvlText w:val=""/>
      <w:lvlJc w:val="left"/>
      <w:pPr>
        <w:ind w:left="2586" w:hanging="360"/>
      </w:pPr>
      <w:rPr>
        <w:rFonts w:hint="default" w:ascii="Wingdings" w:hAnsi="Wingdings"/>
      </w:rPr>
    </w:lvl>
    <w:lvl w:ilvl="3" w:tplc="04090001" w:tentative="1">
      <w:start w:val="1"/>
      <w:numFmt w:val="bullet"/>
      <w:lvlText w:val=""/>
      <w:lvlJc w:val="left"/>
      <w:pPr>
        <w:ind w:left="3306" w:hanging="360"/>
      </w:pPr>
      <w:rPr>
        <w:rFonts w:hint="default" w:ascii="Symbol" w:hAnsi="Symbol"/>
      </w:rPr>
    </w:lvl>
    <w:lvl w:ilvl="4" w:tplc="04090003" w:tentative="1">
      <w:start w:val="1"/>
      <w:numFmt w:val="bullet"/>
      <w:lvlText w:val="o"/>
      <w:lvlJc w:val="left"/>
      <w:pPr>
        <w:ind w:left="4026" w:hanging="360"/>
      </w:pPr>
      <w:rPr>
        <w:rFonts w:hint="default" w:ascii="Courier New" w:hAnsi="Courier New" w:cs="Courier New"/>
      </w:rPr>
    </w:lvl>
    <w:lvl w:ilvl="5" w:tplc="04090005" w:tentative="1">
      <w:start w:val="1"/>
      <w:numFmt w:val="bullet"/>
      <w:lvlText w:val=""/>
      <w:lvlJc w:val="left"/>
      <w:pPr>
        <w:ind w:left="4746" w:hanging="360"/>
      </w:pPr>
      <w:rPr>
        <w:rFonts w:hint="default" w:ascii="Wingdings" w:hAnsi="Wingdings"/>
      </w:rPr>
    </w:lvl>
    <w:lvl w:ilvl="6" w:tplc="04090001" w:tentative="1">
      <w:start w:val="1"/>
      <w:numFmt w:val="bullet"/>
      <w:lvlText w:val=""/>
      <w:lvlJc w:val="left"/>
      <w:pPr>
        <w:ind w:left="5466" w:hanging="360"/>
      </w:pPr>
      <w:rPr>
        <w:rFonts w:hint="default" w:ascii="Symbol" w:hAnsi="Symbol"/>
      </w:rPr>
    </w:lvl>
    <w:lvl w:ilvl="7" w:tplc="04090003" w:tentative="1">
      <w:start w:val="1"/>
      <w:numFmt w:val="bullet"/>
      <w:lvlText w:val="o"/>
      <w:lvlJc w:val="left"/>
      <w:pPr>
        <w:ind w:left="6186" w:hanging="360"/>
      </w:pPr>
      <w:rPr>
        <w:rFonts w:hint="default" w:ascii="Courier New" w:hAnsi="Courier New" w:cs="Courier New"/>
      </w:rPr>
    </w:lvl>
    <w:lvl w:ilvl="8" w:tplc="04090005" w:tentative="1">
      <w:start w:val="1"/>
      <w:numFmt w:val="bullet"/>
      <w:lvlText w:val=""/>
      <w:lvlJc w:val="left"/>
      <w:pPr>
        <w:ind w:left="6906" w:hanging="360"/>
      </w:pPr>
      <w:rPr>
        <w:rFonts w:hint="default" w:ascii="Wingdings" w:hAnsi="Wingdings"/>
      </w:rPr>
    </w:lvl>
  </w:abstractNum>
  <w:abstractNum w:abstractNumId="21">
    <w:nsid w:val="3F3471A7"/>
    <w:multiLevelType w:val="hybridMultilevel"/>
    <w:tmpl w:val="CB1A5332"/>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22">
    <w:nsid w:val="410C3AAC"/>
    <w:multiLevelType w:val="hybridMultilevel"/>
    <w:tmpl w:val="533EFE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nsid w:val="41E65BEE"/>
    <w:multiLevelType w:val="hybridMultilevel"/>
    <w:tmpl w:val="17E64B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nsid w:val="47C33F25"/>
    <w:multiLevelType w:val="hybridMultilevel"/>
    <w:tmpl w:val="393C32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nsid w:val="49324DA8"/>
    <w:multiLevelType w:val="hybridMultilevel"/>
    <w:tmpl w:val="4872B1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nsid w:val="4C8606FD"/>
    <w:multiLevelType w:val="hybridMultilevel"/>
    <w:tmpl w:val="70F49E4E"/>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27">
    <w:nsid w:val="4DE17704"/>
    <w:multiLevelType w:val="hybridMultilevel"/>
    <w:tmpl w:val="9A7E562E"/>
    <w:lvl w:ilvl="0" w:tplc="BF7C9C02">
      <w:numFmt w:val="bullet"/>
      <w:lvlText w:val="-"/>
      <w:lvlJc w:val="left"/>
      <w:pPr>
        <w:ind w:left="1080" w:hanging="360"/>
      </w:pPr>
      <w:rPr>
        <w:rFonts w:hint="default" w:ascii="Times New Roman" w:hAnsi="Times New Roman"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8">
    <w:nsid w:val="52FE0E35"/>
    <w:multiLevelType w:val="hybridMultilevel"/>
    <w:tmpl w:val="885EE4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nsid w:val="54754552"/>
    <w:multiLevelType w:val="hybridMultilevel"/>
    <w:tmpl w:val="506499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nsid w:val="55835224"/>
    <w:multiLevelType w:val="hybridMultilevel"/>
    <w:tmpl w:val="027838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nsid w:val="559C7B3F"/>
    <w:multiLevelType w:val="hybridMultilevel"/>
    <w:tmpl w:val="0B56312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2">
    <w:nsid w:val="563A3B34"/>
    <w:multiLevelType w:val="hybridMultilevel"/>
    <w:tmpl w:val="DE285B9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3">
    <w:nsid w:val="59E144A9"/>
    <w:multiLevelType w:val="hybridMultilevel"/>
    <w:tmpl w:val="87E84A56"/>
    <w:lvl w:ilvl="0" w:tplc="7F4C26E0">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4">
    <w:nsid w:val="5B5F0682"/>
    <w:multiLevelType w:val="hybridMultilevel"/>
    <w:tmpl w:val="AF1A25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nsid w:val="5D2A657A"/>
    <w:multiLevelType w:val="hybridMultilevel"/>
    <w:tmpl w:val="8146E6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nsid w:val="5F214145"/>
    <w:multiLevelType w:val="hybridMultilevel"/>
    <w:tmpl w:val="CDC6B8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nsid w:val="5F660E46"/>
    <w:multiLevelType w:val="hybridMultilevel"/>
    <w:tmpl w:val="A91AE7B8"/>
    <w:lvl w:ilvl="0" w:tplc="04090001">
      <w:start w:val="1"/>
      <w:numFmt w:val="bullet"/>
      <w:lvlText w:val=""/>
      <w:lvlJc w:val="left"/>
      <w:pPr>
        <w:ind w:left="1220" w:hanging="360"/>
      </w:pPr>
      <w:rPr>
        <w:rFonts w:hint="default" w:ascii="Symbol" w:hAnsi="Symbol"/>
      </w:rPr>
    </w:lvl>
    <w:lvl w:ilvl="1" w:tplc="04090003">
      <w:start w:val="1"/>
      <w:numFmt w:val="bullet"/>
      <w:lvlText w:val="o"/>
      <w:lvlJc w:val="left"/>
      <w:pPr>
        <w:ind w:left="1940" w:hanging="360"/>
      </w:pPr>
      <w:rPr>
        <w:rFonts w:hint="default" w:ascii="Courier New" w:hAnsi="Courier New" w:cs="Courier New"/>
      </w:rPr>
    </w:lvl>
    <w:lvl w:ilvl="2" w:tplc="04090005">
      <w:start w:val="1"/>
      <w:numFmt w:val="bullet"/>
      <w:lvlText w:val=""/>
      <w:lvlJc w:val="left"/>
      <w:pPr>
        <w:ind w:left="2660" w:hanging="360"/>
      </w:pPr>
      <w:rPr>
        <w:rFonts w:hint="default" w:ascii="Wingdings" w:hAnsi="Wingdings"/>
      </w:rPr>
    </w:lvl>
    <w:lvl w:ilvl="3" w:tplc="04090001" w:tentative="1">
      <w:start w:val="1"/>
      <w:numFmt w:val="bullet"/>
      <w:lvlText w:val=""/>
      <w:lvlJc w:val="left"/>
      <w:pPr>
        <w:ind w:left="3380" w:hanging="360"/>
      </w:pPr>
      <w:rPr>
        <w:rFonts w:hint="default" w:ascii="Symbol" w:hAnsi="Symbol"/>
      </w:rPr>
    </w:lvl>
    <w:lvl w:ilvl="4" w:tplc="04090003" w:tentative="1">
      <w:start w:val="1"/>
      <w:numFmt w:val="bullet"/>
      <w:lvlText w:val="o"/>
      <w:lvlJc w:val="left"/>
      <w:pPr>
        <w:ind w:left="4100" w:hanging="360"/>
      </w:pPr>
      <w:rPr>
        <w:rFonts w:hint="default" w:ascii="Courier New" w:hAnsi="Courier New" w:cs="Courier New"/>
      </w:rPr>
    </w:lvl>
    <w:lvl w:ilvl="5" w:tplc="04090005" w:tentative="1">
      <w:start w:val="1"/>
      <w:numFmt w:val="bullet"/>
      <w:lvlText w:val=""/>
      <w:lvlJc w:val="left"/>
      <w:pPr>
        <w:ind w:left="4820" w:hanging="360"/>
      </w:pPr>
      <w:rPr>
        <w:rFonts w:hint="default" w:ascii="Wingdings" w:hAnsi="Wingdings"/>
      </w:rPr>
    </w:lvl>
    <w:lvl w:ilvl="6" w:tplc="04090001" w:tentative="1">
      <w:start w:val="1"/>
      <w:numFmt w:val="bullet"/>
      <w:lvlText w:val=""/>
      <w:lvlJc w:val="left"/>
      <w:pPr>
        <w:ind w:left="5540" w:hanging="360"/>
      </w:pPr>
      <w:rPr>
        <w:rFonts w:hint="default" w:ascii="Symbol" w:hAnsi="Symbol"/>
      </w:rPr>
    </w:lvl>
    <w:lvl w:ilvl="7" w:tplc="04090003" w:tentative="1">
      <w:start w:val="1"/>
      <w:numFmt w:val="bullet"/>
      <w:lvlText w:val="o"/>
      <w:lvlJc w:val="left"/>
      <w:pPr>
        <w:ind w:left="6260" w:hanging="360"/>
      </w:pPr>
      <w:rPr>
        <w:rFonts w:hint="default" w:ascii="Courier New" w:hAnsi="Courier New" w:cs="Courier New"/>
      </w:rPr>
    </w:lvl>
    <w:lvl w:ilvl="8" w:tplc="04090005" w:tentative="1">
      <w:start w:val="1"/>
      <w:numFmt w:val="bullet"/>
      <w:lvlText w:val=""/>
      <w:lvlJc w:val="left"/>
      <w:pPr>
        <w:ind w:left="6980" w:hanging="360"/>
      </w:pPr>
      <w:rPr>
        <w:rFonts w:hint="default" w:ascii="Wingdings" w:hAnsi="Wingdings"/>
      </w:rPr>
    </w:lvl>
  </w:abstractNum>
  <w:abstractNum w:abstractNumId="38">
    <w:nsid w:val="600023E4"/>
    <w:multiLevelType w:val="hybridMultilevel"/>
    <w:tmpl w:val="51664AE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9">
    <w:nsid w:val="62437A11"/>
    <w:multiLevelType w:val="hybridMultilevel"/>
    <w:tmpl w:val="77C0621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nsid w:val="65E415DA"/>
    <w:multiLevelType w:val="hybridMultilevel"/>
    <w:tmpl w:val="019C30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nsid w:val="66EA66B3"/>
    <w:multiLevelType w:val="hybridMultilevel"/>
    <w:tmpl w:val="690A19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nsid w:val="6EE22DB5"/>
    <w:multiLevelType w:val="hybridMultilevel"/>
    <w:tmpl w:val="442A5C4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3">
    <w:nsid w:val="70D03A93"/>
    <w:multiLevelType w:val="hybridMultilevel"/>
    <w:tmpl w:val="A39E7E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nsid w:val="71C847A8"/>
    <w:multiLevelType w:val="hybridMultilevel"/>
    <w:tmpl w:val="97C845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nsid w:val="73460743"/>
    <w:multiLevelType w:val="hybridMultilevel"/>
    <w:tmpl w:val="7F044A84"/>
    <w:lvl w:ilvl="0" w:tplc="7F4C26E0">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6">
    <w:nsid w:val="793116B2"/>
    <w:multiLevelType w:val="hybridMultilevel"/>
    <w:tmpl w:val="DBF4DF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 w:numId="4">
    <w:abstractNumId w:val="10"/>
  </w:num>
  <w:num w:numId="5">
    <w:abstractNumId w:val="37"/>
  </w:num>
  <w:num w:numId="6">
    <w:abstractNumId w:val="16"/>
  </w:num>
  <w:num w:numId="7">
    <w:abstractNumId w:val="8"/>
  </w:num>
  <w:num w:numId="8">
    <w:abstractNumId w:val="27"/>
  </w:num>
  <w:num w:numId="9">
    <w:abstractNumId w:val="11"/>
  </w:num>
  <w:num w:numId="10">
    <w:abstractNumId w:val="42"/>
  </w:num>
  <w:num w:numId="11">
    <w:abstractNumId w:val="38"/>
  </w:num>
  <w:num w:numId="12">
    <w:abstractNumId w:val="32"/>
  </w:num>
  <w:num w:numId="13">
    <w:abstractNumId w:val="31"/>
  </w:num>
  <w:num w:numId="14">
    <w:abstractNumId w:val="13"/>
  </w:num>
  <w:num w:numId="15">
    <w:abstractNumId w:val="19"/>
  </w:num>
  <w:num w:numId="16">
    <w:abstractNumId w:val="23"/>
  </w:num>
  <w:num w:numId="17">
    <w:abstractNumId w:val="22"/>
  </w:num>
  <w:num w:numId="18">
    <w:abstractNumId w:val="25"/>
  </w:num>
  <w:num w:numId="19">
    <w:abstractNumId w:val="17"/>
  </w:num>
  <w:num w:numId="20">
    <w:abstractNumId w:val="44"/>
  </w:num>
  <w:num w:numId="21">
    <w:abstractNumId w:val="9"/>
  </w:num>
  <w:num w:numId="22">
    <w:abstractNumId w:val="34"/>
  </w:num>
  <w:num w:numId="23">
    <w:abstractNumId w:val="40"/>
  </w:num>
  <w:num w:numId="24">
    <w:abstractNumId w:val="18"/>
  </w:num>
  <w:num w:numId="25">
    <w:abstractNumId w:val="30"/>
  </w:num>
  <w:num w:numId="26">
    <w:abstractNumId w:val="4"/>
  </w:num>
  <w:num w:numId="27">
    <w:abstractNumId w:val="41"/>
  </w:num>
  <w:num w:numId="28">
    <w:abstractNumId w:val="20"/>
  </w:num>
  <w:num w:numId="29">
    <w:abstractNumId w:val="43"/>
  </w:num>
  <w:num w:numId="30">
    <w:abstractNumId w:val="12"/>
  </w:num>
  <w:num w:numId="31">
    <w:abstractNumId w:val="26"/>
  </w:num>
  <w:num w:numId="32">
    <w:abstractNumId w:val="6"/>
  </w:num>
  <w:num w:numId="33">
    <w:abstractNumId w:val="29"/>
  </w:num>
  <w:num w:numId="34">
    <w:abstractNumId w:val="45"/>
  </w:num>
  <w:num w:numId="35">
    <w:abstractNumId w:val="33"/>
  </w:num>
  <w:num w:numId="36">
    <w:abstractNumId w:val="14"/>
  </w:num>
  <w:num w:numId="37">
    <w:abstractNumId w:val="7"/>
  </w:num>
  <w:num w:numId="38">
    <w:abstractNumId w:val="46"/>
  </w:num>
  <w:num w:numId="39">
    <w:abstractNumId w:val="28"/>
  </w:num>
  <w:num w:numId="40">
    <w:abstractNumId w:val="21"/>
  </w:num>
  <w:num w:numId="41">
    <w:abstractNumId w:val="15"/>
  </w:num>
  <w:num w:numId="42">
    <w:abstractNumId w:val="24"/>
  </w:num>
  <w:num w:numId="43">
    <w:abstractNumId w:val="35"/>
  </w:num>
  <w:num w:numId="44">
    <w:abstractNumId w:val="3"/>
  </w:num>
  <w:num w:numId="45">
    <w:abstractNumId w:val="5"/>
  </w:num>
  <w:num w:numId="46">
    <w:abstractNumId w:val="36"/>
  </w:num>
  <w:num w:numId="47">
    <w:abstractNumId w:val="39"/>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1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19CF"/>
    <w:rsid w:val="00000B07"/>
    <w:rsid w:val="00000E39"/>
    <w:rsid w:val="0000126D"/>
    <w:rsid w:val="00001909"/>
    <w:rsid w:val="00003543"/>
    <w:rsid w:val="000069C7"/>
    <w:rsid w:val="00010CDB"/>
    <w:rsid w:val="000141B1"/>
    <w:rsid w:val="000153B1"/>
    <w:rsid w:val="0001618C"/>
    <w:rsid w:val="00017E99"/>
    <w:rsid w:val="00020BE9"/>
    <w:rsid w:val="00021A81"/>
    <w:rsid w:val="00023B83"/>
    <w:rsid w:val="000247A9"/>
    <w:rsid w:val="00026018"/>
    <w:rsid w:val="00026080"/>
    <w:rsid w:val="00026DA0"/>
    <w:rsid w:val="00027C8A"/>
    <w:rsid w:val="00033DE3"/>
    <w:rsid w:val="0003494B"/>
    <w:rsid w:val="00036E0F"/>
    <w:rsid w:val="00043C54"/>
    <w:rsid w:val="000451E2"/>
    <w:rsid w:val="000458A3"/>
    <w:rsid w:val="00046BF8"/>
    <w:rsid w:val="00055CD7"/>
    <w:rsid w:val="00056422"/>
    <w:rsid w:val="0005749E"/>
    <w:rsid w:val="00057DFD"/>
    <w:rsid w:val="000603BD"/>
    <w:rsid w:val="000617F0"/>
    <w:rsid w:val="000625DF"/>
    <w:rsid w:val="00063C51"/>
    <w:rsid w:val="00065B2E"/>
    <w:rsid w:val="00065DB6"/>
    <w:rsid w:val="00066961"/>
    <w:rsid w:val="000704C0"/>
    <w:rsid w:val="00072F60"/>
    <w:rsid w:val="000739A3"/>
    <w:rsid w:val="00074C8C"/>
    <w:rsid w:val="00075C89"/>
    <w:rsid w:val="00076E75"/>
    <w:rsid w:val="0007702E"/>
    <w:rsid w:val="00077399"/>
    <w:rsid w:val="00077E54"/>
    <w:rsid w:val="0008225C"/>
    <w:rsid w:val="000822FA"/>
    <w:rsid w:val="0008354F"/>
    <w:rsid w:val="00084850"/>
    <w:rsid w:val="00086304"/>
    <w:rsid w:val="0009262A"/>
    <w:rsid w:val="000926D4"/>
    <w:rsid w:val="00094A53"/>
    <w:rsid w:val="00094FE4"/>
    <w:rsid w:val="000951D7"/>
    <w:rsid w:val="00095F34"/>
    <w:rsid w:val="00097398"/>
    <w:rsid w:val="00097C34"/>
    <w:rsid w:val="000A05B3"/>
    <w:rsid w:val="000A1874"/>
    <w:rsid w:val="000A5962"/>
    <w:rsid w:val="000A6135"/>
    <w:rsid w:val="000A6AF3"/>
    <w:rsid w:val="000A6ED2"/>
    <w:rsid w:val="000A7256"/>
    <w:rsid w:val="000A7272"/>
    <w:rsid w:val="000B0832"/>
    <w:rsid w:val="000B0DE3"/>
    <w:rsid w:val="000B21D0"/>
    <w:rsid w:val="000B3EDE"/>
    <w:rsid w:val="000B6F96"/>
    <w:rsid w:val="000B7749"/>
    <w:rsid w:val="000C1E1D"/>
    <w:rsid w:val="000C2E68"/>
    <w:rsid w:val="000C42F1"/>
    <w:rsid w:val="000C6469"/>
    <w:rsid w:val="000C71D3"/>
    <w:rsid w:val="000D0A8C"/>
    <w:rsid w:val="000D2A6A"/>
    <w:rsid w:val="000E3631"/>
    <w:rsid w:val="000E3A4B"/>
    <w:rsid w:val="000E3F49"/>
    <w:rsid w:val="000E7E91"/>
    <w:rsid w:val="000E7F29"/>
    <w:rsid w:val="000F4630"/>
    <w:rsid w:val="00100940"/>
    <w:rsid w:val="00101160"/>
    <w:rsid w:val="0010238C"/>
    <w:rsid w:val="001025BE"/>
    <w:rsid w:val="0010482F"/>
    <w:rsid w:val="00106A91"/>
    <w:rsid w:val="00113757"/>
    <w:rsid w:val="00116B30"/>
    <w:rsid w:val="0012074D"/>
    <w:rsid w:val="00122CA7"/>
    <w:rsid w:val="00124054"/>
    <w:rsid w:val="00124C0C"/>
    <w:rsid w:val="00124D45"/>
    <w:rsid w:val="0012607A"/>
    <w:rsid w:val="0012678C"/>
    <w:rsid w:val="00131948"/>
    <w:rsid w:val="00131A30"/>
    <w:rsid w:val="00131B0E"/>
    <w:rsid w:val="00131C40"/>
    <w:rsid w:val="00132C85"/>
    <w:rsid w:val="001372C3"/>
    <w:rsid w:val="00137AB5"/>
    <w:rsid w:val="00137BF5"/>
    <w:rsid w:val="00137FAB"/>
    <w:rsid w:val="00140C11"/>
    <w:rsid w:val="00145C7F"/>
    <w:rsid w:val="001471DD"/>
    <w:rsid w:val="00147AF1"/>
    <w:rsid w:val="00147C58"/>
    <w:rsid w:val="00150DD6"/>
    <w:rsid w:val="00151AE8"/>
    <w:rsid w:val="00152131"/>
    <w:rsid w:val="0015417C"/>
    <w:rsid w:val="00154865"/>
    <w:rsid w:val="001558C9"/>
    <w:rsid w:val="0015634F"/>
    <w:rsid w:val="00160752"/>
    <w:rsid w:val="001620E5"/>
    <w:rsid w:val="00162A1B"/>
    <w:rsid w:val="00165DCF"/>
    <w:rsid w:val="001671A0"/>
    <w:rsid w:val="00177288"/>
    <w:rsid w:val="00177E98"/>
    <w:rsid w:val="001806D1"/>
    <w:rsid w:val="00180B97"/>
    <w:rsid w:val="00180C60"/>
    <w:rsid w:val="0018198E"/>
    <w:rsid w:val="001832D4"/>
    <w:rsid w:val="0018587B"/>
    <w:rsid w:val="00186024"/>
    <w:rsid w:val="00194288"/>
    <w:rsid w:val="0019484A"/>
    <w:rsid w:val="00194B74"/>
    <w:rsid w:val="001A38A3"/>
    <w:rsid w:val="001A4BD5"/>
    <w:rsid w:val="001A54B1"/>
    <w:rsid w:val="001A6954"/>
    <w:rsid w:val="001A6A50"/>
    <w:rsid w:val="001A6ED0"/>
    <w:rsid w:val="001A7A26"/>
    <w:rsid w:val="001B342A"/>
    <w:rsid w:val="001B55A1"/>
    <w:rsid w:val="001B64A1"/>
    <w:rsid w:val="001C0764"/>
    <w:rsid w:val="001C12B3"/>
    <w:rsid w:val="001C1CC2"/>
    <w:rsid w:val="001C5EEF"/>
    <w:rsid w:val="001C62CF"/>
    <w:rsid w:val="001D207E"/>
    <w:rsid w:val="001D2968"/>
    <w:rsid w:val="001D320E"/>
    <w:rsid w:val="001D371D"/>
    <w:rsid w:val="001D584C"/>
    <w:rsid w:val="001D67B9"/>
    <w:rsid w:val="001D6D4E"/>
    <w:rsid w:val="001D773A"/>
    <w:rsid w:val="001E3C8B"/>
    <w:rsid w:val="001E4C07"/>
    <w:rsid w:val="001E7940"/>
    <w:rsid w:val="001F026C"/>
    <w:rsid w:val="001F0C93"/>
    <w:rsid w:val="001F0D41"/>
    <w:rsid w:val="001F40BC"/>
    <w:rsid w:val="001F5FD2"/>
    <w:rsid w:val="001F637C"/>
    <w:rsid w:val="001F6728"/>
    <w:rsid w:val="002007FD"/>
    <w:rsid w:val="00206164"/>
    <w:rsid w:val="00206DBE"/>
    <w:rsid w:val="00206FB8"/>
    <w:rsid w:val="00207BC8"/>
    <w:rsid w:val="00224668"/>
    <w:rsid w:val="00224765"/>
    <w:rsid w:val="00224823"/>
    <w:rsid w:val="00224C4A"/>
    <w:rsid w:val="00224C5E"/>
    <w:rsid w:val="00224E3F"/>
    <w:rsid w:val="00225490"/>
    <w:rsid w:val="00227204"/>
    <w:rsid w:val="0023191E"/>
    <w:rsid w:val="002325C2"/>
    <w:rsid w:val="002337A1"/>
    <w:rsid w:val="0023412C"/>
    <w:rsid w:val="0023454D"/>
    <w:rsid w:val="00234D4C"/>
    <w:rsid w:val="0023697C"/>
    <w:rsid w:val="0024068D"/>
    <w:rsid w:val="002430B8"/>
    <w:rsid w:val="00245358"/>
    <w:rsid w:val="00246D8C"/>
    <w:rsid w:val="00247AB0"/>
    <w:rsid w:val="00251D11"/>
    <w:rsid w:val="00254301"/>
    <w:rsid w:val="00255648"/>
    <w:rsid w:val="00256FC0"/>
    <w:rsid w:val="00260362"/>
    <w:rsid w:val="002604A1"/>
    <w:rsid w:val="00260A2D"/>
    <w:rsid w:val="002613B3"/>
    <w:rsid w:val="0026635D"/>
    <w:rsid w:val="00271EF1"/>
    <w:rsid w:val="00276EAD"/>
    <w:rsid w:val="00281FD2"/>
    <w:rsid w:val="00282041"/>
    <w:rsid w:val="00282397"/>
    <w:rsid w:val="0028489F"/>
    <w:rsid w:val="0028620C"/>
    <w:rsid w:val="002879D2"/>
    <w:rsid w:val="00290EEF"/>
    <w:rsid w:val="002927CE"/>
    <w:rsid w:val="00293795"/>
    <w:rsid w:val="00294D08"/>
    <w:rsid w:val="00295B07"/>
    <w:rsid w:val="00296986"/>
    <w:rsid w:val="002A1600"/>
    <w:rsid w:val="002A1D3E"/>
    <w:rsid w:val="002A232D"/>
    <w:rsid w:val="002A26E2"/>
    <w:rsid w:val="002A2AE4"/>
    <w:rsid w:val="002A6145"/>
    <w:rsid w:val="002B083D"/>
    <w:rsid w:val="002B0982"/>
    <w:rsid w:val="002B44AF"/>
    <w:rsid w:val="002B607F"/>
    <w:rsid w:val="002B6849"/>
    <w:rsid w:val="002B6F6B"/>
    <w:rsid w:val="002B71B8"/>
    <w:rsid w:val="002B776B"/>
    <w:rsid w:val="002B7C2D"/>
    <w:rsid w:val="002C0779"/>
    <w:rsid w:val="002C0B6A"/>
    <w:rsid w:val="002C350B"/>
    <w:rsid w:val="002C483D"/>
    <w:rsid w:val="002D0E1F"/>
    <w:rsid w:val="002D3384"/>
    <w:rsid w:val="002D3D1B"/>
    <w:rsid w:val="002D48C2"/>
    <w:rsid w:val="002D51C1"/>
    <w:rsid w:val="002E2EE7"/>
    <w:rsid w:val="002E65B5"/>
    <w:rsid w:val="002F0000"/>
    <w:rsid w:val="002F227A"/>
    <w:rsid w:val="002F3225"/>
    <w:rsid w:val="002F6D0F"/>
    <w:rsid w:val="00300A5D"/>
    <w:rsid w:val="00301E82"/>
    <w:rsid w:val="0030535A"/>
    <w:rsid w:val="003064FD"/>
    <w:rsid w:val="00310C38"/>
    <w:rsid w:val="00311499"/>
    <w:rsid w:val="0031452D"/>
    <w:rsid w:val="003145BA"/>
    <w:rsid w:val="00315D76"/>
    <w:rsid w:val="00320523"/>
    <w:rsid w:val="00320609"/>
    <w:rsid w:val="00320D83"/>
    <w:rsid w:val="00322ECF"/>
    <w:rsid w:val="0033051E"/>
    <w:rsid w:val="003306AB"/>
    <w:rsid w:val="0033392C"/>
    <w:rsid w:val="00334CD6"/>
    <w:rsid w:val="0034077B"/>
    <w:rsid w:val="00341B06"/>
    <w:rsid w:val="00342562"/>
    <w:rsid w:val="00342C6E"/>
    <w:rsid w:val="00345315"/>
    <w:rsid w:val="00347A62"/>
    <w:rsid w:val="00351285"/>
    <w:rsid w:val="003537F5"/>
    <w:rsid w:val="00353903"/>
    <w:rsid w:val="003549DE"/>
    <w:rsid w:val="00355880"/>
    <w:rsid w:val="00355AC7"/>
    <w:rsid w:val="003567F4"/>
    <w:rsid w:val="00357B92"/>
    <w:rsid w:val="00362C50"/>
    <w:rsid w:val="00362F17"/>
    <w:rsid w:val="00362F59"/>
    <w:rsid w:val="0036566A"/>
    <w:rsid w:val="00365929"/>
    <w:rsid w:val="00366C73"/>
    <w:rsid w:val="00366D01"/>
    <w:rsid w:val="00367103"/>
    <w:rsid w:val="0037350F"/>
    <w:rsid w:val="00374FCD"/>
    <w:rsid w:val="00375014"/>
    <w:rsid w:val="003770A6"/>
    <w:rsid w:val="00377A4B"/>
    <w:rsid w:val="0038063B"/>
    <w:rsid w:val="0038298B"/>
    <w:rsid w:val="00382F5F"/>
    <w:rsid w:val="0038640F"/>
    <w:rsid w:val="00386847"/>
    <w:rsid w:val="003907CF"/>
    <w:rsid w:val="00391C74"/>
    <w:rsid w:val="00392A0F"/>
    <w:rsid w:val="00393DA8"/>
    <w:rsid w:val="00395597"/>
    <w:rsid w:val="003956D1"/>
    <w:rsid w:val="00397DB1"/>
    <w:rsid w:val="00397ECC"/>
    <w:rsid w:val="003A0F70"/>
    <w:rsid w:val="003A40FD"/>
    <w:rsid w:val="003A5B47"/>
    <w:rsid w:val="003A6345"/>
    <w:rsid w:val="003B58AE"/>
    <w:rsid w:val="003C439F"/>
    <w:rsid w:val="003C52A0"/>
    <w:rsid w:val="003C5E03"/>
    <w:rsid w:val="003C63B0"/>
    <w:rsid w:val="003C7735"/>
    <w:rsid w:val="003D24EC"/>
    <w:rsid w:val="003D6182"/>
    <w:rsid w:val="003E0964"/>
    <w:rsid w:val="003E1588"/>
    <w:rsid w:val="003E2A7E"/>
    <w:rsid w:val="003E2F4B"/>
    <w:rsid w:val="003E3B5E"/>
    <w:rsid w:val="003E4FE8"/>
    <w:rsid w:val="003E5AC6"/>
    <w:rsid w:val="003F38D0"/>
    <w:rsid w:val="003F4653"/>
    <w:rsid w:val="003F5A08"/>
    <w:rsid w:val="003F6649"/>
    <w:rsid w:val="00402284"/>
    <w:rsid w:val="00402B38"/>
    <w:rsid w:val="004049DA"/>
    <w:rsid w:val="00406FC7"/>
    <w:rsid w:val="00410136"/>
    <w:rsid w:val="0041090F"/>
    <w:rsid w:val="00411EC0"/>
    <w:rsid w:val="004130D3"/>
    <w:rsid w:val="00413B6E"/>
    <w:rsid w:val="00413F11"/>
    <w:rsid w:val="00414474"/>
    <w:rsid w:val="004146BA"/>
    <w:rsid w:val="00414FA6"/>
    <w:rsid w:val="00415742"/>
    <w:rsid w:val="0041790E"/>
    <w:rsid w:val="00417AD0"/>
    <w:rsid w:val="004202D8"/>
    <w:rsid w:val="00420BA4"/>
    <w:rsid w:val="00420EB1"/>
    <w:rsid w:val="00421401"/>
    <w:rsid w:val="00422586"/>
    <w:rsid w:val="004227DF"/>
    <w:rsid w:val="00422B53"/>
    <w:rsid w:val="00422E5F"/>
    <w:rsid w:val="00423482"/>
    <w:rsid w:val="00424822"/>
    <w:rsid w:val="004265EB"/>
    <w:rsid w:val="004277E8"/>
    <w:rsid w:val="0043415E"/>
    <w:rsid w:val="00435C27"/>
    <w:rsid w:val="004361E4"/>
    <w:rsid w:val="0044070A"/>
    <w:rsid w:val="00440B9E"/>
    <w:rsid w:val="00441209"/>
    <w:rsid w:val="00441354"/>
    <w:rsid w:val="00446398"/>
    <w:rsid w:val="00446528"/>
    <w:rsid w:val="00446B32"/>
    <w:rsid w:val="00450B1D"/>
    <w:rsid w:val="00451DE4"/>
    <w:rsid w:val="0045247B"/>
    <w:rsid w:val="004538D8"/>
    <w:rsid w:val="00454D42"/>
    <w:rsid w:val="00455238"/>
    <w:rsid w:val="00455526"/>
    <w:rsid w:val="004562CB"/>
    <w:rsid w:val="00457A89"/>
    <w:rsid w:val="004657C6"/>
    <w:rsid w:val="00465A71"/>
    <w:rsid w:val="00465B19"/>
    <w:rsid w:val="0046637D"/>
    <w:rsid w:val="00466883"/>
    <w:rsid w:val="00471C18"/>
    <w:rsid w:val="00473818"/>
    <w:rsid w:val="00474FCE"/>
    <w:rsid w:val="00481FD9"/>
    <w:rsid w:val="00484B02"/>
    <w:rsid w:val="00492A7A"/>
    <w:rsid w:val="004932AA"/>
    <w:rsid w:val="00494AAC"/>
    <w:rsid w:val="00494EDD"/>
    <w:rsid w:val="00495E63"/>
    <w:rsid w:val="004966FA"/>
    <w:rsid w:val="004969A9"/>
    <w:rsid w:val="004977AE"/>
    <w:rsid w:val="004A088B"/>
    <w:rsid w:val="004A15D2"/>
    <w:rsid w:val="004A172F"/>
    <w:rsid w:val="004A204A"/>
    <w:rsid w:val="004A73FE"/>
    <w:rsid w:val="004B1D14"/>
    <w:rsid w:val="004B2D17"/>
    <w:rsid w:val="004B32F2"/>
    <w:rsid w:val="004B356E"/>
    <w:rsid w:val="004C1DC8"/>
    <w:rsid w:val="004C3576"/>
    <w:rsid w:val="004C3A04"/>
    <w:rsid w:val="004C68AD"/>
    <w:rsid w:val="004C72E8"/>
    <w:rsid w:val="004D0330"/>
    <w:rsid w:val="004D0C0A"/>
    <w:rsid w:val="004D34B3"/>
    <w:rsid w:val="004D51B6"/>
    <w:rsid w:val="004D65FB"/>
    <w:rsid w:val="004D6F41"/>
    <w:rsid w:val="004D732E"/>
    <w:rsid w:val="004D7646"/>
    <w:rsid w:val="004D78B1"/>
    <w:rsid w:val="004E0BF5"/>
    <w:rsid w:val="004E41E1"/>
    <w:rsid w:val="004F12C3"/>
    <w:rsid w:val="004F2089"/>
    <w:rsid w:val="004F2846"/>
    <w:rsid w:val="004F3508"/>
    <w:rsid w:val="004F3600"/>
    <w:rsid w:val="004F3C69"/>
    <w:rsid w:val="004F3EE1"/>
    <w:rsid w:val="004F4E23"/>
    <w:rsid w:val="004F6C37"/>
    <w:rsid w:val="0050094A"/>
    <w:rsid w:val="005010C1"/>
    <w:rsid w:val="00502E38"/>
    <w:rsid w:val="005052A3"/>
    <w:rsid w:val="005126B5"/>
    <w:rsid w:val="00516076"/>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055"/>
    <w:rsid w:val="00542B73"/>
    <w:rsid w:val="005434D5"/>
    <w:rsid w:val="00546F08"/>
    <w:rsid w:val="005518F8"/>
    <w:rsid w:val="00552666"/>
    <w:rsid w:val="00552B4A"/>
    <w:rsid w:val="00555DA4"/>
    <w:rsid w:val="005607E6"/>
    <w:rsid w:val="00561A90"/>
    <w:rsid w:val="005626DF"/>
    <w:rsid w:val="00564258"/>
    <w:rsid w:val="00564C5D"/>
    <w:rsid w:val="00564FC4"/>
    <w:rsid w:val="00566A64"/>
    <w:rsid w:val="00570F72"/>
    <w:rsid w:val="0057348E"/>
    <w:rsid w:val="00573F3B"/>
    <w:rsid w:val="0057558F"/>
    <w:rsid w:val="00575D9F"/>
    <w:rsid w:val="005774DD"/>
    <w:rsid w:val="00577DF9"/>
    <w:rsid w:val="00580FD7"/>
    <w:rsid w:val="00582F8E"/>
    <w:rsid w:val="00583791"/>
    <w:rsid w:val="00583A0A"/>
    <w:rsid w:val="0058746E"/>
    <w:rsid w:val="005875E5"/>
    <w:rsid w:val="00591BE6"/>
    <w:rsid w:val="005927C1"/>
    <w:rsid w:val="00593059"/>
    <w:rsid w:val="00593776"/>
    <w:rsid w:val="00594C8D"/>
    <w:rsid w:val="00597680"/>
    <w:rsid w:val="005A313F"/>
    <w:rsid w:val="005A3FEF"/>
    <w:rsid w:val="005A4F21"/>
    <w:rsid w:val="005A638A"/>
    <w:rsid w:val="005A6D5C"/>
    <w:rsid w:val="005B13D8"/>
    <w:rsid w:val="005B17B9"/>
    <w:rsid w:val="005B1921"/>
    <w:rsid w:val="005C00B0"/>
    <w:rsid w:val="005C33B1"/>
    <w:rsid w:val="005C4C00"/>
    <w:rsid w:val="005C5CF7"/>
    <w:rsid w:val="005C670B"/>
    <w:rsid w:val="005C734E"/>
    <w:rsid w:val="005C74EF"/>
    <w:rsid w:val="005C761C"/>
    <w:rsid w:val="005D39A2"/>
    <w:rsid w:val="005D74F4"/>
    <w:rsid w:val="005E213B"/>
    <w:rsid w:val="005E30BF"/>
    <w:rsid w:val="005E687B"/>
    <w:rsid w:val="005F1677"/>
    <w:rsid w:val="005F55AA"/>
    <w:rsid w:val="005F5C6B"/>
    <w:rsid w:val="005F6797"/>
    <w:rsid w:val="00602DBE"/>
    <w:rsid w:val="00604F28"/>
    <w:rsid w:val="0061195F"/>
    <w:rsid w:val="00617533"/>
    <w:rsid w:val="0062072A"/>
    <w:rsid w:val="00622C05"/>
    <w:rsid w:val="00624251"/>
    <w:rsid w:val="006312A5"/>
    <w:rsid w:val="006319CF"/>
    <w:rsid w:val="00631C6F"/>
    <w:rsid w:val="00631DF5"/>
    <w:rsid w:val="00632F0E"/>
    <w:rsid w:val="006369E6"/>
    <w:rsid w:val="00636F98"/>
    <w:rsid w:val="006376F4"/>
    <w:rsid w:val="00637AA9"/>
    <w:rsid w:val="006404EF"/>
    <w:rsid w:val="006446E7"/>
    <w:rsid w:val="0064481B"/>
    <w:rsid w:val="006448A7"/>
    <w:rsid w:val="00645EC8"/>
    <w:rsid w:val="00651E26"/>
    <w:rsid w:val="0065458C"/>
    <w:rsid w:val="00657E2C"/>
    <w:rsid w:val="00660401"/>
    <w:rsid w:val="00660515"/>
    <w:rsid w:val="006605FD"/>
    <w:rsid w:val="00661FE8"/>
    <w:rsid w:val="00664631"/>
    <w:rsid w:val="00666E85"/>
    <w:rsid w:val="00670A0E"/>
    <w:rsid w:val="0067237B"/>
    <w:rsid w:val="0067297C"/>
    <w:rsid w:val="006735EF"/>
    <w:rsid w:val="00675086"/>
    <w:rsid w:val="0067510E"/>
    <w:rsid w:val="006757A6"/>
    <w:rsid w:val="00677AC4"/>
    <w:rsid w:val="00682380"/>
    <w:rsid w:val="00682A08"/>
    <w:rsid w:val="006839D0"/>
    <w:rsid w:val="006848A9"/>
    <w:rsid w:val="00686084"/>
    <w:rsid w:val="00686263"/>
    <w:rsid w:val="006875AE"/>
    <w:rsid w:val="0069065A"/>
    <w:rsid w:val="00690A70"/>
    <w:rsid w:val="00691FFA"/>
    <w:rsid w:val="00693C6B"/>
    <w:rsid w:val="00694348"/>
    <w:rsid w:val="006955BD"/>
    <w:rsid w:val="006957A1"/>
    <w:rsid w:val="006A0158"/>
    <w:rsid w:val="006A021C"/>
    <w:rsid w:val="006A1300"/>
    <w:rsid w:val="006A1576"/>
    <w:rsid w:val="006A42B1"/>
    <w:rsid w:val="006A43A0"/>
    <w:rsid w:val="006A43F2"/>
    <w:rsid w:val="006A459D"/>
    <w:rsid w:val="006A474D"/>
    <w:rsid w:val="006B1FB7"/>
    <w:rsid w:val="006C0D9E"/>
    <w:rsid w:val="006C171C"/>
    <w:rsid w:val="006C2C27"/>
    <w:rsid w:val="006C68EB"/>
    <w:rsid w:val="006D121B"/>
    <w:rsid w:val="006D320A"/>
    <w:rsid w:val="006D324F"/>
    <w:rsid w:val="006D40C5"/>
    <w:rsid w:val="006D5369"/>
    <w:rsid w:val="006D66E1"/>
    <w:rsid w:val="006D6F71"/>
    <w:rsid w:val="006D7509"/>
    <w:rsid w:val="006E0177"/>
    <w:rsid w:val="006E0AD4"/>
    <w:rsid w:val="006E35D5"/>
    <w:rsid w:val="006E61F2"/>
    <w:rsid w:val="006E6497"/>
    <w:rsid w:val="006E7363"/>
    <w:rsid w:val="006E7603"/>
    <w:rsid w:val="006F1D13"/>
    <w:rsid w:val="006F2A47"/>
    <w:rsid w:val="006F52B9"/>
    <w:rsid w:val="006F5806"/>
    <w:rsid w:val="006F7672"/>
    <w:rsid w:val="006F7CF8"/>
    <w:rsid w:val="00700D9B"/>
    <w:rsid w:val="00701571"/>
    <w:rsid w:val="00703D76"/>
    <w:rsid w:val="00703DFD"/>
    <w:rsid w:val="00704371"/>
    <w:rsid w:val="00705B81"/>
    <w:rsid w:val="0070635B"/>
    <w:rsid w:val="007065A2"/>
    <w:rsid w:val="007069FD"/>
    <w:rsid w:val="00711A9A"/>
    <w:rsid w:val="00711F80"/>
    <w:rsid w:val="007162C7"/>
    <w:rsid w:val="00722EEB"/>
    <w:rsid w:val="007234DE"/>
    <w:rsid w:val="00723CB4"/>
    <w:rsid w:val="00724355"/>
    <w:rsid w:val="007251AF"/>
    <w:rsid w:val="0072527E"/>
    <w:rsid w:val="0072587A"/>
    <w:rsid w:val="00725E11"/>
    <w:rsid w:val="0072680B"/>
    <w:rsid w:val="007276D5"/>
    <w:rsid w:val="007326C4"/>
    <w:rsid w:val="00734606"/>
    <w:rsid w:val="00735E67"/>
    <w:rsid w:val="00742467"/>
    <w:rsid w:val="00742D86"/>
    <w:rsid w:val="007436BD"/>
    <w:rsid w:val="0074473B"/>
    <w:rsid w:val="007461D2"/>
    <w:rsid w:val="007467A4"/>
    <w:rsid w:val="00750B7B"/>
    <w:rsid w:val="007533BF"/>
    <w:rsid w:val="00761DDF"/>
    <w:rsid w:val="00762A8C"/>
    <w:rsid w:val="00762CDE"/>
    <w:rsid w:val="00763159"/>
    <w:rsid w:val="00763190"/>
    <w:rsid w:val="00765723"/>
    <w:rsid w:val="00765DFE"/>
    <w:rsid w:val="007703E5"/>
    <w:rsid w:val="00771104"/>
    <w:rsid w:val="00771507"/>
    <w:rsid w:val="007725B0"/>
    <w:rsid w:val="007733EC"/>
    <w:rsid w:val="00773B8E"/>
    <w:rsid w:val="007749F9"/>
    <w:rsid w:val="00774E9D"/>
    <w:rsid w:val="0077574B"/>
    <w:rsid w:val="007764D5"/>
    <w:rsid w:val="00777417"/>
    <w:rsid w:val="00780008"/>
    <w:rsid w:val="00780260"/>
    <w:rsid w:val="007809FD"/>
    <w:rsid w:val="00781888"/>
    <w:rsid w:val="00781C36"/>
    <w:rsid w:val="007830B3"/>
    <w:rsid w:val="007845B2"/>
    <w:rsid w:val="00785C2D"/>
    <w:rsid w:val="00786A9A"/>
    <w:rsid w:val="007910F4"/>
    <w:rsid w:val="00792020"/>
    <w:rsid w:val="00792A7B"/>
    <w:rsid w:val="007950E8"/>
    <w:rsid w:val="00797039"/>
    <w:rsid w:val="00797EBB"/>
    <w:rsid w:val="007A2B15"/>
    <w:rsid w:val="007A3E61"/>
    <w:rsid w:val="007A546C"/>
    <w:rsid w:val="007A7D99"/>
    <w:rsid w:val="007B2E73"/>
    <w:rsid w:val="007B3352"/>
    <w:rsid w:val="007B396C"/>
    <w:rsid w:val="007B5456"/>
    <w:rsid w:val="007B5A6F"/>
    <w:rsid w:val="007B7D48"/>
    <w:rsid w:val="007C01F4"/>
    <w:rsid w:val="007C3E3B"/>
    <w:rsid w:val="007C4D2C"/>
    <w:rsid w:val="007C5BBD"/>
    <w:rsid w:val="007C69BD"/>
    <w:rsid w:val="007C69EC"/>
    <w:rsid w:val="007D0D5A"/>
    <w:rsid w:val="007D283D"/>
    <w:rsid w:val="007D537F"/>
    <w:rsid w:val="007D56E3"/>
    <w:rsid w:val="007D6CEF"/>
    <w:rsid w:val="007D7701"/>
    <w:rsid w:val="007E1CCC"/>
    <w:rsid w:val="007E33E2"/>
    <w:rsid w:val="007E4065"/>
    <w:rsid w:val="007E5A43"/>
    <w:rsid w:val="007E6ABE"/>
    <w:rsid w:val="007E73F3"/>
    <w:rsid w:val="007E7C58"/>
    <w:rsid w:val="007F212D"/>
    <w:rsid w:val="007F2543"/>
    <w:rsid w:val="007F4DBC"/>
    <w:rsid w:val="007F6DA5"/>
    <w:rsid w:val="007F6E58"/>
    <w:rsid w:val="007F7646"/>
    <w:rsid w:val="007F77B4"/>
    <w:rsid w:val="00802629"/>
    <w:rsid w:val="0080278F"/>
    <w:rsid w:val="00810C6E"/>
    <w:rsid w:val="00810CDF"/>
    <w:rsid w:val="00812127"/>
    <w:rsid w:val="00812F38"/>
    <w:rsid w:val="00820A45"/>
    <w:rsid w:val="00823FFE"/>
    <w:rsid w:val="00824195"/>
    <w:rsid w:val="00826043"/>
    <w:rsid w:val="00830216"/>
    <w:rsid w:val="00830E33"/>
    <w:rsid w:val="0083510D"/>
    <w:rsid w:val="00837070"/>
    <w:rsid w:val="00840621"/>
    <w:rsid w:val="008411B6"/>
    <w:rsid w:val="00842581"/>
    <w:rsid w:val="00843D46"/>
    <w:rsid w:val="008469CD"/>
    <w:rsid w:val="00847003"/>
    <w:rsid w:val="00847D8E"/>
    <w:rsid w:val="00850320"/>
    <w:rsid w:val="00851E28"/>
    <w:rsid w:val="0085434B"/>
    <w:rsid w:val="0086131C"/>
    <w:rsid w:val="00862853"/>
    <w:rsid w:val="008628FE"/>
    <w:rsid w:val="0086319A"/>
    <w:rsid w:val="00866F0A"/>
    <w:rsid w:val="00867D8E"/>
    <w:rsid w:val="00870351"/>
    <w:rsid w:val="008723E3"/>
    <w:rsid w:val="00872E98"/>
    <w:rsid w:val="00873B2E"/>
    <w:rsid w:val="00873B33"/>
    <w:rsid w:val="008770C4"/>
    <w:rsid w:val="00877142"/>
    <w:rsid w:val="00881035"/>
    <w:rsid w:val="008815C8"/>
    <w:rsid w:val="008820DC"/>
    <w:rsid w:val="00885085"/>
    <w:rsid w:val="0089079F"/>
    <w:rsid w:val="00890FF2"/>
    <w:rsid w:val="008931BD"/>
    <w:rsid w:val="008A0765"/>
    <w:rsid w:val="008A1CFB"/>
    <w:rsid w:val="008A2FEE"/>
    <w:rsid w:val="008A3D4A"/>
    <w:rsid w:val="008A54CC"/>
    <w:rsid w:val="008A6229"/>
    <w:rsid w:val="008B0313"/>
    <w:rsid w:val="008B0BF3"/>
    <w:rsid w:val="008B1B1A"/>
    <w:rsid w:val="008B3B5A"/>
    <w:rsid w:val="008B3C2C"/>
    <w:rsid w:val="008B3D4D"/>
    <w:rsid w:val="008B466E"/>
    <w:rsid w:val="008B62BF"/>
    <w:rsid w:val="008B75EA"/>
    <w:rsid w:val="008C058F"/>
    <w:rsid w:val="008C09B7"/>
    <w:rsid w:val="008C0DE1"/>
    <w:rsid w:val="008C3560"/>
    <w:rsid w:val="008C53F1"/>
    <w:rsid w:val="008C5D1B"/>
    <w:rsid w:val="008D1E68"/>
    <w:rsid w:val="008D205F"/>
    <w:rsid w:val="008D26B0"/>
    <w:rsid w:val="008D339D"/>
    <w:rsid w:val="008D4A4B"/>
    <w:rsid w:val="008D566E"/>
    <w:rsid w:val="008D580A"/>
    <w:rsid w:val="008E1268"/>
    <w:rsid w:val="008E2129"/>
    <w:rsid w:val="008E3F5F"/>
    <w:rsid w:val="008E4699"/>
    <w:rsid w:val="008E49B4"/>
    <w:rsid w:val="008E6406"/>
    <w:rsid w:val="008E781F"/>
    <w:rsid w:val="008F3D07"/>
    <w:rsid w:val="00903079"/>
    <w:rsid w:val="00907ACC"/>
    <w:rsid w:val="00910B3C"/>
    <w:rsid w:val="00911A8E"/>
    <w:rsid w:val="0091295F"/>
    <w:rsid w:val="00913A79"/>
    <w:rsid w:val="00914F0B"/>
    <w:rsid w:val="00921A97"/>
    <w:rsid w:val="009235AA"/>
    <w:rsid w:val="00923845"/>
    <w:rsid w:val="00925FAF"/>
    <w:rsid w:val="009275C0"/>
    <w:rsid w:val="00927DE7"/>
    <w:rsid w:val="009300D8"/>
    <w:rsid w:val="0093080F"/>
    <w:rsid w:val="00933439"/>
    <w:rsid w:val="00933974"/>
    <w:rsid w:val="009340B6"/>
    <w:rsid w:val="009355D7"/>
    <w:rsid w:val="00935782"/>
    <w:rsid w:val="00935DF2"/>
    <w:rsid w:val="00936EA1"/>
    <w:rsid w:val="00937F17"/>
    <w:rsid w:val="00943495"/>
    <w:rsid w:val="00943635"/>
    <w:rsid w:val="0094476A"/>
    <w:rsid w:val="00951245"/>
    <w:rsid w:val="00951E6E"/>
    <w:rsid w:val="009533C4"/>
    <w:rsid w:val="009543D7"/>
    <w:rsid w:val="009577AD"/>
    <w:rsid w:val="00957AB1"/>
    <w:rsid w:val="009655FE"/>
    <w:rsid w:val="00966F7D"/>
    <w:rsid w:val="009727C5"/>
    <w:rsid w:val="00974262"/>
    <w:rsid w:val="00975367"/>
    <w:rsid w:val="009828BF"/>
    <w:rsid w:val="00982D5F"/>
    <w:rsid w:val="00985569"/>
    <w:rsid w:val="00986416"/>
    <w:rsid w:val="009920C7"/>
    <w:rsid w:val="0099392F"/>
    <w:rsid w:val="00993F2C"/>
    <w:rsid w:val="00996736"/>
    <w:rsid w:val="009A0B45"/>
    <w:rsid w:val="009A11E6"/>
    <w:rsid w:val="009A1FF5"/>
    <w:rsid w:val="009A272E"/>
    <w:rsid w:val="009A2F09"/>
    <w:rsid w:val="009A3A73"/>
    <w:rsid w:val="009A4250"/>
    <w:rsid w:val="009A5791"/>
    <w:rsid w:val="009A647C"/>
    <w:rsid w:val="009B0B00"/>
    <w:rsid w:val="009B2DCC"/>
    <w:rsid w:val="009B363C"/>
    <w:rsid w:val="009B3E13"/>
    <w:rsid w:val="009B4132"/>
    <w:rsid w:val="009B416F"/>
    <w:rsid w:val="009B77F8"/>
    <w:rsid w:val="009B7DBC"/>
    <w:rsid w:val="009C0B8C"/>
    <w:rsid w:val="009C1676"/>
    <w:rsid w:val="009C36F7"/>
    <w:rsid w:val="009C3AAC"/>
    <w:rsid w:val="009C6F2A"/>
    <w:rsid w:val="009D131B"/>
    <w:rsid w:val="009D1C40"/>
    <w:rsid w:val="009D3285"/>
    <w:rsid w:val="009D651A"/>
    <w:rsid w:val="009E08EB"/>
    <w:rsid w:val="009E378F"/>
    <w:rsid w:val="009E3B6A"/>
    <w:rsid w:val="009E4D45"/>
    <w:rsid w:val="009E50A4"/>
    <w:rsid w:val="009E5A26"/>
    <w:rsid w:val="009E5B11"/>
    <w:rsid w:val="009E5DD5"/>
    <w:rsid w:val="009E6DD6"/>
    <w:rsid w:val="009E73BA"/>
    <w:rsid w:val="009F34D3"/>
    <w:rsid w:val="009F394B"/>
    <w:rsid w:val="009F5C59"/>
    <w:rsid w:val="009F6C4C"/>
    <w:rsid w:val="009F7033"/>
    <w:rsid w:val="00A02047"/>
    <w:rsid w:val="00A025F9"/>
    <w:rsid w:val="00A06443"/>
    <w:rsid w:val="00A07904"/>
    <w:rsid w:val="00A07AB2"/>
    <w:rsid w:val="00A07B78"/>
    <w:rsid w:val="00A07D2F"/>
    <w:rsid w:val="00A11C8D"/>
    <w:rsid w:val="00A129ED"/>
    <w:rsid w:val="00A14DD8"/>
    <w:rsid w:val="00A15BAE"/>
    <w:rsid w:val="00A2062E"/>
    <w:rsid w:val="00A22808"/>
    <w:rsid w:val="00A240C7"/>
    <w:rsid w:val="00A25CA2"/>
    <w:rsid w:val="00A300C4"/>
    <w:rsid w:val="00A33210"/>
    <w:rsid w:val="00A341BE"/>
    <w:rsid w:val="00A34D60"/>
    <w:rsid w:val="00A357BF"/>
    <w:rsid w:val="00A35B67"/>
    <w:rsid w:val="00A41BA1"/>
    <w:rsid w:val="00A42AC8"/>
    <w:rsid w:val="00A43B1A"/>
    <w:rsid w:val="00A4595B"/>
    <w:rsid w:val="00A46FE5"/>
    <w:rsid w:val="00A51FE8"/>
    <w:rsid w:val="00A526B2"/>
    <w:rsid w:val="00A5375A"/>
    <w:rsid w:val="00A54576"/>
    <w:rsid w:val="00A575B9"/>
    <w:rsid w:val="00A57875"/>
    <w:rsid w:val="00A60B4D"/>
    <w:rsid w:val="00A611C6"/>
    <w:rsid w:val="00A613B8"/>
    <w:rsid w:val="00A616AE"/>
    <w:rsid w:val="00A64343"/>
    <w:rsid w:val="00A66949"/>
    <w:rsid w:val="00A710BD"/>
    <w:rsid w:val="00A729A8"/>
    <w:rsid w:val="00A74A3C"/>
    <w:rsid w:val="00A74D9A"/>
    <w:rsid w:val="00A77131"/>
    <w:rsid w:val="00A801C2"/>
    <w:rsid w:val="00A80371"/>
    <w:rsid w:val="00A80657"/>
    <w:rsid w:val="00A81583"/>
    <w:rsid w:val="00A81801"/>
    <w:rsid w:val="00A81D1C"/>
    <w:rsid w:val="00A8356E"/>
    <w:rsid w:val="00A84FB2"/>
    <w:rsid w:val="00A852A8"/>
    <w:rsid w:val="00A853FD"/>
    <w:rsid w:val="00A9298F"/>
    <w:rsid w:val="00A94CD7"/>
    <w:rsid w:val="00A955B8"/>
    <w:rsid w:val="00A95AA9"/>
    <w:rsid w:val="00A97280"/>
    <w:rsid w:val="00A97E9D"/>
    <w:rsid w:val="00AA08CD"/>
    <w:rsid w:val="00AA1082"/>
    <w:rsid w:val="00AA2C20"/>
    <w:rsid w:val="00AA2C51"/>
    <w:rsid w:val="00AA2D20"/>
    <w:rsid w:val="00AA4795"/>
    <w:rsid w:val="00AA54D2"/>
    <w:rsid w:val="00AA5555"/>
    <w:rsid w:val="00AA7417"/>
    <w:rsid w:val="00AB1F4F"/>
    <w:rsid w:val="00AC1E2A"/>
    <w:rsid w:val="00AC6B61"/>
    <w:rsid w:val="00AC7213"/>
    <w:rsid w:val="00AD17BA"/>
    <w:rsid w:val="00AD1B4D"/>
    <w:rsid w:val="00AD5C9A"/>
    <w:rsid w:val="00AD67FC"/>
    <w:rsid w:val="00AD68F4"/>
    <w:rsid w:val="00AD7602"/>
    <w:rsid w:val="00AE1D0D"/>
    <w:rsid w:val="00AE1D2E"/>
    <w:rsid w:val="00AE31A5"/>
    <w:rsid w:val="00AE37F9"/>
    <w:rsid w:val="00AE7570"/>
    <w:rsid w:val="00AF3BF3"/>
    <w:rsid w:val="00AF3D82"/>
    <w:rsid w:val="00AF48E2"/>
    <w:rsid w:val="00AF5019"/>
    <w:rsid w:val="00AF79CD"/>
    <w:rsid w:val="00B0001D"/>
    <w:rsid w:val="00B0002D"/>
    <w:rsid w:val="00B00349"/>
    <w:rsid w:val="00B02EA7"/>
    <w:rsid w:val="00B03C37"/>
    <w:rsid w:val="00B069DE"/>
    <w:rsid w:val="00B104D1"/>
    <w:rsid w:val="00B1184B"/>
    <w:rsid w:val="00B144E5"/>
    <w:rsid w:val="00B16C1A"/>
    <w:rsid w:val="00B17E4F"/>
    <w:rsid w:val="00B17F5C"/>
    <w:rsid w:val="00B220DF"/>
    <w:rsid w:val="00B23E11"/>
    <w:rsid w:val="00B279FA"/>
    <w:rsid w:val="00B31357"/>
    <w:rsid w:val="00B316A5"/>
    <w:rsid w:val="00B3353C"/>
    <w:rsid w:val="00B35C3A"/>
    <w:rsid w:val="00B43A78"/>
    <w:rsid w:val="00B449DB"/>
    <w:rsid w:val="00B46ADA"/>
    <w:rsid w:val="00B46BA2"/>
    <w:rsid w:val="00B47649"/>
    <w:rsid w:val="00B529DF"/>
    <w:rsid w:val="00B52ED5"/>
    <w:rsid w:val="00B54494"/>
    <w:rsid w:val="00B610DD"/>
    <w:rsid w:val="00B64514"/>
    <w:rsid w:val="00B6528C"/>
    <w:rsid w:val="00B7052A"/>
    <w:rsid w:val="00B71372"/>
    <w:rsid w:val="00B75F93"/>
    <w:rsid w:val="00B81D53"/>
    <w:rsid w:val="00B836A5"/>
    <w:rsid w:val="00B83717"/>
    <w:rsid w:val="00B8463C"/>
    <w:rsid w:val="00B84794"/>
    <w:rsid w:val="00B8599A"/>
    <w:rsid w:val="00B86498"/>
    <w:rsid w:val="00B87B4D"/>
    <w:rsid w:val="00B91BD1"/>
    <w:rsid w:val="00B922DC"/>
    <w:rsid w:val="00B93BE1"/>
    <w:rsid w:val="00B95DE1"/>
    <w:rsid w:val="00B95E02"/>
    <w:rsid w:val="00B9767C"/>
    <w:rsid w:val="00B97FA2"/>
    <w:rsid w:val="00BA0D75"/>
    <w:rsid w:val="00BA2D32"/>
    <w:rsid w:val="00BA4D0F"/>
    <w:rsid w:val="00BA6734"/>
    <w:rsid w:val="00BB1DE7"/>
    <w:rsid w:val="00BB287D"/>
    <w:rsid w:val="00BB4115"/>
    <w:rsid w:val="00BB42D9"/>
    <w:rsid w:val="00BC0609"/>
    <w:rsid w:val="00BC0B44"/>
    <w:rsid w:val="00BC16B1"/>
    <w:rsid w:val="00BC2B5C"/>
    <w:rsid w:val="00BC30F2"/>
    <w:rsid w:val="00BC402C"/>
    <w:rsid w:val="00BC40D6"/>
    <w:rsid w:val="00BC4456"/>
    <w:rsid w:val="00BC4B7D"/>
    <w:rsid w:val="00BC7C00"/>
    <w:rsid w:val="00BE31B0"/>
    <w:rsid w:val="00BE48E3"/>
    <w:rsid w:val="00BE4B52"/>
    <w:rsid w:val="00BE5369"/>
    <w:rsid w:val="00BE5754"/>
    <w:rsid w:val="00BF06B7"/>
    <w:rsid w:val="00BF0A5E"/>
    <w:rsid w:val="00BF0AC2"/>
    <w:rsid w:val="00BF0F75"/>
    <w:rsid w:val="00BF2242"/>
    <w:rsid w:val="00BF2BA3"/>
    <w:rsid w:val="00BF37B9"/>
    <w:rsid w:val="00C03DAA"/>
    <w:rsid w:val="00C043F3"/>
    <w:rsid w:val="00C04489"/>
    <w:rsid w:val="00C10738"/>
    <w:rsid w:val="00C1227E"/>
    <w:rsid w:val="00C12C8C"/>
    <w:rsid w:val="00C13296"/>
    <w:rsid w:val="00C15C7A"/>
    <w:rsid w:val="00C166CB"/>
    <w:rsid w:val="00C173A8"/>
    <w:rsid w:val="00C17EBE"/>
    <w:rsid w:val="00C2012E"/>
    <w:rsid w:val="00C2021D"/>
    <w:rsid w:val="00C22CF5"/>
    <w:rsid w:val="00C2388E"/>
    <w:rsid w:val="00C251F9"/>
    <w:rsid w:val="00C2590A"/>
    <w:rsid w:val="00C25F7E"/>
    <w:rsid w:val="00C262DD"/>
    <w:rsid w:val="00C265BB"/>
    <w:rsid w:val="00C27088"/>
    <w:rsid w:val="00C310C3"/>
    <w:rsid w:val="00C31578"/>
    <w:rsid w:val="00C31AAC"/>
    <w:rsid w:val="00C32AE7"/>
    <w:rsid w:val="00C33879"/>
    <w:rsid w:val="00C34B1D"/>
    <w:rsid w:val="00C368DE"/>
    <w:rsid w:val="00C36E64"/>
    <w:rsid w:val="00C43533"/>
    <w:rsid w:val="00C4394E"/>
    <w:rsid w:val="00C43FBD"/>
    <w:rsid w:val="00C44E0B"/>
    <w:rsid w:val="00C45235"/>
    <w:rsid w:val="00C454F5"/>
    <w:rsid w:val="00C45B50"/>
    <w:rsid w:val="00C5144D"/>
    <w:rsid w:val="00C54BB8"/>
    <w:rsid w:val="00C5730C"/>
    <w:rsid w:val="00C60C86"/>
    <w:rsid w:val="00C618DF"/>
    <w:rsid w:val="00C61D8F"/>
    <w:rsid w:val="00C64601"/>
    <w:rsid w:val="00C64F68"/>
    <w:rsid w:val="00C6701A"/>
    <w:rsid w:val="00C71F58"/>
    <w:rsid w:val="00C7219E"/>
    <w:rsid w:val="00C72A12"/>
    <w:rsid w:val="00C72AFC"/>
    <w:rsid w:val="00C7709D"/>
    <w:rsid w:val="00C8265C"/>
    <w:rsid w:val="00C82B07"/>
    <w:rsid w:val="00C85307"/>
    <w:rsid w:val="00C87F29"/>
    <w:rsid w:val="00C903B6"/>
    <w:rsid w:val="00C9135E"/>
    <w:rsid w:val="00C923CF"/>
    <w:rsid w:val="00C929A0"/>
    <w:rsid w:val="00C944DF"/>
    <w:rsid w:val="00C965AB"/>
    <w:rsid w:val="00C96D00"/>
    <w:rsid w:val="00C977C4"/>
    <w:rsid w:val="00CA08E5"/>
    <w:rsid w:val="00CA11FF"/>
    <w:rsid w:val="00CA392F"/>
    <w:rsid w:val="00CA405F"/>
    <w:rsid w:val="00CA4B4D"/>
    <w:rsid w:val="00CA7A2A"/>
    <w:rsid w:val="00CB2630"/>
    <w:rsid w:val="00CB3019"/>
    <w:rsid w:val="00CB34D1"/>
    <w:rsid w:val="00CB5023"/>
    <w:rsid w:val="00CB658D"/>
    <w:rsid w:val="00CB7C4E"/>
    <w:rsid w:val="00CC2714"/>
    <w:rsid w:val="00CC388C"/>
    <w:rsid w:val="00CC3C07"/>
    <w:rsid w:val="00CC557B"/>
    <w:rsid w:val="00CC7281"/>
    <w:rsid w:val="00CC77C6"/>
    <w:rsid w:val="00CC7B83"/>
    <w:rsid w:val="00CD209C"/>
    <w:rsid w:val="00CD369C"/>
    <w:rsid w:val="00CD4DD3"/>
    <w:rsid w:val="00CD62F5"/>
    <w:rsid w:val="00CE2381"/>
    <w:rsid w:val="00CE39A3"/>
    <w:rsid w:val="00CE4744"/>
    <w:rsid w:val="00CE4FBA"/>
    <w:rsid w:val="00CE570D"/>
    <w:rsid w:val="00CF2B48"/>
    <w:rsid w:val="00CF4235"/>
    <w:rsid w:val="00CF5055"/>
    <w:rsid w:val="00D00D79"/>
    <w:rsid w:val="00D03173"/>
    <w:rsid w:val="00D038FA"/>
    <w:rsid w:val="00D05CAE"/>
    <w:rsid w:val="00D05E9C"/>
    <w:rsid w:val="00D06A9E"/>
    <w:rsid w:val="00D11694"/>
    <w:rsid w:val="00D11773"/>
    <w:rsid w:val="00D120A2"/>
    <w:rsid w:val="00D13221"/>
    <w:rsid w:val="00D134F1"/>
    <w:rsid w:val="00D13A29"/>
    <w:rsid w:val="00D14A1D"/>
    <w:rsid w:val="00D15899"/>
    <w:rsid w:val="00D159C2"/>
    <w:rsid w:val="00D247BC"/>
    <w:rsid w:val="00D25B0A"/>
    <w:rsid w:val="00D260E2"/>
    <w:rsid w:val="00D309B3"/>
    <w:rsid w:val="00D341BB"/>
    <w:rsid w:val="00D344C0"/>
    <w:rsid w:val="00D35692"/>
    <w:rsid w:val="00D35CCC"/>
    <w:rsid w:val="00D40574"/>
    <w:rsid w:val="00D45A66"/>
    <w:rsid w:val="00D474C0"/>
    <w:rsid w:val="00D47B7B"/>
    <w:rsid w:val="00D55D72"/>
    <w:rsid w:val="00D567ED"/>
    <w:rsid w:val="00D57EDD"/>
    <w:rsid w:val="00D657DC"/>
    <w:rsid w:val="00D73C25"/>
    <w:rsid w:val="00D73FC9"/>
    <w:rsid w:val="00D75E85"/>
    <w:rsid w:val="00D769DB"/>
    <w:rsid w:val="00D76C52"/>
    <w:rsid w:val="00D779DD"/>
    <w:rsid w:val="00D82D21"/>
    <w:rsid w:val="00D8366E"/>
    <w:rsid w:val="00D83BE6"/>
    <w:rsid w:val="00D84378"/>
    <w:rsid w:val="00D84F72"/>
    <w:rsid w:val="00D8547B"/>
    <w:rsid w:val="00D872BB"/>
    <w:rsid w:val="00D87DBB"/>
    <w:rsid w:val="00D9045C"/>
    <w:rsid w:val="00D92CD3"/>
    <w:rsid w:val="00D94780"/>
    <w:rsid w:val="00D96443"/>
    <w:rsid w:val="00DA0592"/>
    <w:rsid w:val="00DA1C75"/>
    <w:rsid w:val="00DA1FBE"/>
    <w:rsid w:val="00DA3073"/>
    <w:rsid w:val="00DA3A5E"/>
    <w:rsid w:val="00DA4026"/>
    <w:rsid w:val="00DA42ED"/>
    <w:rsid w:val="00DA4310"/>
    <w:rsid w:val="00DA6DF5"/>
    <w:rsid w:val="00DA714D"/>
    <w:rsid w:val="00DB3715"/>
    <w:rsid w:val="00DC0045"/>
    <w:rsid w:val="00DC0F35"/>
    <w:rsid w:val="00DC2872"/>
    <w:rsid w:val="00DC3323"/>
    <w:rsid w:val="00DC38E4"/>
    <w:rsid w:val="00DC42C0"/>
    <w:rsid w:val="00DC50F9"/>
    <w:rsid w:val="00DC6938"/>
    <w:rsid w:val="00DC6F60"/>
    <w:rsid w:val="00DC70D3"/>
    <w:rsid w:val="00DD1209"/>
    <w:rsid w:val="00DD1A4E"/>
    <w:rsid w:val="00DD27CC"/>
    <w:rsid w:val="00DD4B39"/>
    <w:rsid w:val="00DD54B7"/>
    <w:rsid w:val="00DD761B"/>
    <w:rsid w:val="00DD7E08"/>
    <w:rsid w:val="00DE0BDC"/>
    <w:rsid w:val="00DE21AD"/>
    <w:rsid w:val="00DE2576"/>
    <w:rsid w:val="00DE2CF6"/>
    <w:rsid w:val="00DE33E2"/>
    <w:rsid w:val="00DE5494"/>
    <w:rsid w:val="00DE6121"/>
    <w:rsid w:val="00DE6858"/>
    <w:rsid w:val="00DE779D"/>
    <w:rsid w:val="00DE7EB8"/>
    <w:rsid w:val="00DF21FA"/>
    <w:rsid w:val="00DF3FC8"/>
    <w:rsid w:val="00DF7D1E"/>
    <w:rsid w:val="00E02185"/>
    <w:rsid w:val="00E02430"/>
    <w:rsid w:val="00E02578"/>
    <w:rsid w:val="00E02BCB"/>
    <w:rsid w:val="00E050CB"/>
    <w:rsid w:val="00E06BC6"/>
    <w:rsid w:val="00E06CC2"/>
    <w:rsid w:val="00E0790D"/>
    <w:rsid w:val="00E07C24"/>
    <w:rsid w:val="00E1067A"/>
    <w:rsid w:val="00E10782"/>
    <w:rsid w:val="00E11277"/>
    <w:rsid w:val="00E11294"/>
    <w:rsid w:val="00E11ED6"/>
    <w:rsid w:val="00E1477A"/>
    <w:rsid w:val="00E14C9F"/>
    <w:rsid w:val="00E206FD"/>
    <w:rsid w:val="00E21EA1"/>
    <w:rsid w:val="00E22EFE"/>
    <w:rsid w:val="00E240EC"/>
    <w:rsid w:val="00E2610F"/>
    <w:rsid w:val="00E27803"/>
    <w:rsid w:val="00E27AA9"/>
    <w:rsid w:val="00E334C9"/>
    <w:rsid w:val="00E339F6"/>
    <w:rsid w:val="00E34B1E"/>
    <w:rsid w:val="00E34E12"/>
    <w:rsid w:val="00E36181"/>
    <w:rsid w:val="00E37554"/>
    <w:rsid w:val="00E37602"/>
    <w:rsid w:val="00E37D0C"/>
    <w:rsid w:val="00E37E04"/>
    <w:rsid w:val="00E42D3F"/>
    <w:rsid w:val="00E42EA5"/>
    <w:rsid w:val="00E44579"/>
    <w:rsid w:val="00E45B70"/>
    <w:rsid w:val="00E46373"/>
    <w:rsid w:val="00E467A1"/>
    <w:rsid w:val="00E47A3F"/>
    <w:rsid w:val="00E502B2"/>
    <w:rsid w:val="00E50844"/>
    <w:rsid w:val="00E532C7"/>
    <w:rsid w:val="00E53B4C"/>
    <w:rsid w:val="00E56D48"/>
    <w:rsid w:val="00E60540"/>
    <w:rsid w:val="00E62B66"/>
    <w:rsid w:val="00E640C4"/>
    <w:rsid w:val="00E641B1"/>
    <w:rsid w:val="00E67684"/>
    <w:rsid w:val="00E67B54"/>
    <w:rsid w:val="00E713E7"/>
    <w:rsid w:val="00E71DA7"/>
    <w:rsid w:val="00E7754F"/>
    <w:rsid w:val="00E81C97"/>
    <w:rsid w:val="00E83BE6"/>
    <w:rsid w:val="00E83E67"/>
    <w:rsid w:val="00E845C5"/>
    <w:rsid w:val="00E84E7E"/>
    <w:rsid w:val="00E85203"/>
    <w:rsid w:val="00E8534C"/>
    <w:rsid w:val="00E85EDF"/>
    <w:rsid w:val="00E866B8"/>
    <w:rsid w:val="00E92776"/>
    <w:rsid w:val="00E934B9"/>
    <w:rsid w:val="00E93610"/>
    <w:rsid w:val="00E94C3D"/>
    <w:rsid w:val="00E975E6"/>
    <w:rsid w:val="00EA0306"/>
    <w:rsid w:val="00EA352F"/>
    <w:rsid w:val="00EA3BF8"/>
    <w:rsid w:val="00EB11CE"/>
    <w:rsid w:val="00EB16F3"/>
    <w:rsid w:val="00EB2734"/>
    <w:rsid w:val="00EB6F96"/>
    <w:rsid w:val="00EC1FE1"/>
    <w:rsid w:val="00EC4274"/>
    <w:rsid w:val="00EC5F0B"/>
    <w:rsid w:val="00EC6F05"/>
    <w:rsid w:val="00EC75CA"/>
    <w:rsid w:val="00ED29EB"/>
    <w:rsid w:val="00ED3BC2"/>
    <w:rsid w:val="00ED48E1"/>
    <w:rsid w:val="00ED499C"/>
    <w:rsid w:val="00ED50C4"/>
    <w:rsid w:val="00ED6103"/>
    <w:rsid w:val="00ED7A1C"/>
    <w:rsid w:val="00EE0300"/>
    <w:rsid w:val="00EE2422"/>
    <w:rsid w:val="00EE2C08"/>
    <w:rsid w:val="00EE43A2"/>
    <w:rsid w:val="00EE50A3"/>
    <w:rsid w:val="00EE539C"/>
    <w:rsid w:val="00EE589D"/>
    <w:rsid w:val="00EE7877"/>
    <w:rsid w:val="00EF0708"/>
    <w:rsid w:val="00EF31BA"/>
    <w:rsid w:val="00EF4972"/>
    <w:rsid w:val="00EF50E3"/>
    <w:rsid w:val="00EF566C"/>
    <w:rsid w:val="00EF5C12"/>
    <w:rsid w:val="00EF7378"/>
    <w:rsid w:val="00F002E0"/>
    <w:rsid w:val="00F01F61"/>
    <w:rsid w:val="00F026CD"/>
    <w:rsid w:val="00F05D8F"/>
    <w:rsid w:val="00F07EF6"/>
    <w:rsid w:val="00F10332"/>
    <w:rsid w:val="00F175BC"/>
    <w:rsid w:val="00F217E4"/>
    <w:rsid w:val="00F225B7"/>
    <w:rsid w:val="00F2375F"/>
    <w:rsid w:val="00F2384C"/>
    <w:rsid w:val="00F25405"/>
    <w:rsid w:val="00F25BF6"/>
    <w:rsid w:val="00F2622B"/>
    <w:rsid w:val="00F2782F"/>
    <w:rsid w:val="00F32397"/>
    <w:rsid w:val="00F3268E"/>
    <w:rsid w:val="00F345BE"/>
    <w:rsid w:val="00F3581E"/>
    <w:rsid w:val="00F358B3"/>
    <w:rsid w:val="00F360A7"/>
    <w:rsid w:val="00F40827"/>
    <w:rsid w:val="00F4354F"/>
    <w:rsid w:val="00F447B0"/>
    <w:rsid w:val="00F50604"/>
    <w:rsid w:val="00F524D7"/>
    <w:rsid w:val="00F55F41"/>
    <w:rsid w:val="00F63E8A"/>
    <w:rsid w:val="00F64E57"/>
    <w:rsid w:val="00F65AB7"/>
    <w:rsid w:val="00F66DE4"/>
    <w:rsid w:val="00F70503"/>
    <w:rsid w:val="00F7050B"/>
    <w:rsid w:val="00F72331"/>
    <w:rsid w:val="00F72A22"/>
    <w:rsid w:val="00F730AA"/>
    <w:rsid w:val="00F73E23"/>
    <w:rsid w:val="00F7433C"/>
    <w:rsid w:val="00F75BBD"/>
    <w:rsid w:val="00F8096B"/>
    <w:rsid w:val="00F81A1A"/>
    <w:rsid w:val="00F828A3"/>
    <w:rsid w:val="00F8328A"/>
    <w:rsid w:val="00F8680B"/>
    <w:rsid w:val="00F87311"/>
    <w:rsid w:val="00F91641"/>
    <w:rsid w:val="00F930A1"/>
    <w:rsid w:val="00F94F94"/>
    <w:rsid w:val="00F95D83"/>
    <w:rsid w:val="00F96BBD"/>
    <w:rsid w:val="00FA233F"/>
    <w:rsid w:val="00FA3133"/>
    <w:rsid w:val="00FA3A12"/>
    <w:rsid w:val="00FA3A75"/>
    <w:rsid w:val="00FA4AB1"/>
    <w:rsid w:val="00FA65E5"/>
    <w:rsid w:val="00FA6E6C"/>
    <w:rsid w:val="00FA71B8"/>
    <w:rsid w:val="00FB1B04"/>
    <w:rsid w:val="00FB26A2"/>
    <w:rsid w:val="00FB2725"/>
    <w:rsid w:val="00FB3A33"/>
    <w:rsid w:val="00FB3B4A"/>
    <w:rsid w:val="00FC1332"/>
    <w:rsid w:val="00FC3058"/>
    <w:rsid w:val="00FC465A"/>
    <w:rsid w:val="00FC5FE1"/>
    <w:rsid w:val="00FC7BA6"/>
    <w:rsid w:val="00FC7BD2"/>
    <w:rsid w:val="00FD155F"/>
    <w:rsid w:val="00FD2AE8"/>
    <w:rsid w:val="00FD4626"/>
    <w:rsid w:val="00FD5C50"/>
    <w:rsid w:val="00FD6B7B"/>
    <w:rsid w:val="00FD7135"/>
    <w:rsid w:val="00FE16D4"/>
    <w:rsid w:val="00FE224E"/>
    <w:rsid w:val="00FE324C"/>
    <w:rsid w:val="00FE3F11"/>
    <w:rsid w:val="00FE4235"/>
    <w:rsid w:val="00FE4948"/>
    <w:rsid w:val="00FF1B7E"/>
    <w:rsid w:val="00FF3707"/>
    <w:rsid w:val="00FF46C4"/>
    <w:rsid w:val="520EC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3A385"/>
  <w15:docId w15:val="{9D5A4199-24FB-4D4E-9EAA-8A0EB8CA88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Century" w:hAnsi="Century" w:cs="Angsana New" w:eastAsiaTheme="minorHAnsi"/>
        <w:kern w:val="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uiPriority="10" w:semiHidden="0" w:unhideWhenUsed="0"/>
    <w:lsdException w:name="Default Paragraph Font" w:uiPriority="1"/>
    <w:lsdException w:name="Subtitle" w:uiPriority="11" w:semiHidden="0" w:unhideWhenUsed="0"/>
    <w:lsdException w:name="Strong" w:uiPriority="22" w:semiHidden="0" w:unhideWhenUsed="0"/>
    <w:lsdException w:name="Emphasis" w:uiPriority="20" w:semiHidden="0" w:unhideWhenUsed="0"/>
    <w:lsdException w:name="Normal (Web)" w:uiPriority="0"/>
    <w:lsdException w:name="Table Grid" w:uiPriority="59"/>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hAnsiTheme="majorHAnsi" w:eastAsiaTheme="majorEastAsia"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hAnsiTheme="majorHAnsi" w:eastAsiaTheme="majorEastAsia" w:cstheme="majorBidi"/>
      <w:i/>
      <w:iCs/>
      <w:color w:val="404040" w:themeColor="text1" w:themeTint="BF"/>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67103"/>
    <w:rPr>
      <w:rFonts w:ascii="Times New Roman" w:hAnsi="Times New Roman" w:eastAsiaTheme="majorEastAsia" w:cstheme="majorBidi"/>
      <w:b/>
      <w:bCs/>
      <w:sz w:val="32"/>
      <w:szCs w:val="28"/>
    </w:rPr>
  </w:style>
  <w:style w:type="character" w:styleId="Heading2Char" w:customStyle="1">
    <w:name w:val="Heading 2 Char"/>
    <w:basedOn w:val="DefaultParagraphFont"/>
    <w:link w:val="Heading2"/>
    <w:uiPriority w:val="9"/>
    <w:rsid w:val="00566A64"/>
    <w:rPr>
      <w:rFonts w:ascii="Times New Roman" w:hAnsi="Times New Roman" w:eastAsiaTheme="majorEastAsia" w:cstheme="majorBidi"/>
      <w:b/>
      <w:bCs/>
      <w:sz w:val="28"/>
      <w:szCs w:val="26"/>
    </w:rPr>
  </w:style>
  <w:style w:type="character" w:styleId="Heading3Char" w:customStyle="1">
    <w:name w:val="Heading 3 Char"/>
    <w:basedOn w:val="DefaultParagraphFont"/>
    <w:link w:val="Heading3"/>
    <w:uiPriority w:val="9"/>
    <w:rsid w:val="00CB2630"/>
    <w:rPr>
      <w:rFonts w:ascii="Times New Roman" w:hAnsi="Times New Roman" w:eastAsiaTheme="majorEastAsia" w:cstheme="majorBidi"/>
      <w:b/>
      <w:bCs/>
      <w:i/>
      <w:sz w:val="26"/>
    </w:rPr>
  </w:style>
  <w:style w:type="character" w:styleId="Heading4Char" w:customStyle="1">
    <w:name w:val="Heading 4 Char"/>
    <w:basedOn w:val="DefaultParagraphFont"/>
    <w:link w:val="Heading4"/>
    <w:uiPriority w:val="9"/>
    <w:rsid w:val="00424822"/>
    <w:rPr>
      <w:rFonts w:ascii="Times New Roman" w:hAnsi="Times New Roman" w:eastAsiaTheme="majorEastAsia"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styleId="PlainTextChar" w:customStyle="1">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styleId="DocumentMapChar" w:customStyle="1">
    <w:name w:val="Document Map Char"/>
    <w:basedOn w:val="DefaultParagraphFont"/>
    <w:link w:val="DocumentMap"/>
    <w:uiPriority w:val="99"/>
    <w:semiHidden/>
    <w:rsid w:val="004C3576"/>
    <w:rPr>
      <w:rFonts w:ascii="Tahoma" w:hAnsi="Tahoma" w:cs="Tahoma"/>
      <w:sz w:val="16"/>
      <w:szCs w:val="16"/>
    </w:rPr>
  </w:style>
  <w:style w:type="character" w:styleId="Heading5Char" w:customStyle="1">
    <w:name w:val="Heading 5 Char"/>
    <w:basedOn w:val="DefaultParagraphFont"/>
    <w:link w:val="Heading5"/>
    <w:uiPriority w:val="9"/>
    <w:rsid w:val="00F25405"/>
    <w:rPr>
      <w:rFonts w:ascii="Times New Roman" w:hAnsi="Times New Roman" w:eastAsiaTheme="majorEastAsia" w:cstheme="majorBidi"/>
      <w:sz w:val="26"/>
    </w:rPr>
  </w:style>
  <w:style w:type="character" w:styleId="Heading6Char" w:customStyle="1">
    <w:name w:val="Heading 6 Char"/>
    <w:basedOn w:val="DefaultParagraphFont"/>
    <w:link w:val="Heading6"/>
    <w:uiPriority w:val="9"/>
    <w:semiHidden/>
    <w:rsid w:val="0089079F"/>
    <w:rPr>
      <w:rFonts w:asciiTheme="majorHAnsi" w:hAnsiTheme="majorHAnsi" w:eastAsiaTheme="majorEastAsia" w:cstheme="majorBidi"/>
      <w:i/>
      <w:iCs/>
      <w:color w:val="243F60" w:themeColor="accent1" w:themeShade="7F"/>
      <w:sz w:val="26"/>
    </w:rPr>
  </w:style>
  <w:style w:type="character" w:styleId="Heading7Char" w:customStyle="1">
    <w:name w:val="Heading 7 Char"/>
    <w:basedOn w:val="DefaultParagraphFont"/>
    <w:link w:val="Heading7"/>
    <w:uiPriority w:val="9"/>
    <w:semiHidden/>
    <w:rsid w:val="0089079F"/>
    <w:rPr>
      <w:rFonts w:asciiTheme="majorHAnsi" w:hAnsiTheme="majorHAnsi" w:eastAsiaTheme="majorEastAsia" w:cstheme="majorBidi"/>
      <w:i/>
      <w:iCs/>
      <w:color w:val="404040" w:themeColor="text1" w:themeTint="BF"/>
      <w:sz w:val="26"/>
    </w:rPr>
  </w:style>
  <w:style w:type="character" w:styleId="Heading8Char" w:customStyle="1">
    <w:name w:val="Heading 8 Char"/>
    <w:basedOn w:val="DefaultParagraphFont"/>
    <w:link w:val="Heading8"/>
    <w:uiPriority w:val="9"/>
    <w:semiHidden/>
    <w:rsid w:val="0089079F"/>
    <w:rPr>
      <w:rFonts w:asciiTheme="majorHAnsi" w:hAnsiTheme="majorHAnsi" w:eastAsiaTheme="majorEastAsia" w:cstheme="majorBidi"/>
      <w:color w:val="404040" w:themeColor="text1" w:themeTint="BF"/>
    </w:rPr>
  </w:style>
  <w:style w:type="character" w:styleId="Heading9Char" w:customStyle="1">
    <w:name w:val="Heading 9 Char"/>
    <w:basedOn w:val="DefaultParagraphFont"/>
    <w:link w:val="Heading9"/>
    <w:uiPriority w:val="9"/>
    <w:semiHidden/>
    <w:rsid w:val="0089079F"/>
    <w:rPr>
      <w:rFonts w:asciiTheme="majorHAnsi" w:hAnsiTheme="majorHAnsi" w:eastAsiaTheme="majorEastAsia" w:cstheme="majorBidi"/>
      <w:i/>
      <w:iCs/>
      <w:color w:val="404040" w:themeColor="text1" w:themeTint="BF"/>
    </w:rPr>
  </w:style>
  <w:style w:type="paragraph" w:styleId="Heading1unnumbered" w:customStyle="1">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styleId="FooterChar" w:customStyle="1">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table" w:styleId="LightShading-Accent5">
    <w:name w:val="Light Shading Accent 5"/>
    <w:basedOn w:val="TableNormal"/>
    <w:uiPriority w:val="60"/>
    <w:rsid w:val="000141B1"/>
    <w:pPr>
      <w:spacing w:after="0" w:line="240" w:lineRule="auto"/>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0141B1"/>
    <w:pPr>
      <w:spacing w:after="0" w:line="240" w:lineRule="auto"/>
    </w:pPr>
    <w:rPr>
      <w:color w:val="5F497A" w:themeColor="accent4" w:themeShade="BF"/>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0141B1"/>
    <w:pPr>
      <w:spacing w:after="0" w:line="240" w:lineRule="auto"/>
    </w:pPr>
    <w:rPr>
      <w:color w:val="76923C" w:themeColor="accent3" w:themeShade="BF"/>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1">
    <w:name w:val="Light Shading Accent 1"/>
    <w:basedOn w:val="TableNormal"/>
    <w:uiPriority w:val="60"/>
    <w:rsid w:val="000141B1"/>
    <w:pPr>
      <w:spacing w:after="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0141B1"/>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1">
    <w:name w:val="Light List Accent 1"/>
    <w:basedOn w:val="TableNormal"/>
    <w:uiPriority w:val="61"/>
    <w:rsid w:val="000141B1"/>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Shading">
    <w:name w:val="Light Shading"/>
    <w:basedOn w:val="TableNormal"/>
    <w:uiPriority w:val="60"/>
    <w:rsid w:val="000141B1"/>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table" w:styleId="LightShading-Accent5">
    <w:name w:val="Light Shading Accent 5"/>
    <w:basedOn w:val="TableNormal"/>
    <w:uiPriority w:val="60"/>
    <w:rsid w:val="000141B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0141B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0141B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1">
    <w:name w:val="Light Shading Accent 1"/>
    <w:basedOn w:val="TableNormal"/>
    <w:uiPriority w:val="60"/>
    <w:rsid w:val="000141B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0141B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0141B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0141B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871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3b7c13f09bab4829" Type="http://schemas.openxmlformats.org/officeDocument/2006/relationships/glossaryDocument" Target="glossary/document.xml"/><Relationship Id="rId49" Type="http://schemas.openxmlformats.org/officeDocument/2006/relationships/customXml" Target="../customXml/item3.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customXml" Target="../customXml/item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8b4c929-bc48-46cd-8868-4e113687015b}"/>
      </w:docPartPr>
      <w:docPartBody>
        <w:p w14:paraId="3D1D3EF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601F34BB0BFF84FBFEE8CE4ECD4DCEB" ma:contentTypeVersion="16" ma:contentTypeDescription="Create a new document." ma:contentTypeScope="" ma:versionID="cfd48ec038e68b32d2395efe3572b1f6">
  <xsd:schema xmlns:xsd="http://www.w3.org/2001/XMLSchema" xmlns:xs="http://www.w3.org/2001/XMLSchema" xmlns:p="http://schemas.microsoft.com/office/2006/metadata/properties" xmlns:ns2="e1c4118e-b9a5-4f94-b639-ae5fb1bdcbeb" xmlns:ns3="4401e998-2682-4164-8915-94deec851522" targetNamespace="http://schemas.microsoft.com/office/2006/metadata/properties" ma:root="true" ma:fieldsID="ad04a81783323e1dd8209d07fd7fbe28" ns2:_="" ns3:_="">
    <xsd:import namespace="e1c4118e-b9a5-4f94-b639-ae5fb1bdcbeb"/>
    <xsd:import namespace="4401e998-2682-4164-8915-94deec85152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3:SharedWithUsers" minOccurs="0"/>
                <xsd:element ref="ns3:SharedWithDetail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ObjectDetectorVersion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c4118e-b9a5-4f94-b639-ae5fb1bdc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401e998-2682-4164-8915-94deec85152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f993f75d-1ed8-49c1-8271-756d5853bad7}" ma:internalName="TaxCatchAll" ma:showField="CatchAllData" ma:web="4401e998-2682-4164-8915-94deec8515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1c4118e-b9a5-4f94-b639-ae5fb1bdcbeb">
      <Terms xmlns="http://schemas.microsoft.com/office/infopath/2007/PartnerControls"/>
    </lcf76f155ced4ddcb4097134ff3c332f>
    <TaxCatchAll xmlns="4401e998-2682-4164-8915-94deec851522" xsi:nil="true"/>
  </documentManagement>
</p:properties>
</file>

<file path=customXml/itemProps1.xml><?xml version="1.0" encoding="utf-8"?>
<ds:datastoreItem xmlns:ds="http://schemas.openxmlformats.org/officeDocument/2006/customXml" ds:itemID="{9A6953B9-2838-4043-B3F5-5C2663BD3A09}">
  <ds:schemaRefs>
    <ds:schemaRef ds:uri="http://schemas.openxmlformats.org/officeDocument/2006/bibliography"/>
  </ds:schemaRefs>
</ds:datastoreItem>
</file>

<file path=customXml/itemProps2.xml><?xml version="1.0" encoding="utf-8"?>
<ds:datastoreItem xmlns:ds="http://schemas.openxmlformats.org/officeDocument/2006/customXml" ds:itemID="{3D0DF609-CFB3-4268-A0E5-9D4510CA3210}"/>
</file>

<file path=customXml/itemProps3.xml><?xml version="1.0" encoding="utf-8"?>
<ds:datastoreItem xmlns:ds="http://schemas.openxmlformats.org/officeDocument/2006/customXml" ds:itemID="{EF69E70B-311A-4C04-87C9-D71170B74EA8}"/>
</file>

<file path=customXml/itemProps4.xml><?xml version="1.0" encoding="utf-8"?>
<ds:datastoreItem xmlns:ds="http://schemas.openxmlformats.org/officeDocument/2006/customXml" ds:itemID="{DB9E899C-39A3-4F6F-AE88-EEE39253403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Full text template.dotx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Hunget</dc:creator>
  <cp:lastModifiedBy>Guest User</cp:lastModifiedBy>
  <cp:revision>139</cp:revision>
  <cp:lastPrinted>2019-05-16T15:57:00Z</cp:lastPrinted>
  <dcterms:created xsi:type="dcterms:W3CDTF">2020-06-21T15:27:00Z</dcterms:created>
  <dcterms:modified xsi:type="dcterms:W3CDTF">2022-11-08T15:56:13Z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0x0101005601F34BB0BFF84FBFEE8CE4ECD4DCEB</vt:lpwstr>
  </property>
</Properties>
</file>